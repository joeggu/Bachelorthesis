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797" w:type="dxa"/>
        <w:tblLayout w:type="fixed"/>
        <w:tblCellMar>
          <w:left w:w="0" w:type="dxa"/>
          <w:right w:w="0" w:type="dxa"/>
        </w:tblCellMar>
        <w:tblLook w:val="01E0" w:firstRow="1" w:lastRow="1" w:firstColumn="1" w:lastColumn="1" w:noHBand="0" w:noVBand="0"/>
      </w:tblPr>
      <w:tblGrid>
        <w:gridCol w:w="7797"/>
      </w:tblGrid>
      <w:tr w:rsidR="005479A4" w:rsidRPr="00951C7B" w14:paraId="2ADF334B" w14:textId="77777777" w:rsidTr="006A1458">
        <w:trPr>
          <w:trHeight w:hRule="exact" w:val="4887"/>
        </w:trPr>
        <w:tc>
          <w:tcPr>
            <w:tcW w:w="7797" w:type="dxa"/>
            <w:tcBorders>
              <w:top w:val="single" w:sz="48" w:space="0" w:color="697D91"/>
              <w:bottom w:val="single" w:sz="48" w:space="0" w:color="697D91"/>
            </w:tcBorders>
            <w:shd w:val="clear" w:color="auto" w:fill="auto"/>
          </w:tcPr>
          <w:p w14:paraId="5398E03C" w14:textId="312E5287" w:rsidR="005479A4" w:rsidRPr="00951C7B" w:rsidRDefault="006A1458" w:rsidP="009F5BCC">
            <w:pPr>
              <w:pStyle w:val="Title"/>
              <w:rPr>
                <w:noProof/>
              </w:rPr>
            </w:pPr>
            <w:r>
              <w:rPr>
                <w:noProof/>
              </w:rPr>
              <w:drawing>
                <wp:inline distT="0" distB="0" distL="0" distR="0" wp14:anchorId="5920D271" wp14:editId="4ECB8BF4">
                  <wp:extent cx="5048250" cy="3103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rachter in ac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0" cy="3103245"/>
                          </a:xfrm>
                          <a:prstGeom prst="rect">
                            <a:avLst/>
                          </a:prstGeom>
                        </pic:spPr>
                      </pic:pic>
                    </a:graphicData>
                  </a:graphic>
                </wp:inline>
              </w:drawing>
            </w:r>
          </w:p>
        </w:tc>
      </w:tr>
      <w:tr w:rsidR="009F5BCC" w:rsidRPr="00951C7B" w14:paraId="477D0DCC" w14:textId="77777777" w:rsidTr="006A1458">
        <w:trPr>
          <w:trHeight w:hRule="exact" w:val="4188"/>
        </w:trPr>
        <w:tc>
          <w:tcPr>
            <w:tcW w:w="7797" w:type="dxa"/>
            <w:tcBorders>
              <w:top w:val="single" w:sz="48" w:space="0" w:color="697D91"/>
            </w:tcBorders>
            <w:shd w:val="clear" w:color="auto" w:fill="auto"/>
            <w:tcMar>
              <w:top w:w="284" w:type="dxa"/>
            </w:tcMar>
          </w:tcPr>
          <w:p w14:paraId="4FBF8163" w14:textId="77777777" w:rsidR="009F5BCC" w:rsidRPr="00951C7B" w:rsidRDefault="00ED1E70" w:rsidP="009F5BCC">
            <w:pPr>
              <w:pStyle w:val="Title"/>
            </w:pPr>
            <w:r>
              <w:t xml:space="preserve">Virtual </w:t>
            </w:r>
            <w:proofErr w:type="spellStart"/>
            <w:r>
              <w:t>Window</w:t>
            </w:r>
            <w:proofErr w:type="spellEnd"/>
            <w:r>
              <w:t xml:space="preserve"> TV</w:t>
            </w:r>
          </w:p>
          <w:p w14:paraId="00D39533" w14:textId="77777777" w:rsidR="009F5BCC" w:rsidRPr="00951C7B" w:rsidRDefault="00F04E44" w:rsidP="009F5BCC">
            <w:pPr>
              <w:pStyle w:val="Subtitle"/>
            </w:pPr>
            <w:bookmarkStart w:id="0" w:name="_Toc29720393"/>
            <w:bookmarkStart w:id="1" w:name="_Toc29927312"/>
            <w:bookmarkStart w:id="2" w:name="_Toc29927999"/>
            <w:r>
              <w:t>Eine p</w:t>
            </w:r>
            <w:r w:rsidR="00614EBF">
              <w:t>erspektivische Projektion</w:t>
            </w:r>
            <w:bookmarkEnd w:id="0"/>
            <w:bookmarkEnd w:id="1"/>
            <w:bookmarkEnd w:id="2"/>
          </w:p>
          <w:p w14:paraId="500F7E06" w14:textId="77777777" w:rsidR="009F5BCC" w:rsidRPr="00951C7B" w:rsidRDefault="009F5BCC" w:rsidP="009F5BCC"/>
          <w:p w14:paraId="7D62845E" w14:textId="77777777" w:rsidR="009F5BCC" w:rsidRPr="00951C7B" w:rsidRDefault="00ED1E70" w:rsidP="007F79F4">
            <w:pPr>
              <w:rPr>
                <w:b/>
              </w:rPr>
            </w:pPr>
            <w:r w:rsidRPr="00454FAA">
              <w:rPr>
                <w:b/>
                <w:sz w:val="22"/>
                <w:szCs w:val="22"/>
              </w:rPr>
              <w:t>Bachelorthesis</w:t>
            </w:r>
          </w:p>
        </w:tc>
      </w:tr>
      <w:tr w:rsidR="009F5BCC" w:rsidRPr="00951C7B" w14:paraId="3E54F50C" w14:textId="77777777" w:rsidTr="006A1458">
        <w:trPr>
          <w:trHeight w:hRule="exact" w:val="1873"/>
        </w:trPr>
        <w:tc>
          <w:tcPr>
            <w:tcW w:w="7797" w:type="dxa"/>
            <w:shd w:val="clear" w:color="auto" w:fill="auto"/>
            <w:vAlign w:val="bottom"/>
          </w:tcPr>
          <w:p w14:paraId="23872A7F" w14:textId="77777777" w:rsidR="007F79F4" w:rsidRPr="00454FAA" w:rsidRDefault="007F79F4" w:rsidP="00ED1E70">
            <w:pPr>
              <w:pStyle w:val="Footer"/>
              <w:tabs>
                <w:tab w:val="clear" w:pos="4536"/>
                <w:tab w:val="left" w:pos="1700"/>
                <w:tab w:val="left" w:pos="2835"/>
              </w:tabs>
              <w:spacing w:line="360" w:lineRule="auto"/>
              <w:rPr>
                <w:color w:val="auto"/>
                <w:sz w:val="20"/>
              </w:rPr>
            </w:pPr>
            <w:r w:rsidRPr="00454FAA">
              <w:rPr>
                <w:b/>
                <w:color w:val="auto"/>
                <w:sz w:val="20"/>
              </w:rPr>
              <w:t>Studiengang:</w:t>
            </w:r>
            <w:r w:rsidRPr="00454FAA">
              <w:rPr>
                <w:color w:val="auto"/>
                <w:sz w:val="20"/>
              </w:rPr>
              <w:tab/>
            </w:r>
            <w:r w:rsidR="00ED1E70" w:rsidRPr="00454FAA">
              <w:rPr>
                <w:color w:val="auto"/>
                <w:sz w:val="20"/>
              </w:rPr>
              <w:tab/>
            </w:r>
            <w:proofErr w:type="spellStart"/>
            <w:r w:rsidR="00ED1E70" w:rsidRPr="00454FAA">
              <w:rPr>
                <w:color w:val="auto"/>
                <w:sz w:val="20"/>
              </w:rPr>
              <w:t>BSc</w:t>
            </w:r>
            <w:proofErr w:type="spellEnd"/>
            <w:r w:rsidR="00ED1E70" w:rsidRPr="00454FAA">
              <w:rPr>
                <w:color w:val="auto"/>
                <w:sz w:val="20"/>
              </w:rPr>
              <w:t xml:space="preserve"> Informatik</w:t>
            </w:r>
          </w:p>
          <w:p w14:paraId="13760662" w14:textId="77777777" w:rsidR="00BB45BA" w:rsidRPr="00454FAA" w:rsidRDefault="007F79F4" w:rsidP="007F79F4">
            <w:pPr>
              <w:pStyle w:val="Footer"/>
              <w:tabs>
                <w:tab w:val="clear" w:pos="4536"/>
                <w:tab w:val="left" w:pos="2835"/>
              </w:tabs>
              <w:spacing w:line="360" w:lineRule="auto"/>
              <w:rPr>
                <w:color w:val="auto"/>
                <w:sz w:val="20"/>
              </w:rPr>
            </w:pPr>
            <w:r w:rsidRPr="00454FAA">
              <w:rPr>
                <w:b/>
                <w:color w:val="auto"/>
                <w:sz w:val="20"/>
              </w:rPr>
              <w:t>Autor:</w:t>
            </w:r>
            <w:r w:rsidRPr="00454FAA">
              <w:rPr>
                <w:color w:val="auto"/>
                <w:sz w:val="20"/>
              </w:rPr>
              <w:tab/>
            </w:r>
            <w:r w:rsidR="00ED1E70" w:rsidRPr="00454FAA">
              <w:rPr>
                <w:color w:val="auto"/>
                <w:sz w:val="20"/>
              </w:rPr>
              <w:t>Carosella Dario</w:t>
            </w:r>
          </w:p>
          <w:p w14:paraId="31DF9294" w14:textId="77777777" w:rsidR="00BB45BA" w:rsidRPr="00454FAA" w:rsidRDefault="00BB45BA" w:rsidP="00ED1E70">
            <w:pPr>
              <w:pStyle w:val="Footer"/>
              <w:tabs>
                <w:tab w:val="clear" w:pos="4536"/>
                <w:tab w:val="left" w:pos="2835"/>
              </w:tabs>
              <w:spacing w:line="360" w:lineRule="auto"/>
              <w:rPr>
                <w:color w:val="auto"/>
                <w:sz w:val="20"/>
              </w:rPr>
            </w:pPr>
            <w:r w:rsidRPr="00454FAA">
              <w:rPr>
                <w:b/>
                <w:color w:val="auto"/>
                <w:sz w:val="20"/>
              </w:rPr>
              <w:t>Betreuer:</w:t>
            </w:r>
            <w:r w:rsidRPr="00454FAA">
              <w:rPr>
                <w:color w:val="auto"/>
                <w:sz w:val="20"/>
              </w:rPr>
              <w:tab/>
            </w:r>
            <w:r w:rsidR="00ED1E70" w:rsidRPr="00454FAA">
              <w:rPr>
                <w:color w:val="auto"/>
                <w:sz w:val="20"/>
              </w:rPr>
              <w:t>Hudritsch Marcus</w:t>
            </w:r>
          </w:p>
          <w:p w14:paraId="6906FB59" w14:textId="77777777" w:rsidR="007F79F4" w:rsidRPr="00454FAA" w:rsidRDefault="007F79F4" w:rsidP="007F79F4">
            <w:pPr>
              <w:pStyle w:val="Footer"/>
              <w:tabs>
                <w:tab w:val="clear" w:pos="4536"/>
                <w:tab w:val="left" w:pos="2835"/>
              </w:tabs>
              <w:spacing w:line="360" w:lineRule="auto"/>
              <w:rPr>
                <w:color w:val="auto"/>
                <w:sz w:val="20"/>
              </w:rPr>
            </w:pPr>
            <w:r w:rsidRPr="00454FAA">
              <w:rPr>
                <w:b/>
                <w:color w:val="auto"/>
                <w:sz w:val="20"/>
              </w:rPr>
              <w:t>Experten:</w:t>
            </w:r>
            <w:r w:rsidRPr="00454FAA">
              <w:rPr>
                <w:color w:val="auto"/>
                <w:sz w:val="20"/>
              </w:rPr>
              <w:tab/>
            </w:r>
            <w:r w:rsidR="00ED1E70" w:rsidRPr="00454FAA">
              <w:rPr>
                <w:color w:val="auto"/>
                <w:sz w:val="20"/>
              </w:rPr>
              <w:t>Dr. Studer Harald</w:t>
            </w:r>
          </w:p>
          <w:p w14:paraId="4BE57F64" w14:textId="77777777" w:rsidR="007F79F4" w:rsidRPr="00951C7B" w:rsidRDefault="007F79F4" w:rsidP="00BB45BA">
            <w:pPr>
              <w:pStyle w:val="Footer"/>
              <w:tabs>
                <w:tab w:val="clear" w:pos="4536"/>
                <w:tab w:val="left" w:pos="2835"/>
              </w:tabs>
              <w:spacing w:line="360" w:lineRule="auto"/>
              <w:rPr>
                <w:color w:val="auto"/>
                <w:sz w:val="19"/>
                <w:szCs w:val="19"/>
              </w:rPr>
            </w:pPr>
            <w:r w:rsidRPr="00454FAA">
              <w:rPr>
                <w:b/>
                <w:color w:val="auto"/>
                <w:sz w:val="20"/>
              </w:rPr>
              <w:t>Datum:</w:t>
            </w:r>
            <w:r w:rsidRPr="00454FAA">
              <w:rPr>
                <w:color w:val="auto"/>
                <w:sz w:val="20"/>
              </w:rPr>
              <w:tab/>
            </w:r>
            <w:r w:rsidR="00ED1E70" w:rsidRPr="00454FAA">
              <w:rPr>
                <w:color w:val="auto"/>
                <w:sz w:val="20"/>
              </w:rPr>
              <w:t>16.01.2020</w:t>
            </w:r>
          </w:p>
        </w:tc>
      </w:tr>
    </w:tbl>
    <w:p w14:paraId="5C499F68" w14:textId="77777777" w:rsidR="00F825B4" w:rsidRPr="00951C7B" w:rsidRDefault="00F825B4" w:rsidP="004F7B96">
      <w:pPr>
        <w:pStyle w:val="Inhaltsverzeichnis"/>
        <w:spacing w:line="100" w:lineRule="atLeast"/>
        <w:rPr>
          <w:sz w:val="10"/>
          <w:szCs w:val="10"/>
        </w:rPr>
        <w:sectPr w:rsidR="00F825B4" w:rsidRPr="00951C7B" w:rsidSect="00400B6D">
          <w:headerReference w:type="default" r:id="rId12"/>
          <w:footerReference w:type="even" r:id="rId13"/>
          <w:footerReference w:type="default" r:id="rId14"/>
          <w:headerReference w:type="first" r:id="rId15"/>
          <w:footerReference w:type="first" r:id="rId16"/>
          <w:pgSz w:w="11906" w:h="16838" w:code="9"/>
          <w:pgMar w:top="1758" w:right="2081" w:bottom="680" w:left="1435" w:header="709" w:footer="510" w:gutter="0"/>
          <w:cols w:space="708"/>
          <w:titlePg/>
          <w:docGrid w:linePitch="360"/>
        </w:sectPr>
      </w:pPr>
    </w:p>
    <w:p w14:paraId="0F752EA7" w14:textId="64BF69FF" w:rsidR="00ED1E70" w:rsidRDefault="00ED1E70" w:rsidP="00454FAA">
      <w:pPr>
        <w:spacing w:before="10080"/>
        <w:rPr>
          <w:sz w:val="44"/>
        </w:rPr>
      </w:pPr>
      <w:r w:rsidRPr="00000D70">
        <w:rPr>
          <w:sz w:val="48"/>
        </w:rPr>
        <w:lastRenderedPageBreak/>
        <w:t>Versio</w:t>
      </w:r>
      <w:bookmarkStart w:id="3" w:name="_GoBack"/>
      <w:bookmarkEnd w:id="3"/>
      <w:r w:rsidRPr="00000D70">
        <w:rPr>
          <w:sz w:val="48"/>
        </w:rPr>
        <w:t>nen</w:t>
      </w:r>
    </w:p>
    <w:tbl>
      <w:tblPr>
        <w:tblStyle w:val="TabelleBFH"/>
        <w:tblW w:w="9403" w:type="dxa"/>
        <w:tblInd w:w="95" w:type="dxa"/>
        <w:tblLook w:val="04A0" w:firstRow="1" w:lastRow="0" w:firstColumn="1" w:lastColumn="0" w:noHBand="0" w:noVBand="1"/>
      </w:tblPr>
      <w:tblGrid>
        <w:gridCol w:w="916"/>
        <w:gridCol w:w="1252"/>
        <w:gridCol w:w="783"/>
        <w:gridCol w:w="6452"/>
      </w:tblGrid>
      <w:tr w:rsidR="001A1C09" w:rsidRPr="00454FAA" w14:paraId="07EEBC2B" w14:textId="77777777" w:rsidTr="001A1C09">
        <w:trPr>
          <w:cnfStyle w:val="100000000000" w:firstRow="1" w:lastRow="0" w:firstColumn="0" w:lastColumn="0" w:oddVBand="0" w:evenVBand="0" w:oddHBand="0" w:evenHBand="0" w:firstRowFirstColumn="0" w:firstRowLastColumn="0" w:lastRowFirstColumn="0" w:lastRowLastColumn="0"/>
        </w:trPr>
        <w:tc>
          <w:tcPr>
            <w:tcW w:w="901" w:type="dxa"/>
          </w:tcPr>
          <w:p w14:paraId="1D8B764A" w14:textId="77777777" w:rsidR="001A1C09" w:rsidRPr="00454FAA" w:rsidRDefault="001A1C09">
            <w:pPr>
              <w:spacing w:line="240" w:lineRule="auto"/>
            </w:pPr>
            <w:r w:rsidRPr="00454FAA">
              <w:t>Version</w:t>
            </w:r>
          </w:p>
        </w:tc>
        <w:tc>
          <w:tcPr>
            <w:tcW w:w="819" w:type="dxa"/>
          </w:tcPr>
          <w:p w14:paraId="0A45C283" w14:textId="77777777" w:rsidR="001A1C09" w:rsidRPr="00454FAA" w:rsidRDefault="001A1C09">
            <w:pPr>
              <w:spacing w:line="240" w:lineRule="auto"/>
            </w:pPr>
            <w:r w:rsidRPr="00454FAA">
              <w:t>Datum</w:t>
            </w:r>
          </w:p>
        </w:tc>
        <w:tc>
          <w:tcPr>
            <w:tcW w:w="783" w:type="dxa"/>
          </w:tcPr>
          <w:p w14:paraId="3143D5F6" w14:textId="77777777" w:rsidR="001A1C09" w:rsidRPr="00454FAA" w:rsidRDefault="001A1C09">
            <w:pPr>
              <w:spacing w:line="240" w:lineRule="auto"/>
            </w:pPr>
            <w:r w:rsidRPr="00454FAA">
              <w:t>Status</w:t>
            </w:r>
          </w:p>
        </w:tc>
        <w:tc>
          <w:tcPr>
            <w:tcW w:w="6900" w:type="dxa"/>
          </w:tcPr>
          <w:p w14:paraId="127404F4" w14:textId="77777777" w:rsidR="001A1C09" w:rsidRPr="00454FAA" w:rsidRDefault="001A1C09">
            <w:pPr>
              <w:spacing w:line="240" w:lineRule="auto"/>
            </w:pPr>
            <w:r w:rsidRPr="00454FAA">
              <w:t>Bemerkung</w:t>
            </w:r>
          </w:p>
        </w:tc>
      </w:tr>
      <w:tr w:rsidR="001A1C09" w:rsidRPr="00454FAA" w14:paraId="7ACEF79D" w14:textId="77777777" w:rsidTr="001A1C09">
        <w:tc>
          <w:tcPr>
            <w:tcW w:w="901" w:type="dxa"/>
          </w:tcPr>
          <w:p w14:paraId="6CB56196" w14:textId="77777777" w:rsidR="001A1C09" w:rsidRPr="00454FAA" w:rsidRDefault="001A1C09">
            <w:pPr>
              <w:spacing w:line="240" w:lineRule="auto"/>
            </w:pPr>
            <w:r w:rsidRPr="00454FAA">
              <w:t>0.1</w:t>
            </w:r>
          </w:p>
        </w:tc>
        <w:tc>
          <w:tcPr>
            <w:tcW w:w="819" w:type="dxa"/>
          </w:tcPr>
          <w:p w14:paraId="056D9887" w14:textId="77777777" w:rsidR="001A1C09" w:rsidRPr="00454FAA" w:rsidRDefault="001A1C09">
            <w:pPr>
              <w:spacing w:line="240" w:lineRule="auto"/>
            </w:pPr>
            <w:r w:rsidRPr="00454FAA">
              <w:t>01.10.2019</w:t>
            </w:r>
          </w:p>
        </w:tc>
        <w:tc>
          <w:tcPr>
            <w:tcW w:w="783" w:type="dxa"/>
          </w:tcPr>
          <w:p w14:paraId="58812F36" w14:textId="77777777" w:rsidR="001A1C09" w:rsidRPr="00454FAA" w:rsidRDefault="001A1C09">
            <w:pPr>
              <w:spacing w:line="240" w:lineRule="auto"/>
            </w:pPr>
            <w:r w:rsidRPr="00454FAA">
              <w:t>Initial</w:t>
            </w:r>
          </w:p>
        </w:tc>
        <w:tc>
          <w:tcPr>
            <w:tcW w:w="6900" w:type="dxa"/>
          </w:tcPr>
          <w:p w14:paraId="6EFCFEFC" w14:textId="77777777" w:rsidR="001A1C09" w:rsidRPr="00454FAA" w:rsidRDefault="001A1C09">
            <w:pPr>
              <w:spacing w:line="240" w:lineRule="auto"/>
            </w:pPr>
          </w:p>
        </w:tc>
      </w:tr>
      <w:tr w:rsidR="001A1C09" w:rsidRPr="00454FAA" w14:paraId="02394DDD" w14:textId="77777777" w:rsidTr="001A1C09">
        <w:tc>
          <w:tcPr>
            <w:tcW w:w="901" w:type="dxa"/>
          </w:tcPr>
          <w:p w14:paraId="70FE3BCA" w14:textId="77777777" w:rsidR="001A1C09" w:rsidRPr="00454FAA" w:rsidRDefault="000840E8">
            <w:pPr>
              <w:spacing w:line="240" w:lineRule="auto"/>
            </w:pPr>
            <w:r>
              <w:t>0.2</w:t>
            </w:r>
          </w:p>
        </w:tc>
        <w:tc>
          <w:tcPr>
            <w:tcW w:w="819" w:type="dxa"/>
          </w:tcPr>
          <w:p w14:paraId="6448BB07" w14:textId="77777777" w:rsidR="001A1C09" w:rsidRPr="00454FAA" w:rsidRDefault="000840E8">
            <w:pPr>
              <w:spacing w:line="240" w:lineRule="auto"/>
            </w:pPr>
            <w:r>
              <w:t>04.01.2020</w:t>
            </w:r>
          </w:p>
        </w:tc>
        <w:tc>
          <w:tcPr>
            <w:tcW w:w="783" w:type="dxa"/>
          </w:tcPr>
          <w:p w14:paraId="553BE51E" w14:textId="77777777" w:rsidR="001A1C09" w:rsidRPr="00454FAA" w:rsidRDefault="000840E8">
            <w:pPr>
              <w:spacing w:line="240" w:lineRule="auto"/>
            </w:pPr>
            <w:proofErr w:type="spellStart"/>
            <w:r>
              <w:t>Draft</w:t>
            </w:r>
            <w:proofErr w:type="spellEnd"/>
          </w:p>
        </w:tc>
        <w:tc>
          <w:tcPr>
            <w:tcW w:w="6900" w:type="dxa"/>
          </w:tcPr>
          <w:p w14:paraId="75D1871D" w14:textId="77777777" w:rsidR="001A1C09" w:rsidRPr="00454FAA" w:rsidRDefault="000840E8">
            <w:pPr>
              <w:spacing w:line="240" w:lineRule="auto"/>
            </w:pPr>
            <w:r>
              <w:t>Erster Entwurf</w:t>
            </w:r>
          </w:p>
        </w:tc>
      </w:tr>
      <w:tr w:rsidR="001A1C09" w:rsidRPr="00454FAA" w14:paraId="77E603FD" w14:textId="77777777" w:rsidTr="001A1C09">
        <w:tc>
          <w:tcPr>
            <w:tcW w:w="901" w:type="dxa"/>
          </w:tcPr>
          <w:p w14:paraId="6B6CC12B" w14:textId="77777777" w:rsidR="001A1C09" w:rsidRPr="00454FAA" w:rsidRDefault="000840E8">
            <w:pPr>
              <w:spacing w:line="240" w:lineRule="auto"/>
            </w:pPr>
            <w:r>
              <w:t>0.25</w:t>
            </w:r>
          </w:p>
        </w:tc>
        <w:tc>
          <w:tcPr>
            <w:tcW w:w="819" w:type="dxa"/>
          </w:tcPr>
          <w:p w14:paraId="463B7D11" w14:textId="77777777" w:rsidR="001A1C09" w:rsidRPr="00454FAA" w:rsidRDefault="000840E8">
            <w:pPr>
              <w:spacing w:line="240" w:lineRule="auto"/>
            </w:pPr>
            <w:r>
              <w:t>06.01.2020</w:t>
            </w:r>
          </w:p>
        </w:tc>
        <w:tc>
          <w:tcPr>
            <w:tcW w:w="783" w:type="dxa"/>
          </w:tcPr>
          <w:p w14:paraId="7339DC0D" w14:textId="77777777" w:rsidR="001A1C09" w:rsidRPr="00454FAA" w:rsidRDefault="000840E8">
            <w:pPr>
              <w:spacing w:line="240" w:lineRule="auto"/>
            </w:pPr>
            <w:proofErr w:type="spellStart"/>
            <w:r>
              <w:t>Draft</w:t>
            </w:r>
            <w:proofErr w:type="spellEnd"/>
          </w:p>
        </w:tc>
        <w:tc>
          <w:tcPr>
            <w:tcW w:w="6900" w:type="dxa"/>
          </w:tcPr>
          <w:p w14:paraId="0DBBC7A0" w14:textId="77777777" w:rsidR="001A1C09" w:rsidRPr="00454FAA" w:rsidRDefault="000840E8">
            <w:pPr>
              <w:spacing w:line="240" w:lineRule="auto"/>
            </w:pPr>
            <w:r>
              <w:t>Korrektur 1. Entwurf</w:t>
            </w:r>
          </w:p>
        </w:tc>
      </w:tr>
      <w:tr w:rsidR="001A1C09" w:rsidRPr="00454FAA" w14:paraId="55D08DD5" w14:textId="77777777" w:rsidTr="001A1C09">
        <w:tc>
          <w:tcPr>
            <w:tcW w:w="901" w:type="dxa"/>
          </w:tcPr>
          <w:p w14:paraId="4E33E9F6" w14:textId="77777777" w:rsidR="001A1C09" w:rsidRPr="00454FAA" w:rsidRDefault="000840E8">
            <w:pPr>
              <w:spacing w:line="240" w:lineRule="auto"/>
            </w:pPr>
            <w:r>
              <w:t>0.3</w:t>
            </w:r>
          </w:p>
        </w:tc>
        <w:tc>
          <w:tcPr>
            <w:tcW w:w="819" w:type="dxa"/>
          </w:tcPr>
          <w:p w14:paraId="38A34F52" w14:textId="77777777" w:rsidR="001A1C09" w:rsidRPr="00454FAA" w:rsidRDefault="000840E8">
            <w:pPr>
              <w:spacing w:line="240" w:lineRule="auto"/>
            </w:pPr>
            <w:r>
              <w:t>10.01.2020</w:t>
            </w:r>
          </w:p>
        </w:tc>
        <w:tc>
          <w:tcPr>
            <w:tcW w:w="783" w:type="dxa"/>
          </w:tcPr>
          <w:p w14:paraId="6C26C52B" w14:textId="77777777" w:rsidR="001A1C09" w:rsidRPr="00454FAA" w:rsidRDefault="000840E8">
            <w:pPr>
              <w:spacing w:line="240" w:lineRule="auto"/>
            </w:pPr>
            <w:proofErr w:type="spellStart"/>
            <w:r>
              <w:t>Draft</w:t>
            </w:r>
            <w:proofErr w:type="spellEnd"/>
          </w:p>
        </w:tc>
        <w:tc>
          <w:tcPr>
            <w:tcW w:w="6900" w:type="dxa"/>
          </w:tcPr>
          <w:p w14:paraId="2666EE4C" w14:textId="77777777" w:rsidR="000840E8" w:rsidRPr="00454FAA" w:rsidRDefault="000840E8">
            <w:pPr>
              <w:spacing w:line="240" w:lineRule="auto"/>
            </w:pPr>
            <w:r>
              <w:t>Zweiter Entwurf</w:t>
            </w:r>
          </w:p>
        </w:tc>
      </w:tr>
      <w:tr w:rsidR="000840E8" w:rsidRPr="00454FAA" w14:paraId="45FD5770" w14:textId="77777777" w:rsidTr="001A1C09">
        <w:tc>
          <w:tcPr>
            <w:tcW w:w="901" w:type="dxa"/>
          </w:tcPr>
          <w:p w14:paraId="3CDE155F" w14:textId="77777777" w:rsidR="000840E8" w:rsidRDefault="000840E8">
            <w:pPr>
              <w:spacing w:line="240" w:lineRule="auto"/>
            </w:pPr>
            <w:r>
              <w:t>0.35</w:t>
            </w:r>
          </w:p>
        </w:tc>
        <w:tc>
          <w:tcPr>
            <w:tcW w:w="819" w:type="dxa"/>
          </w:tcPr>
          <w:p w14:paraId="2EE6B40E" w14:textId="77777777" w:rsidR="000840E8" w:rsidRDefault="000840E8">
            <w:pPr>
              <w:spacing w:line="240" w:lineRule="auto"/>
            </w:pPr>
            <w:r>
              <w:t>13.01.2020</w:t>
            </w:r>
          </w:p>
        </w:tc>
        <w:tc>
          <w:tcPr>
            <w:tcW w:w="783" w:type="dxa"/>
          </w:tcPr>
          <w:p w14:paraId="63964F0E" w14:textId="77777777" w:rsidR="000840E8" w:rsidRDefault="000840E8">
            <w:pPr>
              <w:spacing w:line="240" w:lineRule="auto"/>
            </w:pPr>
            <w:proofErr w:type="spellStart"/>
            <w:r>
              <w:t>Draft</w:t>
            </w:r>
            <w:proofErr w:type="spellEnd"/>
          </w:p>
        </w:tc>
        <w:tc>
          <w:tcPr>
            <w:tcW w:w="6900" w:type="dxa"/>
          </w:tcPr>
          <w:p w14:paraId="1863C15A" w14:textId="77777777" w:rsidR="000840E8" w:rsidRDefault="000840E8">
            <w:pPr>
              <w:spacing w:line="240" w:lineRule="auto"/>
            </w:pPr>
            <w:r>
              <w:t>Korrektur 2. Entwurf</w:t>
            </w:r>
          </w:p>
        </w:tc>
      </w:tr>
      <w:tr w:rsidR="000840E8" w:rsidRPr="00454FAA" w14:paraId="0C2A84ED" w14:textId="77777777" w:rsidTr="001A1C09">
        <w:tc>
          <w:tcPr>
            <w:tcW w:w="901" w:type="dxa"/>
          </w:tcPr>
          <w:p w14:paraId="231030F1" w14:textId="77777777" w:rsidR="000840E8" w:rsidRDefault="000840E8">
            <w:pPr>
              <w:spacing w:line="240" w:lineRule="auto"/>
            </w:pPr>
            <w:r>
              <w:t>1.0</w:t>
            </w:r>
          </w:p>
        </w:tc>
        <w:tc>
          <w:tcPr>
            <w:tcW w:w="819" w:type="dxa"/>
          </w:tcPr>
          <w:p w14:paraId="3F324B71" w14:textId="77777777" w:rsidR="000840E8" w:rsidRDefault="000840E8">
            <w:pPr>
              <w:spacing w:line="240" w:lineRule="auto"/>
            </w:pPr>
            <w:r>
              <w:t>16.01.2020</w:t>
            </w:r>
          </w:p>
        </w:tc>
        <w:tc>
          <w:tcPr>
            <w:tcW w:w="783" w:type="dxa"/>
          </w:tcPr>
          <w:p w14:paraId="0785093E" w14:textId="77777777" w:rsidR="000840E8" w:rsidRDefault="000840E8">
            <w:pPr>
              <w:spacing w:line="240" w:lineRule="auto"/>
            </w:pPr>
            <w:r>
              <w:t>Final</w:t>
            </w:r>
          </w:p>
        </w:tc>
        <w:tc>
          <w:tcPr>
            <w:tcW w:w="6900" w:type="dxa"/>
          </w:tcPr>
          <w:p w14:paraId="15C0452D" w14:textId="77777777" w:rsidR="000840E8" w:rsidRDefault="000840E8">
            <w:pPr>
              <w:spacing w:line="240" w:lineRule="auto"/>
            </w:pPr>
            <w:r>
              <w:t>Finale Version</w:t>
            </w:r>
          </w:p>
        </w:tc>
      </w:tr>
    </w:tbl>
    <w:p w14:paraId="5D786766" w14:textId="341CC7D6" w:rsidR="003511EC" w:rsidRPr="00737107" w:rsidRDefault="00802E50" w:rsidP="00454FAA">
      <w:pPr>
        <w:pStyle w:val="Inhaltsverzeichnis"/>
        <w:spacing w:line="360" w:lineRule="auto"/>
      </w:pPr>
      <w:bookmarkStart w:id="4" w:name="_Toc20820740"/>
      <w:bookmarkStart w:id="5" w:name="_Toc29928000"/>
      <w:r w:rsidRPr="00737107">
        <w:rPr>
          <w:sz w:val="32"/>
        </w:rPr>
        <w:lastRenderedPageBreak/>
        <w:t>Management Summary</w:t>
      </w:r>
      <w:bookmarkEnd w:id="4"/>
      <w:bookmarkEnd w:id="5"/>
    </w:p>
    <w:p w14:paraId="6F23904A" w14:textId="5158F5CE" w:rsidR="00454FAA" w:rsidRPr="00737107" w:rsidRDefault="00B40F3E" w:rsidP="00454FAA">
      <w:pPr>
        <w:pStyle w:val="Inhaltsverzeichnis"/>
        <w:spacing w:line="360" w:lineRule="auto"/>
        <w:rPr>
          <w:sz w:val="24"/>
        </w:rPr>
      </w:pPr>
      <w:bookmarkStart w:id="6" w:name="_Toc29927314"/>
      <w:bookmarkStart w:id="7" w:name="_Toc29928001"/>
      <w:r>
        <w:rPr>
          <w:sz w:val="24"/>
        </w:rPr>
        <w:t>Vision</w:t>
      </w:r>
      <w:bookmarkEnd w:id="6"/>
      <w:bookmarkEnd w:id="7"/>
    </w:p>
    <w:p w14:paraId="426357BA" w14:textId="006EB9EB" w:rsidR="00454FAA" w:rsidRPr="000A3D5D" w:rsidRDefault="000A3D5D" w:rsidP="00454FAA">
      <w:r>
        <w:t xml:space="preserve">Der Fernseher soll zu einem Kunstobjekt werden und auch etwas bieten, wenn er gerade nicht «eingeschalten» ist. </w:t>
      </w:r>
      <w:r w:rsidR="00F126EA">
        <w:t>Fernseher,</w:t>
      </w:r>
      <w:r>
        <w:t xml:space="preserve"> die an der Wand aufgehängt sind, wirken meist etwas öde. Samsung </w:t>
      </w:r>
      <w:r w:rsidR="00B40F3E">
        <w:t>hat</w:t>
      </w:r>
      <w:r>
        <w:t xml:space="preserve"> dies mit dem </w:t>
      </w:r>
      <w:r>
        <w:rPr>
          <w:b/>
        </w:rPr>
        <w:t xml:space="preserve">THE FRAME </w:t>
      </w:r>
      <w:r>
        <w:t xml:space="preserve">Fernseher </w:t>
      </w:r>
      <w:r w:rsidR="00892235">
        <w:t>geändert</w:t>
      </w:r>
      <w:r>
        <w:t>. Der Fernseher kann mit unterschiedlichsten Rahmen ausgestattet werden. Zusammen mit dem Art Mode verwandelt sich der Fernseher schliesslich zu einem Gemälde und man nimmt den Fernseher gar nicht mehr als Fernseher war.</w:t>
      </w:r>
      <w:r w:rsidR="00892235">
        <w:t xml:space="preserve"> Mit meinem Ansatz will ich Samsung toppen noch ein realeres Raumerlebnis schaffen.</w:t>
      </w:r>
    </w:p>
    <w:p w14:paraId="7C8654B6" w14:textId="014B4044" w:rsidR="00D25785" w:rsidRPr="00D25785" w:rsidRDefault="00892235" w:rsidP="00454FAA">
      <w:pPr>
        <w:pStyle w:val="Inhaltsverzeichnis"/>
        <w:spacing w:line="360" w:lineRule="auto"/>
        <w:rPr>
          <w:sz w:val="24"/>
        </w:rPr>
      </w:pPr>
      <w:bookmarkStart w:id="8" w:name="_Toc29927315"/>
      <w:bookmarkStart w:id="9" w:name="_Toc29928002"/>
      <w:r>
        <w:rPr>
          <w:sz w:val="24"/>
        </w:rPr>
        <w:t>Idee</w:t>
      </w:r>
      <w:bookmarkEnd w:id="8"/>
      <w:bookmarkEnd w:id="9"/>
    </w:p>
    <w:p w14:paraId="6208AF4D" w14:textId="25296C46" w:rsidR="00454FAA" w:rsidRDefault="00CE4BD6" w:rsidP="00454FAA">
      <w:r w:rsidRPr="00CE4BD6">
        <w:t>Auf oder unter einem Fernseher, der an einer Wand angebracht ist, soll eine Tiefenkamera installiert werden, die dem Computer die genaue Position des Betrachters mitteilt. Die Software generiert daraufhin ein Bild auf dem Bildschirm, welches sich auf die Position des Betrachters bezieht, ähnlich wie bei einem Trompe-l’oeil. Damit kann dem Betrachter ein virtuelles Fenster in der Wand mit einem virtuellen Ausblick generiert werden. Der generierte Inhalt ist dabei dynamisch und ändert sich mit der Position des Betrachters. Der Betrachter soll dabei in den Bann gezogen werden und neugierig reagieren. Was passiert, wenn ich näher an den Fernseher gehe? Was geschieht, wenn ich aufspringe? Der Betrachter soll beginnen zu spielen und experimentieren</w:t>
      </w:r>
    </w:p>
    <w:p w14:paraId="67A8A725" w14:textId="4424E137" w:rsidR="00D25785" w:rsidRPr="00D25785" w:rsidRDefault="00D50429" w:rsidP="00454FAA">
      <w:pPr>
        <w:pStyle w:val="Inhaltsverzeichnis"/>
        <w:spacing w:line="360" w:lineRule="auto"/>
        <w:rPr>
          <w:sz w:val="24"/>
        </w:rPr>
      </w:pPr>
      <w:bookmarkStart w:id="10" w:name="_Toc29927316"/>
      <w:bookmarkStart w:id="11" w:name="_Toc29928003"/>
      <w:r>
        <w:rPr>
          <w:sz w:val="24"/>
        </w:rPr>
        <w:t>Strategie</w:t>
      </w:r>
      <w:bookmarkEnd w:id="10"/>
      <w:bookmarkEnd w:id="11"/>
    </w:p>
    <w:p w14:paraId="07873B2A" w14:textId="516CC04F" w:rsidR="00454FAA" w:rsidRDefault="000120D2" w:rsidP="00454FAA">
      <w:r>
        <w:t>Für die Realisierung gab es drei Hauptschritte, die umgesetzt wurden:</w:t>
      </w:r>
    </w:p>
    <w:p w14:paraId="187E8672" w14:textId="12A2B3A9" w:rsidR="000120D2" w:rsidRDefault="000120D2" w:rsidP="000120D2">
      <w:pPr>
        <w:pStyle w:val="ListParagraph"/>
        <w:numPr>
          <w:ilvl w:val="0"/>
          <w:numId w:val="24"/>
        </w:numPr>
      </w:pPr>
      <w:r>
        <w:t xml:space="preserve">Mittels einer Tiefenkamera, der Intel </w:t>
      </w:r>
      <w:proofErr w:type="spellStart"/>
      <w:r>
        <w:t>RealSense</w:t>
      </w:r>
      <w:proofErr w:type="spellEnd"/>
      <w:r>
        <w:t xml:space="preserve"> D435, wird die Position des Betrachters getrackt. Hierbei wurde auf das SDK von </w:t>
      </w:r>
      <w:proofErr w:type="spellStart"/>
      <w:r>
        <w:t>Nuitrack</w:t>
      </w:r>
      <w:proofErr w:type="spellEnd"/>
      <w:r>
        <w:t xml:space="preserve"> zurückgegriffen welches als Middleware zwischen der Tiefenkamera und des Computers dient.</w:t>
      </w:r>
    </w:p>
    <w:p w14:paraId="06D3215B" w14:textId="27548365" w:rsidR="000120D2" w:rsidRDefault="000120D2" w:rsidP="000120D2">
      <w:pPr>
        <w:pStyle w:val="ListParagraph"/>
        <w:numPr>
          <w:ilvl w:val="0"/>
          <w:numId w:val="24"/>
        </w:numPr>
      </w:pPr>
      <w:r>
        <w:t>Anschliessend wurde mit Blender eine Szene modelliert und in Unity</w:t>
      </w:r>
      <w:r w:rsidR="009406DC">
        <w:t>, eine Spiel-Engine,</w:t>
      </w:r>
      <w:r>
        <w:t xml:space="preserve"> import</w:t>
      </w:r>
      <w:r w:rsidR="009406DC">
        <w:t>iert.</w:t>
      </w:r>
    </w:p>
    <w:p w14:paraId="019BB822" w14:textId="417B079D" w:rsidR="000120D2" w:rsidRDefault="003B1342" w:rsidP="000120D2">
      <w:pPr>
        <w:pStyle w:val="ListParagraph"/>
        <w:numPr>
          <w:ilvl w:val="0"/>
          <w:numId w:val="24"/>
        </w:numPr>
      </w:pPr>
      <w:r>
        <w:t>Schliesslich wird die Perspektive</w:t>
      </w:r>
      <w:r w:rsidR="00382E6F">
        <w:t xml:space="preserve"> relativ</w:t>
      </w:r>
      <w:r>
        <w:t xml:space="preserve"> zum Betrachter berechnet und Unity generiert auf de</w:t>
      </w:r>
      <w:r w:rsidR="0055126B">
        <w:t>m</w:t>
      </w:r>
      <w:r>
        <w:t xml:space="preserve"> Fernseher das </w:t>
      </w:r>
      <w:r w:rsidR="00B549A9">
        <w:t>der perspektiven entsprechenden Bild</w:t>
      </w:r>
      <w:r>
        <w:t>.</w:t>
      </w:r>
    </w:p>
    <w:p w14:paraId="01E53AB3" w14:textId="77777777" w:rsidR="0040412B" w:rsidRDefault="0040412B" w:rsidP="0040412B">
      <w:pPr>
        <w:pStyle w:val="ListParagraph"/>
        <w:keepNext/>
        <w:jc w:val="center"/>
      </w:pPr>
      <w:r>
        <w:rPr>
          <w:noProof/>
        </w:rPr>
        <w:drawing>
          <wp:inline distT="0" distB="0" distL="0" distR="0" wp14:anchorId="2A17C713" wp14:editId="607E3C90">
            <wp:extent cx="2708559" cy="1740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5286" cy="1815080"/>
                    </a:xfrm>
                    <a:prstGeom prst="rect">
                      <a:avLst/>
                    </a:prstGeom>
                    <a:noFill/>
                    <a:ln>
                      <a:noFill/>
                    </a:ln>
                  </pic:spPr>
                </pic:pic>
              </a:graphicData>
            </a:graphic>
          </wp:inline>
        </w:drawing>
      </w:r>
    </w:p>
    <w:p w14:paraId="7E48543F" w14:textId="20027C53" w:rsidR="00A96628" w:rsidRDefault="0040412B" w:rsidP="00A96628">
      <w:pPr>
        <w:spacing w:line="240" w:lineRule="auto"/>
        <w:jc w:val="center"/>
      </w:pPr>
      <w:bookmarkStart w:id="12" w:name="_Toc29928085"/>
      <w:r>
        <w:t xml:space="preserve">Abbildung </w:t>
      </w:r>
      <w:fldSimple w:instr=" SEQ Abbildung \* ARABIC ">
        <w:r w:rsidR="00D62562">
          <w:rPr>
            <w:noProof/>
          </w:rPr>
          <w:t>1</w:t>
        </w:r>
      </w:fldSimple>
      <w:r>
        <w:t>: Skizze der Idee</w:t>
      </w:r>
      <w:bookmarkEnd w:id="12"/>
    </w:p>
    <w:p w14:paraId="75373E4E" w14:textId="4793704F" w:rsidR="00683CCF" w:rsidRDefault="00802E50">
      <w:pPr>
        <w:spacing w:line="240" w:lineRule="auto"/>
        <w:jc w:val="left"/>
      </w:pPr>
      <w:r w:rsidRPr="00951C7B">
        <w:br w:type="page"/>
      </w:r>
      <w:r w:rsidR="00683CCF">
        <w:lastRenderedPageBreak/>
        <w:br w:type="page"/>
      </w:r>
    </w:p>
    <w:sdt>
      <w:sdtPr>
        <w:rPr>
          <w:rFonts w:ascii="Lucida Sans" w:eastAsia="Lucida Sans" w:hAnsi="Lucida Sans" w:cs="Times New Roman"/>
          <w:color w:val="auto"/>
          <w:sz w:val="20"/>
          <w:szCs w:val="20"/>
          <w:lang w:val="de-CH"/>
        </w:rPr>
        <w:id w:val="1825709716"/>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lang w:val="en-US"/>
        </w:rPr>
      </w:sdtEndPr>
      <w:sdtContent>
        <w:p w14:paraId="2BC69C2D" w14:textId="77777777" w:rsidR="00030957" w:rsidRPr="00030957" w:rsidRDefault="00036BF1" w:rsidP="0063750A">
          <w:pPr>
            <w:pStyle w:val="TOCHeading"/>
            <w:spacing w:line="360" w:lineRule="auto"/>
            <w:rPr>
              <w:noProof/>
              <w:lang w:val="de-CH"/>
            </w:rPr>
          </w:pPr>
          <w:r>
            <w:rPr>
              <w:rFonts w:ascii="Lucida Sans" w:eastAsia="Lucida Sans" w:hAnsi="Lucida Sans" w:cs="Arial"/>
              <w:color w:val="auto"/>
              <w:szCs w:val="24"/>
              <w:lang w:val="de-CH"/>
            </w:rPr>
            <w:t>Inhaltsverzeichnis</w:t>
          </w:r>
          <w:r w:rsidR="0063750A">
            <w:fldChar w:fldCharType="begin"/>
          </w:r>
          <w:r w:rsidR="0063750A" w:rsidRPr="000A3D5D">
            <w:rPr>
              <w:lang w:val="de-CH"/>
            </w:rPr>
            <w:instrText xml:space="preserve"> TOC \o "1-2" \h \z \u </w:instrText>
          </w:r>
          <w:r w:rsidR="0063750A">
            <w:fldChar w:fldCharType="separate"/>
          </w:r>
        </w:p>
        <w:p w14:paraId="3E4BF232" w14:textId="09FE0852" w:rsidR="00030957" w:rsidRDefault="00453865">
          <w:pPr>
            <w:pStyle w:val="TOC2"/>
            <w:rPr>
              <w:rFonts w:asciiTheme="minorHAnsi" w:eastAsiaTheme="minorEastAsia" w:hAnsiTheme="minorHAnsi" w:cstheme="minorBidi"/>
              <w:noProof/>
              <w:sz w:val="22"/>
              <w:szCs w:val="22"/>
              <w:lang w:eastAsia="de-CH"/>
            </w:rPr>
          </w:pPr>
          <w:hyperlink w:anchor="_Toc29928000" w:history="1">
            <w:r w:rsidR="00030957" w:rsidRPr="006D3F8C">
              <w:rPr>
                <w:rStyle w:val="Hyperlink"/>
                <w:noProof/>
              </w:rPr>
              <w:t>Management Summary</w:t>
            </w:r>
            <w:r w:rsidR="00030957">
              <w:rPr>
                <w:noProof/>
                <w:webHidden/>
              </w:rPr>
              <w:tab/>
            </w:r>
            <w:r w:rsidR="00030957">
              <w:rPr>
                <w:noProof/>
                <w:webHidden/>
              </w:rPr>
              <w:fldChar w:fldCharType="begin"/>
            </w:r>
            <w:r w:rsidR="00030957">
              <w:rPr>
                <w:noProof/>
                <w:webHidden/>
              </w:rPr>
              <w:instrText xml:space="preserve"> PAGEREF _Toc29928000 \h </w:instrText>
            </w:r>
            <w:r w:rsidR="00030957">
              <w:rPr>
                <w:noProof/>
                <w:webHidden/>
              </w:rPr>
            </w:r>
            <w:r w:rsidR="00030957">
              <w:rPr>
                <w:noProof/>
                <w:webHidden/>
              </w:rPr>
              <w:fldChar w:fldCharType="separate"/>
            </w:r>
            <w:r w:rsidR="00D62562">
              <w:rPr>
                <w:noProof/>
                <w:webHidden/>
              </w:rPr>
              <w:t>ii</w:t>
            </w:r>
            <w:r w:rsidR="00030957">
              <w:rPr>
                <w:noProof/>
                <w:webHidden/>
              </w:rPr>
              <w:fldChar w:fldCharType="end"/>
            </w:r>
          </w:hyperlink>
        </w:p>
        <w:p w14:paraId="63365AE3" w14:textId="05DE6A53" w:rsidR="00030957" w:rsidRDefault="00453865">
          <w:pPr>
            <w:pStyle w:val="TOC1"/>
            <w:rPr>
              <w:rFonts w:asciiTheme="minorHAnsi" w:eastAsiaTheme="minorEastAsia" w:hAnsiTheme="minorHAnsi" w:cstheme="minorBidi"/>
              <w:noProof/>
              <w:sz w:val="22"/>
              <w:szCs w:val="22"/>
              <w:lang w:val="de-CH" w:eastAsia="de-CH"/>
            </w:rPr>
          </w:pPr>
          <w:hyperlink w:anchor="_Toc29928004" w:history="1">
            <w:r w:rsidR="00030957" w:rsidRPr="006D3F8C">
              <w:rPr>
                <w:rStyle w:val="Hyperlink"/>
                <w:noProof/>
              </w:rPr>
              <w:t>1</w:t>
            </w:r>
            <w:r w:rsidR="00030957">
              <w:rPr>
                <w:rFonts w:asciiTheme="minorHAnsi" w:eastAsiaTheme="minorEastAsia" w:hAnsiTheme="minorHAnsi" w:cstheme="minorBidi"/>
                <w:noProof/>
                <w:sz w:val="22"/>
                <w:szCs w:val="22"/>
                <w:lang w:val="de-CH" w:eastAsia="de-CH"/>
              </w:rPr>
              <w:tab/>
            </w:r>
            <w:r w:rsidR="00030957" w:rsidRPr="006D3F8C">
              <w:rPr>
                <w:rStyle w:val="Hyperlink"/>
                <w:noProof/>
              </w:rPr>
              <w:t>Einleitung</w:t>
            </w:r>
            <w:r w:rsidR="00030957">
              <w:rPr>
                <w:noProof/>
                <w:webHidden/>
              </w:rPr>
              <w:tab/>
            </w:r>
            <w:r w:rsidR="00030957">
              <w:rPr>
                <w:noProof/>
                <w:webHidden/>
              </w:rPr>
              <w:fldChar w:fldCharType="begin"/>
            </w:r>
            <w:r w:rsidR="00030957">
              <w:rPr>
                <w:noProof/>
                <w:webHidden/>
              </w:rPr>
              <w:instrText xml:space="preserve"> PAGEREF _Toc29928004 \h </w:instrText>
            </w:r>
            <w:r w:rsidR="00030957">
              <w:rPr>
                <w:noProof/>
                <w:webHidden/>
              </w:rPr>
            </w:r>
            <w:r w:rsidR="00030957">
              <w:rPr>
                <w:noProof/>
                <w:webHidden/>
              </w:rPr>
              <w:fldChar w:fldCharType="separate"/>
            </w:r>
            <w:r w:rsidR="00D62562">
              <w:rPr>
                <w:noProof/>
                <w:webHidden/>
              </w:rPr>
              <w:t>2</w:t>
            </w:r>
            <w:r w:rsidR="00030957">
              <w:rPr>
                <w:noProof/>
                <w:webHidden/>
              </w:rPr>
              <w:fldChar w:fldCharType="end"/>
            </w:r>
          </w:hyperlink>
        </w:p>
        <w:p w14:paraId="3749AF1A" w14:textId="170DC420" w:rsidR="00030957" w:rsidRDefault="00453865">
          <w:pPr>
            <w:pStyle w:val="TOC1"/>
            <w:rPr>
              <w:rFonts w:asciiTheme="minorHAnsi" w:eastAsiaTheme="minorEastAsia" w:hAnsiTheme="minorHAnsi" w:cstheme="minorBidi"/>
              <w:noProof/>
              <w:sz w:val="22"/>
              <w:szCs w:val="22"/>
              <w:lang w:val="de-CH" w:eastAsia="de-CH"/>
            </w:rPr>
          </w:pPr>
          <w:hyperlink w:anchor="_Toc29928005" w:history="1">
            <w:r w:rsidR="00030957" w:rsidRPr="006D3F8C">
              <w:rPr>
                <w:rStyle w:val="Hyperlink"/>
                <w:noProof/>
                <w:lang w:val="fr-CH"/>
              </w:rPr>
              <w:t>2</w:t>
            </w:r>
            <w:r w:rsidR="00030957">
              <w:rPr>
                <w:rFonts w:asciiTheme="minorHAnsi" w:eastAsiaTheme="minorEastAsia" w:hAnsiTheme="minorHAnsi" w:cstheme="minorBidi"/>
                <w:noProof/>
                <w:sz w:val="22"/>
                <w:szCs w:val="22"/>
                <w:lang w:val="de-CH" w:eastAsia="de-CH"/>
              </w:rPr>
              <w:tab/>
            </w:r>
            <w:r w:rsidR="00030957" w:rsidRPr="006D3F8C">
              <w:rPr>
                <w:rStyle w:val="Hyperlink"/>
                <w:noProof/>
                <w:lang w:val="fr-CH"/>
              </w:rPr>
              <w:t>Idee</w:t>
            </w:r>
            <w:r w:rsidR="00030957">
              <w:rPr>
                <w:noProof/>
                <w:webHidden/>
              </w:rPr>
              <w:tab/>
            </w:r>
            <w:r w:rsidR="00B42F15">
              <w:rPr>
                <w:noProof/>
                <w:webHidden/>
              </w:rPr>
              <w:tab/>
            </w:r>
            <w:r w:rsidR="00030957">
              <w:rPr>
                <w:noProof/>
                <w:webHidden/>
              </w:rPr>
              <w:fldChar w:fldCharType="begin"/>
            </w:r>
            <w:r w:rsidR="00030957">
              <w:rPr>
                <w:noProof/>
                <w:webHidden/>
              </w:rPr>
              <w:instrText xml:space="preserve"> PAGEREF _Toc29928005 \h </w:instrText>
            </w:r>
            <w:r w:rsidR="00030957">
              <w:rPr>
                <w:noProof/>
                <w:webHidden/>
              </w:rPr>
            </w:r>
            <w:r w:rsidR="00030957">
              <w:rPr>
                <w:noProof/>
                <w:webHidden/>
              </w:rPr>
              <w:fldChar w:fldCharType="separate"/>
            </w:r>
            <w:r w:rsidR="00D62562">
              <w:rPr>
                <w:noProof/>
                <w:webHidden/>
              </w:rPr>
              <w:t>4</w:t>
            </w:r>
            <w:r w:rsidR="00030957">
              <w:rPr>
                <w:noProof/>
                <w:webHidden/>
              </w:rPr>
              <w:fldChar w:fldCharType="end"/>
            </w:r>
          </w:hyperlink>
        </w:p>
        <w:p w14:paraId="20CF3CDB" w14:textId="09F9706A" w:rsidR="00030957" w:rsidRDefault="00453865">
          <w:pPr>
            <w:pStyle w:val="TOC2"/>
            <w:rPr>
              <w:rFonts w:asciiTheme="minorHAnsi" w:eastAsiaTheme="minorEastAsia" w:hAnsiTheme="minorHAnsi" w:cstheme="minorBidi"/>
              <w:noProof/>
              <w:sz w:val="22"/>
              <w:szCs w:val="22"/>
              <w:lang w:eastAsia="de-CH"/>
            </w:rPr>
          </w:pPr>
          <w:hyperlink w:anchor="_Toc29928006" w:history="1">
            <w:r w:rsidR="00030957" w:rsidRPr="006D3F8C">
              <w:rPr>
                <w:rStyle w:val="Hyperlink"/>
                <w:noProof/>
                <w:lang w:val="fr-CH"/>
              </w:rPr>
              <w:t>2.1 Projektziel</w:t>
            </w:r>
            <w:r w:rsidR="00030957">
              <w:rPr>
                <w:noProof/>
                <w:webHidden/>
              </w:rPr>
              <w:tab/>
            </w:r>
            <w:r w:rsidR="00030957">
              <w:rPr>
                <w:noProof/>
                <w:webHidden/>
              </w:rPr>
              <w:fldChar w:fldCharType="begin"/>
            </w:r>
            <w:r w:rsidR="00030957">
              <w:rPr>
                <w:noProof/>
                <w:webHidden/>
              </w:rPr>
              <w:instrText xml:space="preserve"> PAGEREF _Toc29928006 \h </w:instrText>
            </w:r>
            <w:r w:rsidR="00030957">
              <w:rPr>
                <w:noProof/>
                <w:webHidden/>
              </w:rPr>
            </w:r>
            <w:r w:rsidR="00030957">
              <w:rPr>
                <w:noProof/>
                <w:webHidden/>
              </w:rPr>
              <w:fldChar w:fldCharType="separate"/>
            </w:r>
            <w:r w:rsidR="00D62562">
              <w:rPr>
                <w:noProof/>
                <w:webHidden/>
              </w:rPr>
              <w:t>4</w:t>
            </w:r>
            <w:r w:rsidR="00030957">
              <w:rPr>
                <w:noProof/>
                <w:webHidden/>
              </w:rPr>
              <w:fldChar w:fldCharType="end"/>
            </w:r>
          </w:hyperlink>
        </w:p>
        <w:p w14:paraId="495E712E" w14:textId="3CF1409A" w:rsidR="00030957" w:rsidRDefault="00453865">
          <w:pPr>
            <w:pStyle w:val="TOC2"/>
            <w:rPr>
              <w:rFonts w:asciiTheme="minorHAnsi" w:eastAsiaTheme="minorEastAsia" w:hAnsiTheme="minorHAnsi" w:cstheme="minorBidi"/>
              <w:noProof/>
              <w:sz w:val="22"/>
              <w:szCs w:val="22"/>
              <w:lang w:eastAsia="de-CH"/>
            </w:rPr>
          </w:pPr>
          <w:hyperlink w:anchor="_Toc29928007" w:history="1">
            <w:r w:rsidR="00030957" w:rsidRPr="006D3F8C">
              <w:rPr>
                <w:rStyle w:val="Hyperlink"/>
                <w:noProof/>
              </w:rPr>
              <w:t>2.2 Stakeholders</w:t>
            </w:r>
            <w:r w:rsidR="00030957">
              <w:rPr>
                <w:noProof/>
                <w:webHidden/>
              </w:rPr>
              <w:tab/>
            </w:r>
            <w:r w:rsidR="00030957">
              <w:rPr>
                <w:noProof/>
                <w:webHidden/>
              </w:rPr>
              <w:fldChar w:fldCharType="begin"/>
            </w:r>
            <w:r w:rsidR="00030957">
              <w:rPr>
                <w:noProof/>
                <w:webHidden/>
              </w:rPr>
              <w:instrText xml:space="preserve"> PAGEREF _Toc29928007 \h </w:instrText>
            </w:r>
            <w:r w:rsidR="00030957">
              <w:rPr>
                <w:noProof/>
                <w:webHidden/>
              </w:rPr>
            </w:r>
            <w:r w:rsidR="00030957">
              <w:rPr>
                <w:noProof/>
                <w:webHidden/>
              </w:rPr>
              <w:fldChar w:fldCharType="separate"/>
            </w:r>
            <w:r w:rsidR="00D62562">
              <w:rPr>
                <w:noProof/>
                <w:webHidden/>
              </w:rPr>
              <w:t>5</w:t>
            </w:r>
            <w:r w:rsidR="00030957">
              <w:rPr>
                <w:noProof/>
                <w:webHidden/>
              </w:rPr>
              <w:fldChar w:fldCharType="end"/>
            </w:r>
          </w:hyperlink>
        </w:p>
        <w:p w14:paraId="4728C076" w14:textId="01819029" w:rsidR="00030957" w:rsidRDefault="00453865">
          <w:pPr>
            <w:pStyle w:val="TOC2"/>
            <w:rPr>
              <w:rFonts w:asciiTheme="minorHAnsi" w:eastAsiaTheme="minorEastAsia" w:hAnsiTheme="minorHAnsi" w:cstheme="minorBidi"/>
              <w:noProof/>
              <w:sz w:val="22"/>
              <w:szCs w:val="22"/>
              <w:lang w:eastAsia="de-CH"/>
            </w:rPr>
          </w:pPr>
          <w:hyperlink w:anchor="_Toc29928008" w:history="1">
            <w:r w:rsidR="00030957" w:rsidRPr="006D3F8C">
              <w:rPr>
                <w:rStyle w:val="Hyperlink"/>
                <w:noProof/>
              </w:rPr>
              <w:t>2.3 Marktanalyse</w:t>
            </w:r>
            <w:r w:rsidR="00030957">
              <w:rPr>
                <w:noProof/>
                <w:webHidden/>
              </w:rPr>
              <w:tab/>
            </w:r>
            <w:r w:rsidR="00030957">
              <w:rPr>
                <w:noProof/>
                <w:webHidden/>
              </w:rPr>
              <w:fldChar w:fldCharType="begin"/>
            </w:r>
            <w:r w:rsidR="00030957">
              <w:rPr>
                <w:noProof/>
                <w:webHidden/>
              </w:rPr>
              <w:instrText xml:space="preserve"> PAGEREF _Toc29928008 \h </w:instrText>
            </w:r>
            <w:r w:rsidR="00030957">
              <w:rPr>
                <w:noProof/>
                <w:webHidden/>
              </w:rPr>
            </w:r>
            <w:r w:rsidR="00030957">
              <w:rPr>
                <w:noProof/>
                <w:webHidden/>
              </w:rPr>
              <w:fldChar w:fldCharType="separate"/>
            </w:r>
            <w:r w:rsidR="00D62562">
              <w:rPr>
                <w:noProof/>
                <w:webHidden/>
              </w:rPr>
              <w:t>5</w:t>
            </w:r>
            <w:r w:rsidR="00030957">
              <w:rPr>
                <w:noProof/>
                <w:webHidden/>
              </w:rPr>
              <w:fldChar w:fldCharType="end"/>
            </w:r>
          </w:hyperlink>
        </w:p>
        <w:p w14:paraId="016C450A" w14:textId="051E7E65" w:rsidR="00030957" w:rsidRDefault="00453865">
          <w:pPr>
            <w:pStyle w:val="TOC2"/>
            <w:rPr>
              <w:rFonts w:asciiTheme="minorHAnsi" w:eastAsiaTheme="minorEastAsia" w:hAnsiTheme="minorHAnsi" w:cstheme="minorBidi"/>
              <w:noProof/>
              <w:sz w:val="22"/>
              <w:szCs w:val="22"/>
              <w:lang w:eastAsia="de-CH"/>
            </w:rPr>
          </w:pPr>
          <w:hyperlink w:anchor="_Toc29928009" w:history="1">
            <w:r w:rsidR="00030957" w:rsidRPr="006D3F8C">
              <w:rPr>
                <w:rStyle w:val="Hyperlink"/>
                <w:noProof/>
              </w:rPr>
              <w:t>2.4 Prototyp</w:t>
            </w:r>
            <w:r w:rsidR="00030957">
              <w:rPr>
                <w:noProof/>
                <w:webHidden/>
              </w:rPr>
              <w:tab/>
            </w:r>
            <w:r w:rsidR="00030957">
              <w:rPr>
                <w:noProof/>
                <w:webHidden/>
              </w:rPr>
              <w:fldChar w:fldCharType="begin"/>
            </w:r>
            <w:r w:rsidR="00030957">
              <w:rPr>
                <w:noProof/>
                <w:webHidden/>
              </w:rPr>
              <w:instrText xml:space="preserve"> PAGEREF _Toc29928009 \h </w:instrText>
            </w:r>
            <w:r w:rsidR="00030957">
              <w:rPr>
                <w:noProof/>
                <w:webHidden/>
              </w:rPr>
            </w:r>
            <w:r w:rsidR="00030957">
              <w:rPr>
                <w:noProof/>
                <w:webHidden/>
              </w:rPr>
              <w:fldChar w:fldCharType="separate"/>
            </w:r>
            <w:r w:rsidR="00D62562">
              <w:rPr>
                <w:noProof/>
                <w:webHidden/>
              </w:rPr>
              <w:t>6</w:t>
            </w:r>
            <w:r w:rsidR="00030957">
              <w:rPr>
                <w:noProof/>
                <w:webHidden/>
              </w:rPr>
              <w:fldChar w:fldCharType="end"/>
            </w:r>
          </w:hyperlink>
        </w:p>
        <w:p w14:paraId="31A13FC4" w14:textId="1D2AAEFB" w:rsidR="00030957" w:rsidRDefault="00453865">
          <w:pPr>
            <w:pStyle w:val="TOC1"/>
            <w:rPr>
              <w:rFonts w:asciiTheme="minorHAnsi" w:eastAsiaTheme="minorEastAsia" w:hAnsiTheme="minorHAnsi" w:cstheme="minorBidi"/>
              <w:noProof/>
              <w:sz w:val="22"/>
              <w:szCs w:val="22"/>
              <w:lang w:val="de-CH" w:eastAsia="de-CH"/>
            </w:rPr>
          </w:pPr>
          <w:hyperlink w:anchor="_Toc29928010" w:history="1">
            <w:r w:rsidR="00030957" w:rsidRPr="006D3F8C">
              <w:rPr>
                <w:rStyle w:val="Hyperlink"/>
                <w:noProof/>
              </w:rPr>
              <w:t>3</w:t>
            </w:r>
            <w:r w:rsidR="00030957">
              <w:rPr>
                <w:rFonts w:asciiTheme="minorHAnsi" w:eastAsiaTheme="minorEastAsia" w:hAnsiTheme="minorHAnsi" w:cstheme="minorBidi"/>
                <w:noProof/>
                <w:sz w:val="22"/>
                <w:szCs w:val="22"/>
                <w:lang w:val="de-CH" w:eastAsia="de-CH"/>
              </w:rPr>
              <w:tab/>
            </w:r>
            <w:r w:rsidR="00030957" w:rsidRPr="006D3F8C">
              <w:rPr>
                <w:rStyle w:val="Hyperlink"/>
                <w:noProof/>
              </w:rPr>
              <w:t>Anforderungen &amp; theoretische Grundsätze</w:t>
            </w:r>
            <w:r w:rsidR="00030957">
              <w:rPr>
                <w:noProof/>
                <w:webHidden/>
              </w:rPr>
              <w:tab/>
            </w:r>
            <w:r w:rsidR="00030957">
              <w:rPr>
                <w:noProof/>
                <w:webHidden/>
              </w:rPr>
              <w:fldChar w:fldCharType="begin"/>
            </w:r>
            <w:r w:rsidR="00030957">
              <w:rPr>
                <w:noProof/>
                <w:webHidden/>
              </w:rPr>
              <w:instrText xml:space="preserve"> PAGEREF _Toc29928010 \h </w:instrText>
            </w:r>
            <w:r w:rsidR="00030957">
              <w:rPr>
                <w:noProof/>
                <w:webHidden/>
              </w:rPr>
            </w:r>
            <w:r w:rsidR="00030957">
              <w:rPr>
                <w:noProof/>
                <w:webHidden/>
              </w:rPr>
              <w:fldChar w:fldCharType="separate"/>
            </w:r>
            <w:r w:rsidR="00D62562">
              <w:rPr>
                <w:noProof/>
                <w:webHidden/>
              </w:rPr>
              <w:t>8</w:t>
            </w:r>
            <w:r w:rsidR="00030957">
              <w:rPr>
                <w:noProof/>
                <w:webHidden/>
              </w:rPr>
              <w:fldChar w:fldCharType="end"/>
            </w:r>
          </w:hyperlink>
        </w:p>
        <w:p w14:paraId="1217FF59" w14:textId="310BFEA2" w:rsidR="00030957" w:rsidRDefault="00453865">
          <w:pPr>
            <w:pStyle w:val="TOC2"/>
            <w:rPr>
              <w:rFonts w:asciiTheme="minorHAnsi" w:eastAsiaTheme="minorEastAsia" w:hAnsiTheme="minorHAnsi" w:cstheme="minorBidi"/>
              <w:noProof/>
              <w:sz w:val="22"/>
              <w:szCs w:val="22"/>
              <w:lang w:eastAsia="de-CH"/>
            </w:rPr>
          </w:pPr>
          <w:hyperlink w:anchor="_Toc29928011" w:history="1">
            <w:r w:rsidR="00030957" w:rsidRPr="006D3F8C">
              <w:rPr>
                <w:rStyle w:val="Hyperlink"/>
                <w:noProof/>
              </w:rPr>
              <w:t>3.1 Funktionale Anforderungen</w:t>
            </w:r>
            <w:r w:rsidR="00030957">
              <w:rPr>
                <w:noProof/>
                <w:webHidden/>
              </w:rPr>
              <w:tab/>
            </w:r>
            <w:r w:rsidR="00030957">
              <w:rPr>
                <w:noProof/>
                <w:webHidden/>
              </w:rPr>
              <w:fldChar w:fldCharType="begin"/>
            </w:r>
            <w:r w:rsidR="00030957">
              <w:rPr>
                <w:noProof/>
                <w:webHidden/>
              </w:rPr>
              <w:instrText xml:space="preserve"> PAGEREF _Toc29928011 \h </w:instrText>
            </w:r>
            <w:r w:rsidR="00030957">
              <w:rPr>
                <w:noProof/>
                <w:webHidden/>
              </w:rPr>
            </w:r>
            <w:r w:rsidR="00030957">
              <w:rPr>
                <w:noProof/>
                <w:webHidden/>
              </w:rPr>
              <w:fldChar w:fldCharType="separate"/>
            </w:r>
            <w:r w:rsidR="00D62562">
              <w:rPr>
                <w:noProof/>
                <w:webHidden/>
              </w:rPr>
              <w:t>8</w:t>
            </w:r>
            <w:r w:rsidR="00030957">
              <w:rPr>
                <w:noProof/>
                <w:webHidden/>
              </w:rPr>
              <w:fldChar w:fldCharType="end"/>
            </w:r>
          </w:hyperlink>
        </w:p>
        <w:p w14:paraId="3DABC0B4" w14:textId="596B64F0" w:rsidR="00030957" w:rsidRDefault="00453865">
          <w:pPr>
            <w:pStyle w:val="TOC2"/>
            <w:rPr>
              <w:rFonts w:asciiTheme="minorHAnsi" w:eastAsiaTheme="minorEastAsia" w:hAnsiTheme="minorHAnsi" w:cstheme="minorBidi"/>
              <w:noProof/>
              <w:sz w:val="22"/>
              <w:szCs w:val="22"/>
              <w:lang w:eastAsia="de-CH"/>
            </w:rPr>
          </w:pPr>
          <w:hyperlink w:anchor="_Toc29928012" w:history="1">
            <w:r w:rsidR="00030957" w:rsidRPr="006D3F8C">
              <w:rPr>
                <w:rStyle w:val="Hyperlink"/>
                <w:noProof/>
              </w:rPr>
              <w:t>3.2 Nicht funktionale Anforderungen</w:t>
            </w:r>
            <w:r w:rsidR="00030957">
              <w:rPr>
                <w:noProof/>
                <w:webHidden/>
              </w:rPr>
              <w:tab/>
            </w:r>
            <w:r w:rsidR="00030957">
              <w:rPr>
                <w:noProof/>
                <w:webHidden/>
              </w:rPr>
              <w:fldChar w:fldCharType="begin"/>
            </w:r>
            <w:r w:rsidR="00030957">
              <w:rPr>
                <w:noProof/>
                <w:webHidden/>
              </w:rPr>
              <w:instrText xml:space="preserve"> PAGEREF _Toc29928012 \h </w:instrText>
            </w:r>
            <w:r w:rsidR="00030957">
              <w:rPr>
                <w:noProof/>
                <w:webHidden/>
              </w:rPr>
            </w:r>
            <w:r w:rsidR="00030957">
              <w:rPr>
                <w:noProof/>
                <w:webHidden/>
              </w:rPr>
              <w:fldChar w:fldCharType="separate"/>
            </w:r>
            <w:r w:rsidR="00D62562">
              <w:rPr>
                <w:noProof/>
                <w:webHidden/>
              </w:rPr>
              <w:t>8</w:t>
            </w:r>
            <w:r w:rsidR="00030957">
              <w:rPr>
                <w:noProof/>
                <w:webHidden/>
              </w:rPr>
              <w:fldChar w:fldCharType="end"/>
            </w:r>
          </w:hyperlink>
        </w:p>
        <w:p w14:paraId="010C808A" w14:textId="55B306AE" w:rsidR="00030957" w:rsidRDefault="00453865">
          <w:pPr>
            <w:pStyle w:val="TOC2"/>
            <w:rPr>
              <w:rFonts w:asciiTheme="minorHAnsi" w:eastAsiaTheme="minorEastAsia" w:hAnsiTheme="minorHAnsi" w:cstheme="minorBidi"/>
              <w:noProof/>
              <w:sz w:val="22"/>
              <w:szCs w:val="22"/>
              <w:lang w:eastAsia="de-CH"/>
            </w:rPr>
          </w:pPr>
          <w:hyperlink w:anchor="_Toc29928013" w:history="1">
            <w:r w:rsidR="00030957" w:rsidRPr="006D3F8C">
              <w:rPr>
                <w:rStyle w:val="Hyperlink"/>
                <w:noProof/>
              </w:rPr>
              <w:t>3.3 Technische Voraussetzungen</w:t>
            </w:r>
            <w:r w:rsidR="00030957">
              <w:rPr>
                <w:noProof/>
                <w:webHidden/>
              </w:rPr>
              <w:tab/>
            </w:r>
            <w:r w:rsidR="00030957">
              <w:rPr>
                <w:noProof/>
                <w:webHidden/>
              </w:rPr>
              <w:fldChar w:fldCharType="begin"/>
            </w:r>
            <w:r w:rsidR="00030957">
              <w:rPr>
                <w:noProof/>
                <w:webHidden/>
              </w:rPr>
              <w:instrText xml:space="preserve"> PAGEREF _Toc29928013 \h </w:instrText>
            </w:r>
            <w:r w:rsidR="00030957">
              <w:rPr>
                <w:noProof/>
                <w:webHidden/>
              </w:rPr>
            </w:r>
            <w:r w:rsidR="00030957">
              <w:rPr>
                <w:noProof/>
                <w:webHidden/>
              </w:rPr>
              <w:fldChar w:fldCharType="separate"/>
            </w:r>
            <w:r w:rsidR="00D62562">
              <w:rPr>
                <w:noProof/>
                <w:webHidden/>
              </w:rPr>
              <w:t>9</w:t>
            </w:r>
            <w:r w:rsidR="00030957">
              <w:rPr>
                <w:noProof/>
                <w:webHidden/>
              </w:rPr>
              <w:fldChar w:fldCharType="end"/>
            </w:r>
          </w:hyperlink>
        </w:p>
        <w:p w14:paraId="57ABE055" w14:textId="2DC91A1F" w:rsidR="00030957" w:rsidRDefault="00453865">
          <w:pPr>
            <w:pStyle w:val="TOC2"/>
            <w:rPr>
              <w:rFonts w:asciiTheme="minorHAnsi" w:eastAsiaTheme="minorEastAsia" w:hAnsiTheme="minorHAnsi" w:cstheme="minorBidi"/>
              <w:noProof/>
              <w:sz w:val="22"/>
              <w:szCs w:val="22"/>
              <w:lang w:eastAsia="de-CH"/>
            </w:rPr>
          </w:pPr>
          <w:hyperlink w:anchor="_Toc29928014" w:history="1">
            <w:r w:rsidR="00030957" w:rsidRPr="006D3F8C">
              <w:rPr>
                <w:rStyle w:val="Hyperlink"/>
                <w:noProof/>
              </w:rPr>
              <w:t>3.4 Geometrische Operationen</w:t>
            </w:r>
            <w:r w:rsidR="00030957">
              <w:rPr>
                <w:noProof/>
                <w:webHidden/>
              </w:rPr>
              <w:tab/>
            </w:r>
            <w:r w:rsidR="00030957">
              <w:rPr>
                <w:noProof/>
                <w:webHidden/>
              </w:rPr>
              <w:fldChar w:fldCharType="begin"/>
            </w:r>
            <w:r w:rsidR="00030957">
              <w:rPr>
                <w:noProof/>
                <w:webHidden/>
              </w:rPr>
              <w:instrText xml:space="preserve"> PAGEREF _Toc29928014 \h </w:instrText>
            </w:r>
            <w:r w:rsidR="00030957">
              <w:rPr>
                <w:noProof/>
                <w:webHidden/>
              </w:rPr>
            </w:r>
            <w:r w:rsidR="00030957">
              <w:rPr>
                <w:noProof/>
                <w:webHidden/>
              </w:rPr>
              <w:fldChar w:fldCharType="separate"/>
            </w:r>
            <w:r w:rsidR="00D62562">
              <w:rPr>
                <w:noProof/>
                <w:webHidden/>
              </w:rPr>
              <w:t>14</w:t>
            </w:r>
            <w:r w:rsidR="00030957">
              <w:rPr>
                <w:noProof/>
                <w:webHidden/>
              </w:rPr>
              <w:fldChar w:fldCharType="end"/>
            </w:r>
          </w:hyperlink>
        </w:p>
        <w:p w14:paraId="77CA118A" w14:textId="57EAA04F" w:rsidR="00030957" w:rsidRDefault="00453865">
          <w:pPr>
            <w:pStyle w:val="TOC2"/>
            <w:rPr>
              <w:rFonts w:asciiTheme="minorHAnsi" w:eastAsiaTheme="minorEastAsia" w:hAnsiTheme="minorHAnsi" w:cstheme="minorBidi"/>
              <w:noProof/>
              <w:sz w:val="22"/>
              <w:szCs w:val="22"/>
              <w:lang w:eastAsia="de-CH"/>
            </w:rPr>
          </w:pPr>
          <w:hyperlink w:anchor="_Toc29928015" w:history="1">
            <w:r w:rsidR="00030957" w:rsidRPr="006D3F8C">
              <w:rPr>
                <w:rStyle w:val="Hyperlink"/>
                <w:noProof/>
              </w:rPr>
              <w:t>3.5 Perspektivische Projektion</w:t>
            </w:r>
            <w:r w:rsidR="00030957">
              <w:rPr>
                <w:noProof/>
                <w:webHidden/>
              </w:rPr>
              <w:tab/>
            </w:r>
            <w:r w:rsidR="00030957">
              <w:rPr>
                <w:noProof/>
                <w:webHidden/>
              </w:rPr>
              <w:fldChar w:fldCharType="begin"/>
            </w:r>
            <w:r w:rsidR="00030957">
              <w:rPr>
                <w:noProof/>
                <w:webHidden/>
              </w:rPr>
              <w:instrText xml:space="preserve"> PAGEREF _Toc29928015 \h </w:instrText>
            </w:r>
            <w:r w:rsidR="00030957">
              <w:rPr>
                <w:noProof/>
                <w:webHidden/>
              </w:rPr>
            </w:r>
            <w:r w:rsidR="00030957">
              <w:rPr>
                <w:noProof/>
                <w:webHidden/>
              </w:rPr>
              <w:fldChar w:fldCharType="separate"/>
            </w:r>
            <w:r w:rsidR="00D62562">
              <w:rPr>
                <w:noProof/>
                <w:webHidden/>
              </w:rPr>
              <w:t>15</w:t>
            </w:r>
            <w:r w:rsidR="00030957">
              <w:rPr>
                <w:noProof/>
                <w:webHidden/>
              </w:rPr>
              <w:fldChar w:fldCharType="end"/>
            </w:r>
          </w:hyperlink>
        </w:p>
        <w:p w14:paraId="1E0FDFAF" w14:textId="3EE6F4E8" w:rsidR="00030957" w:rsidRDefault="00453865">
          <w:pPr>
            <w:pStyle w:val="TOC1"/>
            <w:rPr>
              <w:rFonts w:asciiTheme="minorHAnsi" w:eastAsiaTheme="minorEastAsia" w:hAnsiTheme="minorHAnsi" w:cstheme="minorBidi"/>
              <w:noProof/>
              <w:sz w:val="22"/>
              <w:szCs w:val="22"/>
              <w:lang w:val="de-CH" w:eastAsia="de-CH"/>
            </w:rPr>
          </w:pPr>
          <w:hyperlink w:anchor="_Toc29928016" w:history="1">
            <w:r w:rsidR="00030957" w:rsidRPr="006D3F8C">
              <w:rPr>
                <w:rStyle w:val="Hyperlink"/>
                <w:noProof/>
              </w:rPr>
              <w:t>4</w:t>
            </w:r>
            <w:r w:rsidR="00030957">
              <w:rPr>
                <w:rFonts w:asciiTheme="minorHAnsi" w:eastAsiaTheme="minorEastAsia" w:hAnsiTheme="minorHAnsi" w:cstheme="minorBidi"/>
                <w:noProof/>
                <w:sz w:val="22"/>
                <w:szCs w:val="22"/>
                <w:lang w:val="de-CH" w:eastAsia="de-CH"/>
              </w:rPr>
              <w:tab/>
            </w:r>
            <w:r w:rsidR="00030957" w:rsidRPr="006D3F8C">
              <w:rPr>
                <w:rStyle w:val="Hyperlink"/>
                <w:noProof/>
              </w:rPr>
              <w:t>Projektvorgehen</w:t>
            </w:r>
            <w:r w:rsidR="00030957">
              <w:rPr>
                <w:noProof/>
                <w:webHidden/>
              </w:rPr>
              <w:tab/>
            </w:r>
            <w:r w:rsidR="00030957">
              <w:rPr>
                <w:noProof/>
                <w:webHidden/>
              </w:rPr>
              <w:fldChar w:fldCharType="begin"/>
            </w:r>
            <w:r w:rsidR="00030957">
              <w:rPr>
                <w:noProof/>
                <w:webHidden/>
              </w:rPr>
              <w:instrText xml:space="preserve"> PAGEREF _Toc29928016 \h </w:instrText>
            </w:r>
            <w:r w:rsidR="00030957">
              <w:rPr>
                <w:noProof/>
                <w:webHidden/>
              </w:rPr>
            </w:r>
            <w:r w:rsidR="00030957">
              <w:rPr>
                <w:noProof/>
                <w:webHidden/>
              </w:rPr>
              <w:fldChar w:fldCharType="separate"/>
            </w:r>
            <w:r w:rsidR="00D62562">
              <w:rPr>
                <w:noProof/>
                <w:webHidden/>
              </w:rPr>
              <w:t>20</w:t>
            </w:r>
            <w:r w:rsidR="00030957">
              <w:rPr>
                <w:noProof/>
                <w:webHidden/>
              </w:rPr>
              <w:fldChar w:fldCharType="end"/>
            </w:r>
          </w:hyperlink>
        </w:p>
        <w:p w14:paraId="6204FC7C" w14:textId="7C404878" w:rsidR="00030957" w:rsidRDefault="00453865">
          <w:pPr>
            <w:pStyle w:val="TOC2"/>
            <w:rPr>
              <w:rFonts w:asciiTheme="minorHAnsi" w:eastAsiaTheme="minorEastAsia" w:hAnsiTheme="minorHAnsi" w:cstheme="minorBidi"/>
              <w:noProof/>
              <w:sz w:val="22"/>
              <w:szCs w:val="22"/>
              <w:lang w:eastAsia="de-CH"/>
            </w:rPr>
          </w:pPr>
          <w:hyperlink w:anchor="_Toc29928017" w:history="1">
            <w:r w:rsidR="00030957" w:rsidRPr="006D3F8C">
              <w:rPr>
                <w:rStyle w:val="Hyperlink"/>
                <w:noProof/>
              </w:rPr>
              <w:t>4.1 Projektvorgehensmodell</w:t>
            </w:r>
            <w:r w:rsidR="00030957">
              <w:rPr>
                <w:noProof/>
                <w:webHidden/>
              </w:rPr>
              <w:tab/>
            </w:r>
            <w:r w:rsidR="00030957">
              <w:rPr>
                <w:noProof/>
                <w:webHidden/>
              </w:rPr>
              <w:fldChar w:fldCharType="begin"/>
            </w:r>
            <w:r w:rsidR="00030957">
              <w:rPr>
                <w:noProof/>
                <w:webHidden/>
              </w:rPr>
              <w:instrText xml:space="preserve"> PAGEREF _Toc29928017 \h </w:instrText>
            </w:r>
            <w:r w:rsidR="00030957">
              <w:rPr>
                <w:noProof/>
                <w:webHidden/>
              </w:rPr>
            </w:r>
            <w:r w:rsidR="00030957">
              <w:rPr>
                <w:noProof/>
                <w:webHidden/>
              </w:rPr>
              <w:fldChar w:fldCharType="separate"/>
            </w:r>
            <w:r w:rsidR="00D62562">
              <w:rPr>
                <w:noProof/>
                <w:webHidden/>
              </w:rPr>
              <w:t>20</w:t>
            </w:r>
            <w:r w:rsidR="00030957">
              <w:rPr>
                <w:noProof/>
                <w:webHidden/>
              </w:rPr>
              <w:fldChar w:fldCharType="end"/>
            </w:r>
          </w:hyperlink>
        </w:p>
        <w:p w14:paraId="74571EEC" w14:textId="47A8B960" w:rsidR="00030957" w:rsidRDefault="00453865">
          <w:pPr>
            <w:pStyle w:val="TOC2"/>
            <w:rPr>
              <w:rFonts w:asciiTheme="minorHAnsi" w:eastAsiaTheme="minorEastAsia" w:hAnsiTheme="minorHAnsi" w:cstheme="minorBidi"/>
              <w:noProof/>
              <w:sz w:val="22"/>
              <w:szCs w:val="22"/>
              <w:lang w:eastAsia="de-CH"/>
            </w:rPr>
          </w:pPr>
          <w:hyperlink w:anchor="_Toc29928018" w:history="1">
            <w:r w:rsidR="00030957" w:rsidRPr="006D3F8C">
              <w:rPr>
                <w:rStyle w:val="Hyperlink"/>
                <w:noProof/>
              </w:rPr>
              <w:t>4.2 Versionskontrolle</w:t>
            </w:r>
            <w:r w:rsidR="00030957">
              <w:rPr>
                <w:noProof/>
                <w:webHidden/>
              </w:rPr>
              <w:tab/>
            </w:r>
            <w:r w:rsidR="00030957">
              <w:rPr>
                <w:noProof/>
                <w:webHidden/>
              </w:rPr>
              <w:fldChar w:fldCharType="begin"/>
            </w:r>
            <w:r w:rsidR="00030957">
              <w:rPr>
                <w:noProof/>
                <w:webHidden/>
              </w:rPr>
              <w:instrText xml:space="preserve"> PAGEREF _Toc29928018 \h </w:instrText>
            </w:r>
            <w:r w:rsidR="00030957">
              <w:rPr>
                <w:noProof/>
                <w:webHidden/>
              </w:rPr>
            </w:r>
            <w:r w:rsidR="00030957">
              <w:rPr>
                <w:noProof/>
                <w:webHidden/>
              </w:rPr>
              <w:fldChar w:fldCharType="separate"/>
            </w:r>
            <w:r w:rsidR="00D62562">
              <w:rPr>
                <w:noProof/>
                <w:webHidden/>
              </w:rPr>
              <w:t>20</w:t>
            </w:r>
            <w:r w:rsidR="00030957">
              <w:rPr>
                <w:noProof/>
                <w:webHidden/>
              </w:rPr>
              <w:fldChar w:fldCharType="end"/>
            </w:r>
          </w:hyperlink>
        </w:p>
        <w:p w14:paraId="4D4A49EE" w14:textId="5D02C89F" w:rsidR="00030957" w:rsidRDefault="00453865">
          <w:pPr>
            <w:pStyle w:val="TOC2"/>
            <w:rPr>
              <w:rFonts w:asciiTheme="minorHAnsi" w:eastAsiaTheme="minorEastAsia" w:hAnsiTheme="minorHAnsi" w:cstheme="minorBidi"/>
              <w:noProof/>
              <w:sz w:val="22"/>
              <w:szCs w:val="22"/>
              <w:lang w:eastAsia="de-CH"/>
            </w:rPr>
          </w:pPr>
          <w:hyperlink w:anchor="_Toc29928019" w:history="1">
            <w:r w:rsidR="00030957" w:rsidRPr="006D3F8C">
              <w:rPr>
                <w:rStyle w:val="Hyperlink"/>
                <w:noProof/>
              </w:rPr>
              <w:t>4.3 Arbeitsplatz</w:t>
            </w:r>
            <w:r w:rsidR="00030957">
              <w:rPr>
                <w:noProof/>
                <w:webHidden/>
              </w:rPr>
              <w:tab/>
            </w:r>
            <w:r w:rsidR="00030957">
              <w:rPr>
                <w:noProof/>
                <w:webHidden/>
              </w:rPr>
              <w:fldChar w:fldCharType="begin"/>
            </w:r>
            <w:r w:rsidR="00030957">
              <w:rPr>
                <w:noProof/>
                <w:webHidden/>
              </w:rPr>
              <w:instrText xml:space="preserve"> PAGEREF _Toc29928019 \h </w:instrText>
            </w:r>
            <w:r w:rsidR="00030957">
              <w:rPr>
                <w:noProof/>
                <w:webHidden/>
              </w:rPr>
            </w:r>
            <w:r w:rsidR="00030957">
              <w:rPr>
                <w:noProof/>
                <w:webHidden/>
              </w:rPr>
              <w:fldChar w:fldCharType="separate"/>
            </w:r>
            <w:r w:rsidR="00D62562">
              <w:rPr>
                <w:noProof/>
                <w:webHidden/>
              </w:rPr>
              <w:t>20</w:t>
            </w:r>
            <w:r w:rsidR="00030957">
              <w:rPr>
                <w:noProof/>
                <w:webHidden/>
              </w:rPr>
              <w:fldChar w:fldCharType="end"/>
            </w:r>
          </w:hyperlink>
        </w:p>
        <w:p w14:paraId="36031597" w14:textId="37BF1250" w:rsidR="00030957" w:rsidRDefault="00453865">
          <w:pPr>
            <w:pStyle w:val="TOC2"/>
            <w:rPr>
              <w:rFonts w:asciiTheme="minorHAnsi" w:eastAsiaTheme="minorEastAsia" w:hAnsiTheme="minorHAnsi" w:cstheme="minorBidi"/>
              <w:noProof/>
              <w:sz w:val="22"/>
              <w:szCs w:val="22"/>
              <w:lang w:eastAsia="de-CH"/>
            </w:rPr>
          </w:pPr>
          <w:hyperlink w:anchor="_Toc29928020" w:history="1">
            <w:r w:rsidR="00030957" w:rsidRPr="006D3F8C">
              <w:rPr>
                <w:rStyle w:val="Hyperlink"/>
                <w:noProof/>
              </w:rPr>
              <w:t>4.4 Zeitplanung</w:t>
            </w:r>
            <w:r w:rsidR="00030957">
              <w:rPr>
                <w:noProof/>
                <w:webHidden/>
              </w:rPr>
              <w:tab/>
            </w:r>
            <w:r w:rsidR="00030957">
              <w:rPr>
                <w:noProof/>
                <w:webHidden/>
              </w:rPr>
              <w:fldChar w:fldCharType="begin"/>
            </w:r>
            <w:r w:rsidR="00030957">
              <w:rPr>
                <w:noProof/>
                <w:webHidden/>
              </w:rPr>
              <w:instrText xml:space="preserve"> PAGEREF _Toc29928020 \h </w:instrText>
            </w:r>
            <w:r w:rsidR="00030957">
              <w:rPr>
                <w:noProof/>
                <w:webHidden/>
              </w:rPr>
            </w:r>
            <w:r w:rsidR="00030957">
              <w:rPr>
                <w:noProof/>
                <w:webHidden/>
              </w:rPr>
              <w:fldChar w:fldCharType="separate"/>
            </w:r>
            <w:r w:rsidR="00D62562">
              <w:rPr>
                <w:noProof/>
                <w:webHidden/>
              </w:rPr>
              <w:t>21</w:t>
            </w:r>
            <w:r w:rsidR="00030957">
              <w:rPr>
                <w:noProof/>
                <w:webHidden/>
              </w:rPr>
              <w:fldChar w:fldCharType="end"/>
            </w:r>
          </w:hyperlink>
        </w:p>
        <w:p w14:paraId="2F600B70" w14:textId="66FD6771" w:rsidR="00030957" w:rsidRDefault="00453865">
          <w:pPr>
            <w:pStyle w:val="TOC2"/>
            <w:rPr>
              <w:rFonts w:asciiTheme="minorHAnsi" w:eastAsiaTheme="minorEastAsia" w:hAnsiTheme="minorHAnsi" w:cstheme="minorBidi"/>
              <w:noProof/>
              <w:sz w:val="22"/>
              <w:szCs w:val="22"/>
              <w:lang w:eastAsia="de-CH"/>
            </w:rPr>
          </w:pPr>
          <w:hyperlink w:anchor="_Toc29928021" w:history="1">
            <w:r w:rsidR="00030957" w:rsidRPr="006D3F8C">
              <w:rPr>
                <w:rStyle w:val="Hyperlink"/>
                <w:noProof/>
              </w:rPr>
              <w:t>4.5 Umgebung aufsetzen</w:t>
            </w:r>
            <w:r w:rsidR="00030957">
              <w:rPr>
                <w:noProof/>
                <w:webHidden/>
              </w:rPr>
              <w:tab/>
            </w:r>
            <w:r w:rsidR="00030957">
              <w:rPr>
                <w:noProof/>
                <w:webHidden/>
              </w:rPr>
              <w:fldChar w:fldCharType="begin"/>
            </w:r>
            <w:r w:rsidR="00030957">
              <w:rPr>
                <w:noProof/>
                <w:webHidden/>
              </w:rPr>
              <w:instrText xml:space="preserve"> PAGEREF _Toc29928021 \h </w:instrText>
            </w:r>
            <w:r w:rsidR="00030957">
              <w:rPr>
                <w:noProof/>
                <w:webHidden/>
              </w:rPr>
            </w:r>
            <w:r w:rsidR="00030957">
              <w:rPr>
                <w:noProof/>
                <w:webHidden/>
              </w:rPr>
              <w:fldChar w:fldCharType="separate"/>
            </w:r>
            <w:r w:rsidR="00D62562">
              <w:rPr>
                <w:noProof/>
                <w:webHidden/>
              </w:rPr>
              <w:t>22</w:t>
            </w:r>
            <w:r w:rsidR="00030957">
              <w:rPr>
                <w:noProof/>
                <w:webHidden/>
              </w:rPr>
              <w:fldChar w:fldCharType="end"/>
            </w:r>
          </w:hyperlink>
        </w:p>
        <w:p w14:paraId="12A38967" w14:textId="2CF654E3" w:rsidR="00030957" w:rsidRDefault="00453865">
          <w:pPr>
            <w:pStyle w:val="TOC2"/>
            <w:rPr>
              <w:rFonts w:asciiTheme="minorHAnsi" w:eastAsiaTheme="minorEastAsia" w:hAnsiTheme="minorHAnsi" w:cstheme="minorBidi"/>
              <w:noProof/>
              <w:sz w:val="22"/>
              <w:szCs w:val="22"/>
              <w:lang w:eastAsia="de-CH"/>
            </w:rPr>
          </w:pPr>
          <w:hyperlink w:anchor="_Toc29928022" w:history="1">
            <w:r w:rsidR="00030957" w:rsidRPr="006D3F8C">
              <w:rPr>
                <w:rStyle w:val="Hyperlink"/>
                <w:noProof/>
              </w:rPr>
              <w:t>4.6 Erste Iteration</w:t>
            </w:r>
            <w:r w:rsidR="00030957">
              <w:rPr>
                <w:noProof/>
                <w:webHidden/>
              </w:rPr>
              <w:tab/>
            </w:r>
            <w:r w:rsidR="00030957">
              <w:rPr>
                <w:noProof/>
                <w:webHidden/>
              </w:rPr>
              <w:fldChar w:fldCharType="begin"/>
            </w:r>
            <w:r w:rsidR="00030957">
              <w:rPr>
                <w:noProof/>
                <w:webHidden/>
              </w:rPr>
              <w:instrText xml:space="preserve"> PAGEREF _Toc29928022 \h </w:instrText>
            </w:r>
            <w:r w:rsidR="00030957">
              <w:rPr>
                <w:noProof/>
                <w:webHidden/>
              </w:rPr>
            </w:r>
            <w:r w:rsidR="00030957">
              <w:rPr>
                <w:noProof/>
                <w:webHidden/>
              </w:rPr>
              <w:fldChar w:fldCharType="separate"/>
            </w:r>
            <w:r w:rsidR="00D62562">
              <w:rPr>
                <w:noProof/>
                <w:webHidden/>
              </w:rPr>
              <w:t>23</w:t>
            </w:r>
            <w:r w:rsidR="00030957">
              <w:rPr>
                <w:noProof/>
                <w:webHidden/>
              </w:rPr>
              <w:fldChar w:fldCharType="end"/>
            </w:r>
          </w:hyperlink>
        </w:p>
        <w:p w14:paraId="26DAF35C" w14:textId="44A1C5F7" w:rsidR="00030957" w:rsidRDefault="00453865">
          <w:pPr>
            <w:pStyle w:val="TOC2"/>
            <w:rPr>
              <w:rFonts w:asciiTheme="minorHAnsi" w:eastAsiaTheme="minorEastAsia" w:hAnsiTheme="minorHAnsi" w:cstheme="minorBidi"/>
              <w:noProof/>
              <w:sz w:val="22"/>
              <w:szCs w:val="22"/>
              <w:lang w:eastAsia="de-CH"/>
            </w:rPr>
          </w:pPr>
          <w:hyperlink w:anchor="_Toc29928023" w:history="1">
            <w:r w:rsidR="00030957" w:rsidRPr="006D3F8C">
              <w:rPr>
                <w:rStyle w:val="Hyperlink"/>
                <w:noProof/>
              </w:rPr>
              <w:t>4.7 Zweite Iteration</w:t>
            </w:r>
            <w:r w:rsidR="00030957">
              <w:rPr>
                <w:noProof/>
                <w:webHidden/>
              </w:rPr>
              <w:tab/>
            </w:r>
            <w:r w:rsidR="00030957">
              <w:rPr>
                <w:noProof/>
                <w:webHidden/>
              </w:rPr>
              <w:fldChar w:fldCharType="begin"/>
            </w:r>
            <w:r w:rsidR="00030957">
              <w:rPr>
                <w:noProof/>
                <w:webHidden/>
              </w:rPr>
              <w:instrText xml:space="preserve"> PAGEREF _Toc29928023 \h </w:instrText>
            </w:r>
            <w:r w:rsidR="00030957">
              <w:rPr>
                <w:noProof/>
                <w:webHidden/>
              </w:rPr>
            </w:r>
            <w:r w:rsidR="00030957">
              <w:rPr>
                <w:noProof/>
                <w:webHidden/>
              </w:rPr>
              <w:fldChar w:fldCharType="separate"/>
            </w:r>
            <w:r w:rsidR="00D62562">
              <w:rPr>
                <w:noProof/>
                <w:webHidden/>
              </w:rPr>
              <w:t>25</w:t>
            </w:r>
            <w:r w:rsidR="00030957">
              <w:rPr>
                <w:noProof/>
                <w:webHidden/>
              </w:rPr>
              <w:fldChar w:fldCharType="end"/>
            </w:r>
          </w:hyperlink>
        </w:p>
        <w:p w14:paraId="38B6DA14" w14:textId="310102FA" w:rsidR="00030957" w:rsidRDefault="00453865">
          <w:pPr>
            <w:pStyle w:val="TOC2"/>
            <w:rPr>
              <w:rFonts w:asciiTheme="minorHAnsi" w:eastAsiaTheme="minorEastAsia" w:hAnsiTheme="minorHAnsi" w:cstheme="minorBidi"/>
              <w:noProof/>
              <w:sz w:val="22"/>
              <w:szCs w:val="22"/>
              <w:lang w:eastAsia="de-CH"/>
            </w:rPr>
          </w:pPr>
          <w:hyperlink w:anchor="_Toc29928024" w:history="1">
            <w:r w:rsidR="00030957" w:rsidRPr="006D3F8C">
              <w:rPr>
                <w:rStyle w:val="Hyperlink"/>
                <w:noProof/>
              </w:rPr>
              <w:t>4.8 Dritte Iteration</w:t>
            </w:r>
            <w:r w:rsidR="00030957">
              <w:rPr>
                <w:noProof/>
                <w:webHidden/>
              </w:rPr>
              <w:tab/>
            </w:r>
            <w:r w:rsidR="00030957">
              <w:rPr>
                <w:noProof/>
                <w:webHidden/>
              </w:rPr>
              <w:fldChar w:fldCharType="begin"/>
            </w:r>
            <w:r w:rsidR="00030957">
              <w:rPr>
                <w:noProof/>
                <w:webHidden/>
              </w:rPr>
              <w:instrText xml:space="preserve"> PAGEREF _Toc29928024 \h </w:instrText>
            </w:r>
            <w:r w:rsidR="00030957">
              <w:rPr>
                <w:noProof/>
                <w:webHidden/>
              </w:rPr>
            </w:r>
            <w:r w:rsidR="00030957">
              <w:rPr>
                <w:noProof/>
                <w:webHidden/>
              </w:rPr>
              <w:fldChar w:fldCharType="separate"/>
            </w:r>
            <w:r w:rsidR="00D62562">
              <w:rPr>
                <w:noProof/>
                <w:webHidden/>
              </w:rPr>
              <w:t>27</w:t>
            </w:r>
            <w:r w:rsidR="00030957">
              <w:rPr>
                <w:noProof/>
                <w:webHidden/>
              </w:rPr>
              <w:fldChar w:fldCharType="end"/>
            </w:r>
          </w:hyperlink>
        </w:p>
        <w:p w14:paraId="59D8F9F2" w14:textId="27A668B1" w:rsidR="00030957" w:rsidRDefault="00453865">
          <w:pPr>
            <w:pStyle w:val="TOC2"/>
            <w:rPr>
              <w:rFonts w:asciiTheme="minorHAnsi" w:eastAsiaTheme="minorEastAsia" w:hAnsiTheme="minorHAnsi" w:cstheme="minorBidi"/>
              <w:noProof/>
              <w:sz w:val="22"/>
              <w:szCs w:val="22"/>
              <w:lang w:eastAsia="de-CH"/>
            </w:rPr>
          </w:pPr>
          <w:hyperlink w:anchor="_Toc29928025" w:history="1">
            <w:r w:rsidR="00030957" w:rsidRPr="006D3F8C">
              <w:rPr>
                <w:rStyle w:val="Hyperlink"/>
                <w:noProof/>
              </w:rPr>
              <w:t>4.9 Vierte Iteration</w:t>
            </w:r>
            <w:r w:rsidR="00030957">
              <w:rPr>
                <w:noProof/>
                <w:webHidden/>
              </w:rPr>
              <w:tab/>
            </w:r>
            <w:r w:rsidR="00030957">
              <w:rPr>
                <w:noProof/>
                <w:webHidden/>
              </w:rPr>
              <w:fldChar w:fldCharType="begin"/>
            </w:r>
            <w:r w:rsidR="00030957">
              <w:rPr>
                <w:noProof/>
                <w:webHidden/>
              </w:rPr>
              <w:instrText xml:space="preserve"> PAGEREF _Toc29928025 \h </w:instrText>
            </w:r>
            <w:r w:rsidR="00030957">
              <w:rPr>
                <w:noProof/>
                <w:webHidden/>
              </w:rPr>
            </w:r>
            <w:r w:rsidR="00030957">
              <w:rPr>
                <w:noProof/>
                <w:webHidden/>
              </w:rPr>
              <w:fldChar w:fldCharType="separate"/>
            </w:r>
            <w:r w:rsidR="00D62562">
              <w:rPr>
                <w:noProof/>
                <w:webHidden/>
              </w:rPr>
              <w:t>32</w:t>
            </w:r>
            <w:r w:rsidR="00030957">
              <w:rPr>
                <w:noProof/>
                <w:webHidden/>
              </w:rPr>
              <w:fldChar w:fldCharType="end"/>
            </w:r>
          </w:hyperlink>
        </w:p>
        <w:p w14:paraId="73F99A18" w14:textId="6497042E" w:rsidR="00030957" w:rsidRDefault="00453865">
          <w:pPr>
            <w:pStyle w:val="TOC2"/>
            <w:rPr>
              <w:rFonts w:asciiTheme="minorHAnsi" w:eastAsiaTheme="minorEastAsia" w:hAnsiTheme="minorHAnsi" w:cstheme="minorBidi"/>
              <w:noProof/>
              <w:sz w:val="22"/>
              <w:szCs w:val="22"/>
              <w:lang w:eastAsia="de-CH"/>
            </w:rPr>
          </w:pPr>
          <w:hyperlink w:anchor="_Toc29928026" w:history="1">
            <w:r w:rsidR="00030957" w:rsidRPr="006D3F8C">
              <w:rPr>
                <w:rStyle w:val="Hyperlink"/>
                <w:noProof/>
              </w:rPr>
              <w:t>4.10 Projektabschluss</w:t>
            </w:r>
            <w:r w:rsidR="00030957">
              <w:rPr>
                <w:noProof/>
                <w:webHidden/>
              </w:rPr>
              <w:tab/>
            </w:r>
            <w:r w:rsidR="00030957">
              <w:rPr>
                <w:noProof/>
                <w:webHidden/>
              </w:rPr>
              <w:fldChar w:fldCharType="begin"/>
            </w:r>
            <w:r w:rsidR="00030957">
              <w:rPr>
                <w:noProof/>
                <w:webHidden/>
              </w:rPr>
              <w:instrText xml:space="preserve"> PAGEREF _Toc29928026 \h </w:instrText>
            </w:r>
            <w:r w:rsidR="00030957">
              <w:rPr>
                <w:noProof/>
                <w:webHidden/>
              </w:rPr>
            </w:r>
            <w:r w:rsidR="00030957">
              <w:rPr>
                <w:noProof/>
                <w:webHidden/>
              </w:rPr>
              <w:fldChar w:fldCharType="separate"/>
            </w:r>
            <w:r w:rsidR="00D62562">
              <w:rPr>
                <w:noProof/>
                <w:webHidden/>
              </w:rPr>
              <w:t>33</w:t>
            </w:r>
            <w:r w:rsidR="00030957">
              <w:rPr>
                <w:noProof/>
                <w:webHidden/>
              </w:rPr>
              <w:fldChar w:fldCharType="end"/>
            </w:r>
          </w:hyperlink>
        </w:p>
        <w:p w14:paraId="49997B1C" w14:textId="56E7FBC9" w:rsidR="00030957" w:rsidRDefault="00453865">
          <w:pPr>
            <w:pStyle w:val="TOC1"/>
            <w:rPr>
              <w:rFonts w:asciiTheme="minorHAnsi" w:eastAsiaTheme="minorEastAsia" w:hAnsiTheme="minorHAnsi" w:cstheme="minorBidi"/>
              <w:noProof/>
              <w:sz w:val="22"/>
              <w:szCs w:val="22"/>
              <w:lang w:val="de-CH" w:eastAsia="de-CH"/>
            </w:rPr>
          </w:pPr>
          <w:hyperlink w:anchor="_Toc29928027" w:history="1">
            <w:r w:rsidR="00030957" w:rsidRPr="006D3F8C">
              <w:rPr>
                <w:rStyle w:val="Hyperlink"/>
                <w:noProof/>
              </w:rPr>
              <w:t>5</w:t>
            </w:r>
            <w:r w:rsidR="00030957">
              <w:rPr>
                <w:rFonts w:asciiTheme="minorHAnsi" w:eastAsiaTheme="minorEastAsia" w:hAnsiTheme="minorHAnsi" w:cstheme="minorBidi"/>
                <w:noProof/>
                <w:sz w:val="22"/>
                <w:szCs w:val="22"/>
                <w:lang w:val="de-CH" w:eastAsia="de-CH"/>
              </w:rPr>
              <w:tab/>
            </w:r>
            <w:r w:rsidR="00030957" w:rsidRPr="006D3F8C">
              <w:rPr>
                <w:rStyle w:val="Hyperlink"/>
                <w:noProof/>
              </w:rPr>
              <w:t>System-Review</w:t>
            </w:r>
            <w:r w:rsidR="00030957">
              <w:rPr>
                <w:noProof/>
                <w:webHidden/>
              </w:rPr>
              <w:tab/>
            </w:r>
            <w:r w:rsidR="00030957">
              <w:rPr>
                <w:noProof/>
                <w:webHidden/>
              </w:rPr>
              <w:fldChar w:fldCharType="begin"/>
            </w:r>
            <w:r w:rsidR="00030957">
              <w:rPr>
                <w:noProof/>
                <w:webHidden/>
              </w:rPr>
              <w:instrText xml:space="preserve"> PAGEREF _Toc29928027 \h </w:instrText>
            </w:r>
            <w:r w:rsidR="00030957">
              <w:rPr>
                <w:noProof/>
                <w:webHidden/>
              </w:rPr>
            </w:r>
            <w:r w:rsidR="00030957">
              <w:rPr>
                <w:noProof/>
                <w:webHidden/>
              </w:rPr>
              <w:fldChar w:fldCharType="separate"/>
            </w:r>
            <w:r w:rsidR="00D62562">
              <w:rPr>
                <w:noProof/>
                <w:webHidden/>
              </w:rPr>
              <w:t>34</w:t>
            </w:r>
            <w:r w:rsidR="00030957">
              <w:rPr>
                <w:noProof/>
                <w:webHidden/>
              </w:rPr>
              <w:fldChar w:fldCharType="end"/>
            </w:r>
          </w:hyperlink>
        </w:p>
        <w:p w14:paraId="2014CCB2" w14:textId="22DB9444" w:rsidR="00030957" w:rsidRDefault="00453865">
          <w:pPr>
            <w:pStyle w:val="TOC2"/>
            <w:rPr>
              <w:rFonts w:asciiTheme="minorHAnsi" w:eastAsiaTheme="minorEastAsia" w:hAnsiTheme="minorHAnsi" w:cstheme="minorBidi"/>
              <w:noProof/>
              <w:sz w:val="22"/>
              <w:szCs w:val="22"/>
              <w:lang w:eastAsia="de-CH"/>
            </w:rPr>
          </w:pPr>
          <w:hyperlink w:anchor="_Toc29928028" w:history="1">
            <w:r w:rsidR="00030957" w:rsidRPr="006D3F8C">
              <w:rPr>
                <w:rStyle w:val="Hyperlink"/>
                <w:noProof/>
              </w:rPr>
              <w:t>5.1 Funktionstest</w:t>
            </w:r>
            <w:r w:rsidR="00030957">
              <w:rPr>
                <w:noProof/>
                <w:webHidden/>
              </w:rPr>
              <w:tab/>
            </w:r>
            <w:r w:rsidR="00030957">
              <w:rPr>
                <w:noProof/>
                <w:webHidden/>
              </w:rPr>
              <w:fldChar w:fldCharType="begin"/>
            </w:r>
            <w:r w:rsidR="00030957">
              <w:rPr>
                <w:noProof/>
                <w:webHidden/>
              </w:rPr>
              <w:instrText xml:space="preserve"> PAGEREF _Toc29928028 \h </w:instrText>
            </w:r>
            <w:r w:rsidR="00030957">
              <w:rPr>
                <w:noProof/>
                <w:webHidden/>
              </w:rPr>
            </w:r>
            <w:r w:rsidR="00030957">
              <w:rPr>
                <w:noProof/>
                <w:webHidden/>
              </w:rPr>
              <w:fldChar w:fldCharType="separate"/>
            </w:r>
            <w:r w:rsidR="00D62562">
              <w:rPr>
                <w:noProof/>
                <w:webHidden/>
              </w:rPr>
              <w:t>34</w:t>
            </w:r>
            <w:r w:rsidR="00030957">
              <w:rPr>
                <w:noProof/>
                <w:webHidden/>
              </w:rPr>
              <w:fldChar w:fldCharType="end"/>
            </w:r>
          </w:hyperlink>
        </w:p>
        <w:p w14:paraId="58FD953D" w14:textId="3FAB3597" w:rsidR="00030957" w:rsidRDefault="00453865">
          <w:pPr>
            <w:pStyle w:val="TOC2"/>
            <w:rPr>
              <w:rFonts w:asciiTheme="minorHAnsi" w:eastAsiaTheme="minorEastAsia" w:hAnsiTheme="minorHAnsi" w:cstheme="minorBidi"/>
              <w:noProof/>
              <w:sz w:val="22"/>
              <w:szCs w:val="22"/>
              <w:lang w:eastAsia="de-CH"/>
            </w:rPr>
          </w:pPr>
          <w:hyperlink w:anchor="_Toc29928029" w:history="1">
            <w:r w:rsidR="00030957" w:rsidRPr="006D3F8C">
              <w:rPr>
                <w:rStyle w:val="Hyperlink"/>
                <w:noProof/>
              </w:rPr>
              <w:t>5.2 Vergleich zum Samsung The Frame</w:t>
            </w:r>
            <w:r w:rsidR="00030957">
              <w:rPr>
                <w:noProof/>
                <w:webHidden/>
              </w:rPr>
              <w:tab/>
            </w:r>
            <w:r w:rsidR="00030957">
              <w:rPr>
                <w:noProof/>
                <w:webHidden/>
              </w:rPr>
              <w:fldChar w:fldCharType="begin"/>
            </w:r>
            <w:r w:rsidR="00030957">
              <w:rPr>
                <w:noProof/>
                <w:webHidden/>
              </w:rPr>
              <w:instrText xml:space="preserve"> PAGEREF _Toc29928029 \h </w:instrText>
            </w:r>
            <w:r w:rsidR="00030957">
              <w:rPr>
                <w:noProof/>
                <w:webHidden/>
              </w:rPr>
            </w:r>
            <w:r w:rsidR="00030957">
              <w:rPr>
                <w:noProof/>
                <w:webHidden/>
              </w:rPr>
              <w:fldChar w:fldCharType="separate"/>
            </w:r>
            <w:r w:rsidR="00D62562">
              <w:rPr>
                <w:noProof/>
                <w:webHidden/>
              </w:rPr>
              <w:t>34</w:t>
            </w:r>
            <w:r w:rsidR="00030957">
              <w:rPr>
                <w:noProof/>
                <w:webHidden/>
              </w:rPr>
              <w:fldChar w:fldCharType="end"/>
            </w:r>
          </w:hyperlink>
        </w:p>
        <w:p w14:paraId="1353376E" w14:textId="27E2C24A" w:rsidR="00030957" w:rsidRDefault="00453865">
          <w:pPr>
            <w:pStyle w:val="TOC2"/>
            <w:rPr>
              <w:rFonts w:asciiTheme="minorHAnsi" w:eastAsiaTheme="minorEastAsia" w:hAnsiTheme="minorHAnsi" w:cstheme="minorBidi"/>
              <w:noProof/>
              <w:sz w:val="22"/>
              <w:szCs w:val="22"/>
              <w:lang w:eastAsia="de-CH"/>
            </w:rPr>
          </w:pPr>
          <w:hyperlink w:anchor="_Toc29928030" w:history="1">
            <w:r w:rsidR="00030957" w:rsidRPr="006D3F8C">
              <w:rPr>
                <w:rStyle w:val="Hyperlink"/>
                <w:noProof/>
              </w:rPr>
              <w:t>5.3 Zielerfüllung</w:t>
            </w:r>
            <w:r w:rsidR="00030957">
              <w:rPr>
                <w:noProof/>
                <w:webHidden/>
              </w:rPr>
              <w:tab/>
            </w:r>
            <w:r w:rsidR="00030957">
              <w:rPr>
                <w:noProof/>
                <w:webHidden/>
              </w:rPr>
              <w:fldChar w:fldCharType="begin"/>
            </w:r>
            <w:r w:rsidR="00030957">
              <w:rPr>
                <w:noProof/>
                <w:webHidden/>
              </w:rPr>
              <w:instrText xml:space="preserve"> PAGEREF _Toc29928030 \h </w:instrText>
            </w:r>
            <w:r w:rsidR="00030957">
              <w:rPr>
                <w:noProof/>
                <w:webHidden/>
              </w:rPr>
            </w:r>
            <w:r w:rsidR="00030957">
              <w:rPr>
                <w:noProof/>
                <w:webHidden/>
              </w:rPr>
              <w:fldChar w:fldCharType="separate"/>
            </w:r>
            <w:r w:rsidR="00D62562">
              <w:rPr>
                <w:noProof/>
                <w:webHidden/>
              </w:rPr>
              <w:t>35</w:t>
            </w:r>
            <w:r w:rsidR="00030957">
              <w:rPr>
                <w:noProof/>
                <w:webHidden/>
              </w:rPr>
              <w:fldChar w:fldCharType="end"/>
            </w:r>
          </w:hyperlink>
        </w:p>
        <w:p w14:paraId="7A822A82" w14:textId="753E353A" w:rsidR="00030957" w:rsidRDefault="00453865">
          <w:pPr>
            <w:pStyle w:val="TOC2"/>
            <w:rPr>
              <w:rFonts w:asciiTheme="minorHAnsi" w:eastAsiaTheme="minorEastAsia" w:hAnsiTheme="minorHAnsi" w:cstheme="minorBidi"/>
              <w:noProof/>
              <w:sz w:val="22"/>
              <w:szCs w:val="22"/>
              <w:lang w:eastAsia="de-CH"/>
            </w:rPr>
          </w:pPr>
          <w:hyperlink w:anchor="_Toc29928031" w:history="1">
            <w:r w:rsidR="00030957" w:rsidRPr="006D3F8C">
              <w:rPr>
                <w:rStyle w:val="Hyperlink"/>
                <w:noProof/>
              </w:rPr>
              <w:t>5.4 Verbesserungspotenzial / Ausbaumöglichkeiten</w:t>
            </w:r>
            <w:r w:rsidR="00030957">
              <w:rPr>
                <w:noProof/>
                <w:webHidden/>
              </w:rPr>
              <w:tab/>
            </w:r>
            <w:r w:rsidR="00030957">
              <w:rPr>
                <w:noProof/>
                <w:webHidden/>
              </w:rPr>
              <w:fldChar w:fldCharType="begin"/>
            </w:r>
            <w:r w:rsidR="00030957">
              <w:rPr>
                <w:noProof/>
                <w:webHidden/>
              </w:rPr>
              <w:instrText xml:space="preserve"> PAGEREF _Toc29928031 \h </w:instrText>
            </w:r>
            <w:r w:rsidR="00030957">
              <w:rPr>
                <w:noProof/>
                <w:webHidden/>
              </w:rPr>
            </w:r>
            <w:r w:rsidR="00030957">
              <w:rPr>
                <w:noProof/>
                <w:webHidden/>
              </w:rPr>
              <w:fldChar w:fldCharType="separate"/>
            </w:r>
            <w:r w:rsidR="00D62562">
              <w:rPr>
                <w:noProof/>
                <w:webHidden/>
              </w:rPr>
              <w:t>36</w:t>
            </w:r>
            <w:r w:rsidR="00030957">
              <w:rPr>
                <w:noProof/>
                <w:webHidden/>
              </w:rPr>
              <w:fldChar w:fldCharType="end"/>
            </w:r>
          </w:hyperlink>
        </w:p>
        <w:p w14:paraId="6EA5BC3A" w14:textId="2D5D1A07" w:rsidR="00030957" w:rsidRDefault="00453865">
          <w:pPr>
            <w:pStyle w:val="TOC1"/>
            <w:rPr>
              <w:rFonts w:asciiTheme="minorHAnsi" w:eastAsiaTheme="minorEastAsia" w:hAnsiTheme="minorHAnsi" w:cstheme="minorBidi"/>
              <w:noProof/>
              <w:sz w:val="22"/>
              <w:szCs w:val="22"/>
              <w:lang w:val="de-CH" w:eastAsia="de-CH"/>
            </w:rPr>
          </w:pPr>
          <w:hyperlink w:anchor="_Toc29928032" w:history="1">
            <w:r w:rsidR="00030957" w:rsidRPr="006D3F8C">
              <w:rPr>
                <w:rStyle w:val="Hyperlink"/>
                <w:noProof/>
              </w:rPr>
              <w:t>6</w:t>
            </w:r>
            <w:r w:rsidR="00030957">
              <w:rPr>
                <w:rFonts w:asciiTheme="minorHAnsi" w:eastAsiaTheme="minorEastAsia" w:hAnsiTheme="minorHAnsi" w:cstheme="minorBidi"/>
                <w:noProof/>
                <w:sz w:val="22"/>
                <w:szCs w:val="22"/>
                <w:lang w:val="de-CH" w:eastAsia="de-CH"/>
              </w:rPr>
              <w:tab/>
            </w:r>
            <w:r w:rsidR="00030957" w:rsidRPr="006D3F8C">
              <w:rPr>
                <w:rStyle w:val="Hyperlink"/>
                <w:noProof/>
              </w:rPr>
              <w:t>Fazit</w:t>
            </w:r>
            <w:r w:rsidR="00030957">
              <w:rPr>
                <w:noProof/>
                <w:webHidden/>
              </w:rPr>
              <w:tab/>
            </w:r>
            <w:r w:rsidR="00030957">
              <w:rPr>
                <w:noProof/>
                <w:webHidden/>
              </w:rPr>
              <w:fldChar w:fldCharType="begin"/>
            </w:r>
            <w:r w:rsidR="00030957">
              <w:rPr>
                <w:noProof/>
                <w:webHidden/>
              </w:rPr>
              <w:instrText xml:space="preserve"> PAGEREF _Toc29928032 \h </w:instrText>
            </w:r>
            <w:r w:rsidR="00030957">
              <w:rPr>
                <w:noProof/>
                <w:webHidden/>
              </w:rPr>
            </w:r>
            <w:r w:rsidR="00030957">
              <w:rPr>
                <w:noProof/>
                <w:webHidden/>
              </w:rPr>
              <w:fldChar w:fldCharType="separate"/>
            </w:r>
            <w:r w:rsidR="00D62562">
              <w:rPr>
                <w:noProof/>
                <w:webHidden/>
              </w:rPr>
              <w:t>38</w:t>
            </w:r>
            <w:r w:rsidR="00030957">
              <w:rPr>
                <w:noProof/>
                <w:webHidden/>
              </w:rPr>
              <w:fldChar w:fldCharType="end"/>
            </w:r>
          </w:hyperlink>
        </w:p>
        <w:p w14:paraId="6732F8C6" w14:textId="3C785D3A" w:rsidR="00030957" w:rsidRDefault="00453865">
          <w:pPr>
            <w:pStyle w:val="TOC2"/>
            <w:rPr>
              <w:rFonts w:asciiTheme="minorHAnsi" w:eastAsiaTheme="minorEastAsia" w:hAnsiTheme="minorHAnsi" w:cstheme="minorBidi"/>
              <w:noProof/>
              <w:sz w:val="22"/>
              <w:szCs w:val="22"/>
              <w:lang w:eastAsia="de-CH"/>
            </w:rPr>
          </w:pPr>
          <w:hyperlink w:anchor="_Toc29928033" w:history="1">
            <w:r w:rsidR="00030957" w:rsidRPr="006D3F8C">
              <w:rPr>
                <w:rStyle w:val="Hyperlink"/>
                <w:noProof/>
              </w:rPr>
              <w:t>6.1 Projektbezogenes Fazit</w:t>
            </w:r>
            <w:r w:rsidR="00030957">
              <w:rPr>
                <w:noProof/>
                <w:webHidden/>
              </w:rPr>
              <w:tab/>
            </w:r>
            <w:r w:rsidR="00030957">
              <w:rPr>
                <w:noProof/>
                <w:webHidden/>
              </w:rPr>
              <w:fldChar w:fldCharType="begin"/>
            </w:r>
            <w:r w:rsidR="00030957">
              <w:rPr>
                <w:noProof/>
                <w:webHidden/>
              </w:rPr>
              <w:instrText xml:space="preserve"> PAGEREF _Toc29928033 \h </w:instrText>
            </w:r>
            <w:r w:rsidR="00030957">
              <w:rPr>
                <w:noProof/>
                <w:webHidden/>
              </w:rPr>
            </w:r>
            <w:r w:rsidR="00030957">
              <w:rPr>
                <w:noProof/>
                <w:webHidden/>
              </w:rPr>
              <w:fldChar w:fldCharType="separate"/>
            </w:r>
            <w:r w:rsidR="00D62562">
              <w:rPr>
                <w:noProof/>
                <w:webHidden/>
              </w:rPr>
              <w:t>38</w:t>
            </w:r>
            <w:r w:rsidR="00030957">
              <w:rPr>
                <w:noProof/>
                <w:webHidden/>
              </w:rPr>
              <w:fldChar w:fldCharType="end"/>
            </w:r>
          </w:hyperlink>
        </w:p>
        <w:p w14:paraId="297EBFF0" w14:textId="5DCE6D25" w:rsidR="00030957" w:rsidRDefault="00453865">
          <w:pPr>
            <w:pStyle w:val="TOC2"/>
            <w:rPr>
              <w:rFonts w:asciiTheme="minorHAnsi" w:eastAsiaTheme="minorEastAsia" w:hAnsiTheme="minorHAnsi" w:cstheme="minorBidi"/>
              <w:noProof/>
              <w:sz w:val="22"/>
              <w:szCs w:val="22"/>
              <w:lang w:eastAsia="de-CH"/>
            </w:rPr>
          </w:pPr>
          <w:hyperlink w:anchor="_Toc29928034" w:history="1">
            <w:r w:rsidR="00030957" w:rsidRPr="006D3F8C">
              <w:rPr>
                <w:rStyle w:val="Hyperlink"/>
                <w:noProof/>
              </w:rPr>
              <w:t>6.2 Persönliches Fazit</w:t>
            </w:r>
            <w:r w:rsidR="00030957">
              <w:rPr>
                <w:noProof/>
                <w:webHidden/>
              </w:rPr>
              <w:tab/>
            </w:r>
            <w:r w:rsidR="00030957">
              <w:rPr>
                <w:noProof/>
                <w:webHidden/>
              </w:rPr>
              <w:fldChar w:fldCharType="begin"/>
            </w:r>
            <w:r w:rsidR="00030957">
              <w:rPr>
                <w:noProof/>
                <w:webHidden/>
              </w:rPr>
              <w:instrText xml:space="preserve"> PAGEREF _Toc29928034 \h </w:instrText>
            </w:r>
            <w:r w:rsidR="00030957">
              <w:rPr>
                <w:noProof/>
                <w:webHidden/>
              </w:rPr>
            </w:r>
            <w:r w:rsidR="00030957">
              <w:rPr>
                <w:noProof/>
                <w:webHidden/>
              </w:rPr>
              <w:fldChar w:fldCharType="separate"/>
            </w:r>
            <w:r w:rsidR="00D62562">
              <w:rPr>
                <w:noProof/>
                <w:webHidden/>
              </w:rPr>
              <w:t>38</w:t>
            </w:r>
            <w:r w:rsidR="00030957">
              <w:rPr>
                <w:noProof/>
                <w:webHidden/>
              </w:rPr>
              <w:fldChar w:fldCharType="end"/>
            </w:r>
          </w:hyperlink>
        </w:p>
        <w:p w14:paraId="7E962543" w14:textId="0D36D77C" w:rsidR="00030957" w:rsidRDefault="00453865">
          <w:pPr>
            <w:pStyle w:val="TOC1"/>
            <w:rPr>
              <w:rFonts w:asciiTheme="minorHAnsi" w:eastAsiaTheme="minorEastAsia" w:hAnsiTheme="minorHAnsi" w:cstheme="minorBidi"/>
              <w:noProof/>
              <w:sz w:val="22"/>
              <w:szCs w:val="22"/>
              <w:lang w:val="de-CH" w:eastAsia="de-CH"/>
            </w:rPr>
          </w:pPr>
          <w:hyperlink w:anchor="_Toc29928035" w:history="1">
            <w:r w:rsidR="00030957" w:rsidRPr="006D3F8C">
              <w:rPr>
                <w:rStyle w:val="Hyperlink"/>
                <w:noProof/>
              </w:rPr>
              <w:t>Selbständigkeitserklärung</w:t>
            </w:r>
            <w:r w:rsidR="00030957">
              <w:rPr>
                <w:noProof/>
                <w:webHidden/>
              </w:rPr>
              <w:tab/>
            </w:r>
            <w:r w:rsidR="00030957">
              <w:rPr>
                <w:noProof/>
                <w:webHidden/>
              </w:rPr>
              <w:fldChar w:fldCharType="begin"/>
            </w:r>
            <w:r w:rsidR="00030957">
              <w:rPr>
                <w:noProof/>
                <w:webHidden/>
              </w:rPr>
              <w:instrText xml:space="preserve"> PAGEREF _Toc29928035 \h </w:instrText>
            </w:r>
            <w:r w:rsidR="00030957">
              <w:rPr>
                <w:noProof/>
                <w:webHidden/>
              </w:rPr>
            </w:r>
            <w:r w:rsidR="00030957">
              <w:rPr>
                <w:noProof/>
                <w:webHidden/>
              </w:rPr>
              <w:fldChar w:fldCharType="separate"/>
            </w:r>
            <w:r w:rsidR="00D62562">
              <w:rPr>
                <w:noProof/>
                <w:webHidden/>
              </w:rPr>
              <w:t>40</w:t>
            </w:r>
            <w:r w:rsidR="00030957">
              <w:rPr>
                <w:noProof/>
                <w:webHidden/>
              </w:rPr>
              <w:fldChar w:fldCharType="end"/>
            </w:r>
          </w:hyperlink>
        </w:p>
        <w:p w14:paraId="61207BB1" w14:textId="623C833A" w:rsidR="00030957" w:rsidRDefault="00453865">
          <w:pPr>
            <w:pStyle w:val="TOC1"/>
            <w:rPr>
              <w:rFonts w:asciiTheme="minorHAnsi" w:eastAsiaTheme="minorEastAsia" w:hAnsiTheme="minorHAnsi" w:cstheme="minorBidi"/>
              <w:noProof/>
              <w:sz w:val="22"/>
              <w:szCs w:val="22"/>
              <w:lang w:val="de-CH" w:eastAsia="de-CH"/>
            </w:rPr>
          </w:pPr>
          <w:hyperlink w:anchor="_Toc29928036" w:history="1">
            <w:r w:rsidR="00030957" w:rsidRPr="006D3F8C">
              <w:rPr>
                <w:rStyle w:val="Hyperlink"/>
                <w:noProof/>
              </w:rPr>
              <w:t>Abbildungsverzeichnis</w:t>
            </w:r>
            <w:r w:rsidR="00030957">
              <w:rPr>
                <w:noProof/>
                <w:webHidden/>
              </w:rPr>
              <w:tab/>
            </w:r>
            <w:r w:rsidR="00030957">
              <w:rPr>
                <w:noProof/>
                <w:webHidden/>
              </w:rPr>
              <w:fldChar w:fldCharType="begin"/>
            </w:r>
            <w:r w:rsidR="00030957">
              <w:rPr>
                <w:noProof/>
                <w:webHidden/>
              </w:rPr>
              <w:instrText xml:space="preserve"> PAGEREF _Toc29928036 \h </w:instrText>
            </w:r>
            <w:r w:rsidR="00030957">
              <w:rPr>
                <w:noProof/>
                <w:webHidden/>
              </w:rPr>
            </w:r>
            <w:r w:rsidR="00030957">
              <w:rPr>
                <w:noProof/>
                <w:webHidden/>
              </w:rPr>
              <w:fldChar w:fldCharType="separate"/>
            </w:r>
            <w:r w:rsidR="00D62562">
              <w:rPr>
                <w:noProof/>
                <w:webHidden/>
              </w:rPr>
              <w:t>42</w:t>
            </w:r>
            <w:r w:rsidR="00030957">
              <w:rPr>
                <w:noProof/>
                <w:webHidden/>
              </w:rPr>
              <w:fldChar w:fldCharType="end"/>
            </w:r>
          </w:hyperlink>
        </w:p>
        <w:p w14:paraId="363614FC" w14:textId="3162262D" w:rsidR="00030957" w:rsidRDefault="00453865">
          <w:pPr>
            <w:pStyle w:val="TOC1"/>
            <w:rPr>
              <w:rFonts w:asciiTheme="minorHAnsi" w:eastAsiaTheme="minorEastAsia" w:hAnsiTheme="minorHAnsi" w:cstheme="minorBidi"/>
              <w:noProof/>
              <w:sz w:val="22"/>
              <w:szCs w:val="22"/>
              <w:lang w:val="de-CH" w:eastAsia="de-CH"/>
            </w:rPr>
          </w:pPr>
          <w:hyperlink w:anchor="_Toc29928037" w:history="1">
            <w:r w:rsidR="00030957" w:rsidRPr="006D3F8C">
              <w:rPr>
                <w:rStyle w:val="Hyperlink"/>
                <w:noProof/>
              </w:rPr>
              <w:t>Tabellenverzeichnis</w:t>
            </w:r>
            <w:r w:rsidR="00030957">
              <w:rPr>
                <w:noProof/>
                <w:webHidden/>
              </w:rPr>
              <w:tab/>
            </w:r>
            <w:r w:rsidR="00030957">
              <w:rPr>
                <w:noProof/>
                <w:webHidden/>
              </w:rPr>
              <w:fldChar w:fldCharType="begin"/>
            </w:r>
            <w:r w:rsidR="00030957">
              <w:rPr>
                <w:noProof/>
                <w:webHidden/>
              </w:rPr>
              <w:instrText xml:space="preserve"> PAGEREF _Toc29928037 \h </w:instrText>
            </w:r>
            <w:r w:rsidR="00030957">
              <w:rPr>
                <w:noProof/>
                <w:webHidden/>
              </w:rPr>
            </w:r>
            <w:r w:rsidR="00030957">
              <w:rPr>
                <w:noProof/>
                <w:webHidden/>
              </w:rPr>
              <w:fldChar w:fldCharType="separate"/>
            </w:r>
            <w:r w:rsidR="00D62562">
              <w:rPr>
                <w:noProof/>
                <w:webHidden/>
              </w:rPr>
              <w:t>44</w:t>
            </w:r>
            <w:r w:rsidR="00030957">
              <w:rPr>
                <w:noProof/>
                <w:webHidden/>
              </w:rPr>
              <w:fldChar w:fldCharType="end"/>
            </w:r>
          </w:hyperlink>
        </w:p>
        <w:p w14:paraId="53CFDFA9" w14:textId="70644B28" w:rsidR="00030957" w:rsidRDefault="00453865">
          <w:pPr>
            <w:pStyle w:val="TOC1"/>
            <w:rPr>
              <w:rFonts w:asciiTheme="minorHAnsi" w:eastAsiaTheme="minorEastAsia" w:hAnsiTheme="minorHAnsi" w:cstheme="minorBidi"/>
              <w:noProof/>
              <w:sz w:val="22"/>
              <w:szCs w:val="22"/>
              <w:lang w:val="de-CH" w:eastAsia="de-CH"/>
            </w:rPr>
          </w:pPr>
          <w:hyperlink w:anchor="_Toc29928038" w:history="1">
            <w:r w:rsidR="00030957" w:rsidRPr="006D3F8C">
              <w:rPr>
                <w:rStyle w:val="Hyperlink"/>
                <w:noProof/>
                <w:lang w:val="en-GB"/>
              </w:rPr>
              <w:t>Listings</w:t>
            </w:r>
            <w:r w:rsidR="00030957">
              <w:rPr>
                <w:noProof/>
                <w:webHidden/>
              </w:rPr>
              <w:tab/>
            </w:r>
            <w:r w:rsidR="00030957">
              <w:rPr>
                <w:noProof/>
                <w:webHidden/>
              </w:rPr>
              <w:tab/>
            </w:r>
            <w:r w:rsidR="00030957">
              <w:rPr>
                <w:noProof/>
                <w:webHidden/>
              </w:rPr>
              <w:fldChar w:fldCharType="begin"/>
            </w:r>
            <w:r w:rsidR="00030957">
              <w:rPr>
                <w:noProof/>
                <w:webHidden/>
              </w:rPr>
              <w:instrText xml:space="preserve"> PAGEREF _Toc29928038 \h </w:instrText>
            </w:r>
            <w:r w:rsidR="00030957">
              <w:rPr>
                <w:noProof/>
                <w:webHidden/>
              </w:rPr>
            </w:r>
            <w:r w:rsidR="00030957">
              <w:rPr>
                <w:noProof/>
                <w:webHidden/>
              </w:rPr>
              <w:fldChar w:fldCharType="separate"/>
            </w:r>
            <w:r w:rsidR="00D62562">
              <w:rPr>
                <w:noProof/>
                <w:webHidden/>
              </w:rPr>
              <w:t>46</w:t>
            </w:r>
            <w:r w:rsidR="00030957">
              <w:rPr>
                <w:noProof/>
                <w:webHidden/>
              </w:rPr>
              <w:fldChar w:fldCharType="end"/>
            </w:r>
          </w:hyperlink>
        </w:p>
        <w:p w14:paraId="68C4479C" w14:textId="022623F2" w:rsidR="00030957" w:rsidRDefault="00453865">
          <w:pPr>
            <w:pStyle w:val="TOC1"/>
            <w:rPr>
              <w:rFonts w:asciiTheme="minorHAnsi" w:eastAsiaTheme="minorEastAsia" w:hAnsiTheme="minorHAnsi" w:cstheme="minorBidi"/>
              <w:noProof/>
              <w:sz w:val="22"/>
              <w:szCs w:val="22"/>
              <w:lang w:val="de-CH" w:eastAsia="de-CH"/>
            </w:rPr>
          </w:pPr>
          <w:hyperlink w:anchor="_Toc29928039" w:history="1">
            <w:r w:rsidR="00030957" w:rsidRPr="006D3F8C">
              <w:rPr>
                <w:rStyle w:val="Hyperlink"/>
                <w:noProof/>
                <w:lang w:val="en-GB"/>
              </w:rPr>
              <w:t>Literatur</w:t>
            </w:r>
            <w:r w:rsidR="00030957">
              <w:rPr>
                <w:noProof/>
                <w:webHidden/>
              </w:rPr>
              <w:tab/>
            </w:r>
            <w:r w:rsidR="00030957">
              <w:rPr>
                <w:noProof/>
                <w:webHidden/>
              </w:rPr>
              <w:fldChar w:fldCharType="begin"/>
            </w:r>
            <w:r w:rsidR="00030957">
              <w:rPr>
                <w:noProof/>
                <w:webHidden/>
              </w:rPr>
              <w:instrText xml:space="preserve"> PAGEREF _Toc29928039 \h </w:instrText>
            </w:r>
            <w:r w:rsidR="00030957">
              <w:rPr>
                <w:noProof/>
                <w:webHidden/>
              </w:rPr>
            </w:r>
            <w:r w:rsidR="00030957">
              <w:rPr>
                <w:noProof/>
                <w:webHidden/>
              </w:rPr>
              <w:fldChar w:fldCharType="separate"/>
            </w:r>
            <w:r w:rsidR="00D62562">
              <w:rPr>
                <w:noProof/>
                <w:webHidden/>
              </w:rPr>
              <w:t>48</w:t>
            </w:r>
            <w:r w:rsidR="00030957">
              <w:rPr>
                <w:noProof/>
                <w:webHidden/>
              </w:rPr>
              <w:fldChar w:fldCharType="end"/>
            </w:r>
          </w:hyperlink>
        </w:p>
        <w:p w14:paraId="4CFC171E" w14:textId="32FF3F08" w:rsidR="00030957" w:rsidRDefault="00453865">
          <w:pPr>
            <w:pStyle w:val="TOC1"/>
            <w:rPr>
              <w:rFonts w:asciiTheme="minorHAnsi" w:eastAsiaTheme="minorEastAsia" w:hAnsiTheme="minorHAnsi" w:cstheme="minorBidi"/>
              <w:noProof/>
              <w:sz w:val="22"/>
              <w:szCs w:val="22"/>
              <w:lang w:val="de-CH" w:eastAsia="de-CH"/>
            </w:rPr>
          </w:pPr>
          <w:hyperlink w:anchor="_Toc29928040" w:history="1">
            <w:r w:rsidR="00030957" w:rsidRPr="006D3F8C">
              <w:rPr>
                <w:rStyle w:val="Hyperlink"/>
                <w:noProof/>
              </w:rPr>
              <w:t>Anhang</w:t>
            </w:r>
            <w:r w:rsidR="00030957">
              <w:rPr>
                <w:noProof/>
                <w:webHidden/>
              </w:rPr>
              <w:tab/>
            </w:r>
            <w:r w:rsidR="00030957">
              <w:rPr>
                <w:noProof/>
                <w:webHidden/>
              </w:rPr>
              <w:tab/>
            </w:r>
            <w:r w:rsidR="00030957">
              <w:rPr>
                <w:noProof/>
                <w:webHidden/>
              </w:rPr>
              <w:fldChar w:fldCharType="begin"/>
            </w:r>
            <w:r w:rsidR="00030957">
              <w:rPr>
                <w:noProof/>
                <w:webHidden/>
              </w:rPr>
              <w:instrText xml:space="preserve"> PAGEREF _Toc29928040 \h </w:instrText>
            </w:r>
            <w:r w:rsidR="00030957">
              <w:rPr>
                <w:noProof/>
                <w:webHidden/>
              </w:rPr>
            </w:r>
            <w:r w:rsidR="00030957">
              <w:rPr>
                <w:noProof/>
                <w:webHidden/>
              </w:rPr>
              <w:fldChar w:fldCharType="separate"/>
            </w:r>
            <w:r w:rsidR="00D62562">
              <w:rPr>
                <w:noProof/>
                <w:webHidden/>
              </w:rPr>
              <w:t>50</w:t>
            </w:r>
            <w:r w:rsidR="00030957">
              <w:rPr>
                <w:noProof/>
                <w:webHidden/>
              </w:rPr>
              <w:fldChar w:fldCharType="end"/>
            </w:r>
          </w:hyperlink>
        </w:p>
        <w:p w14:paraId="7E0FC5DE" w14:textId="02306580" w:rsidR="00030957" w:rsidRDefault="00453865">
          <w:pPr>
            <w:pStyle w:val="TOC1"/>
            <w:rPr>
              <w:rFonts w:asciiTheme="minorHAnsi" w:eastAsiaTheme="minorEastAsia" w:hAnsiTheme="minorHAnsi" w:cstheme="minorBidi"/>
              <w:noProof/>
              <w:sz w:val="22"/>
              <w:szCs w:val="22"/>
              <w:lang w:val="de-CH" w:eastAsia="de-CH"/>
            </w:rPr>
          </w:pPr>
          <w:hyperlink w:anchor="_Toc29928041" w:history="1">
            <w:r w:rsidR="00030957" w:rsidRPr="006D3F8C">
              <w:rPr>
                <w:rStyle w:val="Hyperlink"/>
                <w:noProof/>
              </w:rPr>
              <w:t>A. Benutzerhandbuch</w:t>
            </w:r>
            <w:r w:rsidR="00030957">
              <w:rPr>
                <w:noProof/>
                <w:webHidden/>
              </w:rPr>
              <w:tab/>
            </w:r>
            <w:r w:rsidR="00030957">
              <w:rPr>
                <w:noProof/>
                <w:webHidden/>
              </w:rPr>
              <w:fldChar w:fldCharType="begin"/>
            </w:r>
            <w:r w:rsidR="00030957">
              <w:rPr>
                <w:noProof/>
                <w:webHidden/>
              </w:rPr>
              <w:instrText xml:space="preserve"> PAGEREF _Toc29928041 \h </w:instrText>
            </w:r>
            <w:r w:rsidR="00030957">
              <w:rPr>
                <w:noProof/>
                <w:webHidden/>
              </w:rPr>
            </w:r>
            <w:r w:rsidR="00030957">
              <w:rPr>
                <w:noProof/>
                <w:webHidden/>
              </w:rPr>
              <w:fldChar w:fldCharType="separate"/>
            </w:r>
            <w:r w:rsidR="00D62562">
              <w:rPr>
                <w:noProof/>
                <w:webHidden/>
              </w:rPr>
              <w:t>52</w:t>
            </w:r>
            <w:r w:rsidR="00030957">
              <w:rPr>
                <w:noProof/>
                <w:webHidden/>
              </w:rPr>
              <w:fldChar w:fldCharType="end"/>
            </w:r>
          </w:hyperlink>
        </w:p>
        <w:p w14:paraId="2EA2AE72" w14:textId="00E6A99A" w:rsidR="00030957" w:rsidRDefault="00453865">
          <w:pPr>
            <w:pStyle w:val="TOC1"/>
            <w:rPr>
              <w:rFonts w:asciiTheme="minorHAnsi" w:eastAsiaTheme="minorEastAsia" w:hAnsiTheme="minorHAnsi" w:cstheme="minorBidi"/>
              <w:noProof/>
              <w:sz w:val="22"/>
              <w:szCs w:val="22"/>
              <w:lang w:val="de-CH" w:eastAsia="de-CH"/>
            </w:rPr>
          </w:pPr>
          <w:hyperlink w:anchor="_Toc29928045" w:history="1">
            <w:r w:rsidR="00030957" w:rsidRPr="006D3F8C">
              <w:rPr>
                <w:rStyle w:val="Hyperlink"/>
                <w:noProof/>
              </w:rPr>
              <w:t>B. Installationsanleitung</w:t>
            </w:r>
            <w:r w:rsidR="00030957">
              <w:rPr>
                <w:noProof/>
                <w:webHidden/>
              </w:rPr>
              <w:tab/>
            </w:r>
            <w:r w:rsidR="00030957">
              <w:rPr>
                <w:noProof/>
                <w:webHidden/>
              </w:rPr>
              <w:fldChar w:fldCharType="begin"/>
            </w:r>
            <w:r w:rsidR="00030957">
              <w:rPr>
                <w:noProof/>
                <w:webHidden/>
              </w:rPr>
              <w:instrText xml:space="preserve"> PAGEREF _Toc29928045 \h </w:instrText>
            </w:r>
            <w:r w:rsidR="00030957">
              <w:rPr>
                <w:noProof/>
                <w:webHidden/>
              </w:rPr>
            </w:r>
            <w:r w:rsidR="00030957">
              <w:rPr>
                <w:noProof/>
                <w:webHidden/>
              </w:rPr>
              <w:fldChar w:fldCharType="separate"/>
            </w:r>
            <w:r w:rsidR="00D62562">
              <w:rPr>
                <w:noProof/>
                <w:webHidden/>
              </w:rPr>
              <w:t>54</w:t>
            </w:r>
            <w:r w:rsidR="00030957">
              <w:rPr>
                <w:noProof/>
                <w:webHidden/>
              </w:rPr>
              <w:fldChar w:fldCharType="end"/>
            </w:r>
          </w:hyperlink>
        </w:p>
        <w:p w14:paraId="6A5A3019" w14:textId="5FE031D0" w:rsidR="00030957" w:rsidRDefault="00453865">
          <w:pPr>
            <w:pStyle w:val="TOC1"/>
            <w:rPr>
              <w:rFonts w:asciiTheme="minorHAnsi" w:eastAsiaTheme="minorEastAsia" w:hAnsiTheme="minorHAnsi" w:cstheme="minorBidi"/>
              <w:noProof/>
              <w:sz w:val="22"/>
              <w:szCs w:val="22"/>
              <w:lang w:val="de-CH" w:eastAsia="de-CH"/>
            </w:rPr>
          </w:pPr>
          <w:hyperlink w:anchor="_Toc29928049" w:history="1">
            <w:r w:rsidR="00030957" w:rsidRPr="006D3F8C">
              <w:rPr>
                <w:rStyle w:val="Hyperlink"/>
                <w:noProof/>
              </w:rPr>
              <w:t>C. Inhalt des USB-Stick</w:t>
            </w:r>
            <w:r w:rsidR="00030957">
              <w:rPr>
                <w:noProof/>
                <w:webHidden/>
              </w:rPr>
              <w:tab/>
            </w:r>
            <w:r w:rsidR="00030957">
              <w:rPr>
                <w:noProof/>
                <w:webHidden/>
              </w:rPr>
              <w:fldChar w:fldCharType="begin"/>
            </w:r>
            <w:r w:rsidR="00030957">
              <w:rPr>
                <w:noProof/>
                <w:webHidden/>
              </w:rPr>
              <w:instrText xml:space="preserve"> PAGEREF _Toc29928049 \h </w:instrText>
            </w:r>
            <w:r w:rsidR="00030957">
              <w:rPr>
                <w:noProof/>
                <w:webHidden/>
              </w:rPr>
            </w:r>
            <w:r w:rsidR="00030957">
              <w:rPr>
                <w:noProof/>
                <w:webHidden/>
              </w:rPr>
              <w:fldChar w:fldCharType="separate"/>
            </w:r>
            <w:r w:rsidR="00D62562">
              <w:rPr>
                <w:noProof/>
                <w:webHidden/>
              </w:rPr>
              <w:t>56</w:t>
            </w:r>
            <w:r w:rsidR="00030957">
              <w:rPr>
                <w:noProof/>
                <w:webHidden/>
              </w:rPr>
              <w:fldChar w:fldCharType="end"/>
            </w:r>
          </w:hyperlink>
        </w:p>
        <w:p w14:paraId="5382D2FA" w14:textId="77777777" w:rsidR="00400B6D" w:rsidRDefault="0063750A" w:rsidP="00400B6D">
          <w:pPr>
            <w:pStyle w:val="TOCHeading"/>
            <w:spacing w:line="360" w:lineRule="auto"/>
            <w:rPr>
              <w:b/>
              <w:bCs/>
              <w:noProof/>
            </w:rPr>
          </w:pPr>
          <w:r>
            <w:fldChar w:fldCharType="end"/>
          </w:r>
        </w:p>
      </w:sdtContent>
    </w:sdt>
    <w:p w14:paraId="0962F2E0" w14:textId="77777777" w:rsidR="000B3182" w:rsidRDefault="000B3182">
      <w:pPr>
        <w:spacing w:line="240" w:lineRule="auto"/>
        <w:jc w:val="left"/>
        <w:rPr>
          <w:rFonts w:eastAsia="Times New Roman"/>
          <w:bCs/>
          <w:sz w:val="32"/>
          <w:szCs w:val="28"/>
        </w:rPr>
        <w:sectPr w:rsidR="000B3182" w:rsidSect="009451FF">
          <w:footerReference w:type="default" r:id="rId18"/>
          <w:headerReference w:type="first" r:id="rId19"/>
          <w:pgSz w:w="11906" w:h="16838" w:code="9"/>
          <w:pgMar w:top="1758" w:right="1004" w:bottom="680" w:left="1435" w:header="709" w:footer="510" w:gutter="0"/>
          <w:pgNumType w:fmt="lowerRoman" w:start="1"/>
          <w:cols w:space="708"/>
          <w:titlePg/>
          <w:docGrid w:linePitch="360"/>
        </w:sectPr>
      </w:pPr>
      <w:bookmarkStart w:id="13" w:name="_Toc20820694"/>
    </w:p>
    <w:p w14:paraId="7C16D019" w14:textId="77777777" w:rsidR="00683CCF" w:rsidRDefault="00683CCF">
      <w:pPr>
        <w:spacing w:line="240" w:lineRule="auto"/>
        <w:jc w:val="left"/>
        <w:rPr>
          <w:rFonts w:eastAsia="Times New Roman"/>
          <w:bCs/>
          <w:sz w:val="32"/>
          <w:szCs w:val="28"/>
        </w:rPr>
      </w:pPr>
      <w:r>
        <w:lastRenderedPageBreak/>
        <w:br w:type="page"/>
      </w:r>
    </w:p>
    <w:p w14:paraId="6EB96FC2" w14:textId="235E84BB" w:rsidR="006312CC" w:rsidRPr="00951C7B" w:rsidRDefault="008D0BD6" w:rsidP="007050ED">
      <w:pPr>
        <w:pStyle w:val="Heading1"/>
      </w:pPr>
      <w:bookmarkStart w:id="14" w:name="_Toc29928004"/>
      <w:r w:rsidRPr="00951C7B">
        <w:lastRenderedPageBreak/>
        <w:t>Einleitung</w:t>
      </w:r>
      <w:bookmarkEnd w:id="13"/>
      <w:bookmarkEnd w:id="14"/>
    </w:p>
    <w:p w14:paraId="5B01489B" w14:textId="3D2569DF" w:rsidR="008D0BD6" w:rsidRDefault="00234464" w:rsidP="001C4B4E">
      <w:r w:rsidRPr="00234464">
        <w:t>Im Rahmen meines Bachelorstudium</w:t>
      </w:r>
      <w:r w:rsidR="00722FBC">
        <w:t>s</w:t>
      </w:r>
      <w:r w:rsidRPr="00234464">
        <w:t xml:space="preserve"> a</w:t>
      </w:r>
      <w:r>
        <w:t xml:space="preserve">n der Berner Fachhochschule, Studiengang Informatik, </w:t>
      </w:r>
      <w:r w:rsidR="00AF2AAD">
        <w:t>schrieb ich im neunten und letzten Semester diese Bachelo</w:t>
      </w:r>
      <w:r w:rsidR="00722FBC">
        <w:t>r</w:t>
      </w:r>
      <w:r w:rsidR="00AF2AAD">
        <w:t>arbeit</w:t>
      </w:r>
      <w:r>
        <w:t xml:space="preserve">. Da ich als Vertiefung </w:t>
      </w:r>
      <w:r w:rsidRPr="004A6693">
        <w:rPr>
          <w:i/>
        </w:rPr>
        <w:t xml:space="preserve">Computer </w:t>
      </w:r>
      <w:proofErr w:type="spellStart"/>
      <w:r w:rsidRPr="004A6693">
        <w:rPr>
          <w:i/>
        </w:rPr>
        <w:t>Perception</w:t>
      </w:r>
      <w:proofErr w:type="spellEnd"/>
      <w:r w:rsidRPr="004A6693">
        <w:rPr>
          <w:i/>
        </w:rPr>
        <w:t xml:space="preserve"> and Virtual Reality</w:t>
      </w:r>
      <w:r>
        <w:t xml:space="preserve"> gewählt habe, entschied ich mich auch meine Bachelorarbeit in diesem Themengebiet zu absolvieren</w:t>
      </w:r>
      <w:r w:rsidR="004A6693">
        <w:t xml:space="preserve">. Zusammen mit meinem Betreuer, Marcus Hudritsch, entstand </w:t>
      </w:r>
      <w:r w:rsidR="005649D1">
        <w:t xml:space="preserve">nach diversen Gesprächen die Idee zur Bachelorarbeit mit dem Arbeitstitel </w:t>
      </w:r>
      <w:r w:rsidR="005649D1">
        <w:rPr>
          <w:b/>
        </w:rPr>
        <w:t xml:space="preserve">Virtual </w:t>
      </w:r>
      <w:proofErr w:type="spellStart"/>
      <w:r w:rsidR="005649D1">
        <w:rPr>
          <w:b/>
        </w:rPr>
        <w:t>Window</w:t>
      </w:r>
      <w:proofErr w:type="spellEnd"/>
      <w:r w:rsidR="005649D1">
        <w:rPr>
          <w:b/>
        </w:rPr>
        <w:t xml:space="preserve"> TV</w:t>
      </w:r>
      <w:r w:rsidR="005649D1">
        <w:t xml:space="preserve">. </w:t>
      </w:r>
      <w:r w:rsidR="008113C2">
        <w:t>W</w:t>
      </w:r>
      <w:r w:rsidR="005649D1">
        <w:t>as kann man sich darunter vorstellen? Grundsätzlich geht es darum</w:t>
      </w:r>
      <w:r w:rsidR="00722FBC">
        <w:t>,</w:t>
      </w:r>
      <w:r w:rsidR="005649D1">
        <w:t xml:space="preserve"> einen Fernseher etwas aufzupeppen. </w:t>
      </w:r>
      <w:r w:rsidR="003A157D">
        <w:t xml:space="preserve">Meistens hängen die Fernseher in der Wohnstube an der Wand und sehen einfach nur öde </w:t>
      </w:r>
      <w:r w:rsidR="00216E39">
        <w:t>aus,</w:t>
      </w:r>
      <w:r w:rsidR="003A157D">
        <w:t xml:space="preserve"> wenn sie nicht eingeschalte</w:t>
      </w:r>
      <w:r w:rsidR="00722FBC">
        <w:t>t</w:t>
      </w:r>
      <w:r w:rsidR="003A157D">
        <w:t xml:space="preserve"> sind. Das soll sich durch das </w:t>
      </w:r>
      <w:r w:rsidR="00216E39">
        <w:t>System,</w:t>
      </w:r>
      <w:r w:rsidR="003A157D">
        <w:t xml:space="preserve"> das ich entwickelt habe nun verändern!</w:t>
      </w:r>
    </w:p>
    <w:p w14:paraId="5B4B4823" w14:textId="77777777" w:rsidR="00216E39" w:rsidRDefault="00216E39" w:rsidP="001C4B4E"/>
    <w:p w14:paraId="721B3AC8" w14:textId="3DCB6BBF" w:rsidR="0084410A" w:rsidRDefault="00E73E91" w:rsidP="00E73E91">
      <w:r>
        <w:t xml:space="preserve">Die Dokumentation </w:t>
      </w:r>
      <w:r w:rsidR="00732031">
        <w:t>ist in folgende Themenblöcke gegliedert:</w:t>
      </w:r>
    </w:p>
    <w:p w14:paraId="19AB0338" w14:textId="77777777" w:rsidR="0084410A" w:rsidRPr="0084410A" w:rsidRDefault="0084410A" w:rsidP="00B45EA6">
      <w:pPr>
        <w:pStyle w:val="ListParagraph"/>
        <w:numPr>
          <w:ilvl w:val="0"/>
          <w:numId w:val="13"/>
        </w:numPr>
        <w:ind w:left="708"/>
      </w:pPr>
      <w:r w:rsidRPr="0084410A">
        <w:rPr>
          <w:b/>
        </w:rPr>
        <w:t>Ideen und Stakeholder(s)</w:t>
      </w:r>
    </w:p>
    <w:p w14:paraId="50A738DC" w14:textId="77777777" w:rsidR="0084410A" w:rsidRDefault="0084410A" w:rsidP="0084410A">
      <w:pPr>
        <w:pStyle w:val="ListParagraph"/>
        <w:numPr>
          <w:ilvl w:val="1"/>
          <w:numId w:val="13"/>
        </w:numPr>
      </w:pPr>
      <w:r>
        <w:t>Was sind die Projektziele?</w:t>
      </w:r>
    </w:p>
    <w:p w14:paraId="3A3D2EA2" w14:textId="77777777" w:rsidR="0084410A" w:rsidRDefault="0084410A" w:rsidP="0084410A">
      <w:pPr>
        <w:pStyle w:val="ListParagraph"/>
        <w:numPr>
          <w:ilvl w:val="1"/>
          <w:numId w:val="13"/>
        </w:numPr>
      </w:pPr>
      <w:r>
        <w:t>Wer sind die Stakeholder(s)?</w:t>
      </w:r>
    </w:p>
    <w:p w14:paraId="5832C71B" w14:textId="77777777" w:rsidR="0084410A" w:rsidRDefault="0084410A" w:rsidP="0084410A">
      <w:pPr>
        <w:pStyle w:val="ListParagraph"/>
        <w:numPr>
          <w:ilvl w:val="1"/>
          <w:numId w:val="13"/>
        </w:numPr>
      </w:pPr>
      <w:r>
        <w:t>Was gibt es bereits auf dem Markt?</w:t>
      </w:r>
    </w:p>
    <w:p w14:paraId="2F0D30E0" w14:textId="4F2F966E" w:rsidR="0084410A" w:rsidRPr="005C0FB3" w:rsidRDefault="0084410A" w:rsidP="0084410A">
      <w:pPr>
        <w:pStyle w:val="ListParagraph"/>
        <w:numPr>
          <w:ilvl w:val="0"/>
          <w:numId w:val="13"/>
        </w:numPr>
        <w:rPr>
          <w:b/>
        </w:rPr>
      </w:pPr>
      <w:r w:rsidRPr="005C0FB3">
        <w:rPr>
          <w:b/>
        </w:rPr>
        <w:t xml:space="preserve">Anforderungen und </w:t>
      </w:r>
      <w:r w:rsidR="00722FBC">
        <w:rPr>
          <w:b/>
        </w:rPr>
        <w:t>t</w:t>
      </w:r>
      <w:r w:rsidRPr="005C0FB3">
        <w:rPr>
          <w:b/>
        </w:rPr>
        <w:t>heoretische Grundsätze</w:t>
      </w:r>
    </w:p>
    <w:p w14:paraId="2818C197" w14:textId="07F0CC9F" w:rsidR="0084410A" w:rsidRDefault="0084410A" w:rsidP="0084410A">
      <w:pPr>
        <w:pStyle w:val="ListParagraph"/>
        <w:numPr>
          <w:ilvl w:val="1"/>
          <w:numId w:val="13"/>
        </w:numPr>
      </w:pPr>
      <w:r>
        <w:t>Welche (funktionale</w:t>
      </w:r>
      <w:r w:rsidR="00722FBC">
        <w:t>n</w:t>
      </w:r>
      <w:r>
        <w:t xml:space="preserve"> und nicht-funktionale</w:t>
      </w:r>
      <w:r w:rsidR="00722FBC">
        <w:t>n</w:t>
      </w:r>
      <w:r>
        <w:t>) Anforderungen gibt es?</w:t>
      </w:r>
    </w:p>
    <w:p w14:paraId="58C78AE1" w14:textId="77777777" w:rsidR="0084410A" w:rsidRDefault="0084410A" w:rsidP="0084410A">
      <w:pPr>
        <w:pStyle w:val="ListParagraph"/>
        <w:numPr>
          <w:ilvl w:val="1"/>
          <w:numId w:val="13"/>
        </w:numPr>
      </w:pPr>
      <w:r>
        <w:t>Welche technischen Voraussetzungen braucht es?</w:t>
      </w:r>
    </w:p>
    <w:p w14:paraId="7A27CF73" w14:textId="77777777" w:rsidR="0084410A" w:rsidRDefault="0084410A" w:rsidP="0084410A">
      <w:pPr>
        <w:pStyle w:val="ListParagraph"/>
        <w:numPr>
          <w:ilvl w:val="1"/>
          <w:numId w:val="13"/>
        </w:numPr>
      </w:pPr>
      <w:r>
        <w:t>Grundlegende Theorie</w:t>
      </w:r>
    </w:p>
    <w:p w14:paraId="644E5654" w14:textId="77777777" w:rsidR="0084410A" w:rsidRPr="005C0FB3" w:rsidRDefault="0084410A" w:rsidP="0084410A">
      <w:pPr>
        <w:pStyle w:val="ListParagraph"/>
        <w:numPr>
          <w:ilvl w:val="0"/>
          <w:numId w:val="13"/>
        </w:numPr>
        <w:rPr>
          <w:b/>
        </w:rPr>
      </w:pPr>
      <w:r w:rsidRPr="005C0FB3">
        <w:rPr>
          <w:b/>
        </w:rPr>
        <w:t>Projektvorgehen / Umsetzung und Organisation</w:t>
      </w:r>
    </w:p>
    <w:p w14:paraId="2C52AF8E" w14:textId="77777777" w:rsidR="0084410A" w:rsidRDefault="0084410A" w:rsidP="0084410A">
      <w:pPr>
        <w:pStyle w:val="ListParagraph"/>
        <w:numPr>
          <w:ilvl w:val="1"/>
          <w:numId w:val="13"/>
        </w:numPr>
      </w:pPr>
      <w:r>
        <w:t>Arbeitsorganisation</w:t>
      </w:r>
    </w:p>
    <w:p w14:paraId="7B25A8A8" w14:textId="77777777" w:rsidR="0084410A" w:rsidRDefault="0084410A" w:rsidP="0084410A">
      <w:pPr>
        <w:pStyle w:val="ListParagraph"/>
        <w:numPr>
          <w:ilvl w:val="1"/>
          <w:numId w:val="13"/>
        </w:numPr>
      </w:pPr>
      <w:r>
        <w:t>Umsetzung / Realisierung</w:t>
      </w:r>
    </w:p>
    <w:p w14:paraId="6EC43F92" w14:textId="77777777" w:rsidR="0084410A" w:rsidRPr="005C0FB3" w:rsidRDefault="0084410A" w:rsidP="0084410A">
      <w:pPr>
        <w:pStyle w:val="ListParagraph"/>
        <w:numPr>
          <w:ilvl w:val="0"/>
          <w:numId w:val="13"/>
        </w:numPr>
        <w:rPr>
          <w:b/>
          <w:lang w:val="fr-CH"/>
        </w:rPr>
      </w:pPr>
      <w:r w:rsidRPr="005C0FB3">
        <w:rPr>
          <w:b/>
        </w:rPr>
        <w:t>System Review und Fazit</w:t>
      </w:r>
    </w:p>
    <w:p w14:paraId="79C7BEB2" w14:textId="77777777" w:rsidR="0084410A" w:rsidRPr="0084410A" w:rsidRDefault="0084410A" w:rsidP="0084410A">
      <w:pPr>
        <w:pStyle w:val="ListParagraph"/>
        <w:numPr>
          <w:ilvl w:val="1"/>
          <w:numId w:val="13"/>
        </w:numPr>
        <w:rPr>
          <w:lang w:val="fr-CH"/>
        </w:rPr>
      </w:pPr>
      <w:r>
        <w:t>Funktioniert das System?</w:t>
      </w:r>
    </w:p>
    <w:p w14:paraId="7EEB99D6" w14:textId="77777777" w:rsidR="0084410A" w:rsidRPr="0084410A" w:rsidRDefault="0084410A" w:rsidP="0084410A">
      <w:pPr>
        <w:pStyle w:val="ListParagraph"/>
        <w:numPr>
          <w:ilvl w:val="1"/>
          <w:numId w:val="13"/>
        </w:numPr>
        <w:rPr>
          <w:lang w:val="fr-CH"/>
        </w:rPr>
      </w:pPr>
      <w:r>
        <w:t>Sind die Projektziele erreicht?</w:t>
      </w:r>
    </w:p>
    <w:p w14:paraId="2F79AB97" w14:textId="1B645D93" w:rsidR="0084410A" w:rsidRDefault="0084410A" w:rsidP="0084410A">
      <w:pPr>
        <w:pStyle w:val="ListParagraph"/>
        <w:numPr>
          <w:ilvl w:val="1"/>
          <w:numId w:val="13"/>
        </w:numPr>
      </w:pPr>
      <w:r>
        <w:t>Was gibt es für Verbesserungspoten</w:t>
      </w:r>
      <w:r w:rsidR="00722FBC">
        <w:t>z</w:t>
      </w:r>
      <w:r>
        <w:t>ial?</w:t>
      </w:r>
    </w:p>
    <w:p w14:paraId="69B89BA4" w14:textId="1DAA0BB8" w:rsidR="0084410A" w:rsidRPr="0084410A" w:rsidRDefault="0084410A" w:rsidP="0084410A">
      <w:pPr>
        <w:pStyle w:val="ListParagraph"/>
        <w:numPr>
          <w:ilvl w:val="1"/>
          <w:numId w:val="13"/>
        </w:numPr>
      </w:pPr>
      <w:r>
        <w:t xml:space="preserve">Projektbezogenes sowie </w:t>
      </w:r>
      <w:r w:rsidR="00722FBC">
        <w:t>p</w:t>
      </w:r>
      <w:r>
        <w:t>ersönliches Fazit</w:t>
      </w:r>
    </w:p>
    <w:p w14:paraId="6A37CFF9" w14:textId="1FD0F82C" w:rsidR="001C4B4E" w:rsidRDefault="008D0BD6" w:rsidP="001579B3">
      <w:pPr>
        <w:pStyle w:val="ListParagraph"/>
        <w:rPr>
          <w:lang w:val="fr-CH"/>
        </w:rPr>
      </w:pPr>
      <w:r w:rsidRPr="00234464">
        <w:br w:type="page"/>
      </w:r>
    </w:p>
    <w:p w14:paraId="6159BCC4" w14:textId="77777777" w:rsidR="00683CCF" w:rsidRDefault="00683CCF">
      <w:pPr>
        <w:spacing w:line="240" w:lineRule="auto"/>
        <w:jc w:val="left"/>
        <w:rPr>
          <w:rFonts w:eastAsia="Times New Roman"/>
          <w:bCs/>
          <w:sz w:val="32"/>
          <w:szCs w:val="28"/>
          <w:lang w:val="fr-CH"/>
        </w:rPr>
      </w:pPr>
      <w:r>
        <w:rPr>
          <w:lang w:val="fr-CH"/>
        </w:rPr>
        <w:lastRenderedPageBreak/>
        <w:br w:type="page"/>
      </w:r>
    </w:p>
    <w:p w14:paraId="7A3264C9" w14:textId="123A4AF1" w:rsidR="00A019BE" w:rsidRDefault="00A019BE" w:rsidP="00A019BE">
      <w:pPr>
        <w:pStyle w:val="Heading1"/>
        <w:rPr>
          <w:lang w:val="fr-CH"/>
        </w:rPr>
      </w:pPr>
      <w:bookmarkStart w:id="15" w:name="_Toc29928005"/>
      <w:proofErr w:type="spellStart"/>
      <w:r>
        <w:rPr>
          <w:lang w:val="fr-CH"/>
        </w:rPr>
        <w:lastRenderedPageBreak/>
        <w:t>Idee</w:t>
      </w:r>
      <w:bookmarkEnd w:id="15"/>
      <w:proofErr w:type="spellEnd"/>
    </w:p>
    <w:p w14:paraId="7A517158" w14:textId="0C4B80A2" w:rsidR="00D5509F" w:rsidRPr="00D5509F" w:rsidRDefault="006F285D" w:rsidP="00D5509F">
      <w:pPr>
        <w:pStyle w:val="Heading2"/>
        <w:rPr>
          <w:lang w:val="fr-CH"/>
        </w:rPr>
      </w:pPr>
      <w:bookmarkStart w:id="16" w:name="_Toc29928006"/>
      <w:proofErr w:type="spellStart"/>
      <w:r>
        <w:rPr>
          <w:lang w:val="fr-CH"/>
        </w:rPr>
        <w:t>Projektziel</w:t>
      </w:r>
      <w:bookmarkEnd w:id="16"/>
      <w:proofErr w:type="spellEnd"/>
    </w:p>
    <w:p w14:paraId="217646C4" w14:textId="378A5F4B" w:rsidR="00737107" w:rsidRDefault="001579B3" w:rsidP="00986786">
      <w:r>
        <w:t>Auf</w:t>
      </w:r>
      <w:r w:rsidR="00986786" w:rsidRPr="00986786">
        <w:t xml:space="preserve"> oder unter</w:t>
      </w:r>
      <w:r w:rsidR="00911CF2" w:rsidRPr="00986786">
        <w:t xml:space="preserve"> einem Fernseher</w:t>
      </w:r>
      <w:r w:rsidR="00986786">
        <w:t>, der an einer Wand angebracht ist,</w:t>
      </w:r>
      <w:r w:rsidR="00911CF2" w:rsidRPr="00986786">
        <w:t xml:space="preserve"> </w:t>
      </w:r>
      <w:r w:rsidR="00986786">
        <w:t>soll eine Tiefenkamera installiert werden</w:t>
      </w:r>
      <w:r w:rsidR="00732031">
        <w:t>.</w:t>
      </w:r>
      <w:r w:rsidR="00986786">
        <w:t xml:space="preserve"> </w:t>
      </w:r>
      <w:r w:rsidR="00732031">
        <w:t>Die</w:t>
      </w:r>
      <w:r w:rsidR="00986786">
        <w:t xml:space="preserve"> dem Computer die genaue Position des Betrachters mitteilt. Die Software generiert daraufhin ein Bild auf dem Bildschirm, welches sich auf die Position des Betrachters bezieht, ähnlich wie bei einem Trompe-l’oeil</w:t>
      </w:r>
      <w:r w:rsidR="00424197">
        <w:t xml:space="preserve"> [1]</w:t>
      </w:r>
      <w:r>
        <w:t xml:space="preserve">. </w:t>
      </w:r>
      <w:r w:rsidR="00986786">
        <w:t xml:space="preserve">Damit kann dem Betrachter ein virtuelles Fenster in der Mauer mit einem virtuellen Ausblick generiert werden. Der generierte Inhalt ist dabei </w:t>
      </w:r>
      <w:r w:rsidR="00986786" w:rsidRPr="00E33902">
        <w:rPr>
          <w:b/>
        </w:rPr>
        <w:t>dynamisch</w:t>
      </w:r>
      <w:r w:rsidR="00986786">
        <w:t xml:space="preserve"> und ändert sich mit der </w:t>
      </w:r>
      <w:r w:rsidR="00986786" w:rsidRPr="00E33902">
        <w:rPr>
          <w:b/>
        </w:rPr>
        <w:t>Position des Betrachters</w:t>
      </w:r>
      <w:r w:rsidR="00986786">
        <w:t>. Eine Steigerung dieser optischen Täuschung kann durch Berücksichtigung der realen Beleuchtungsverhältnisse erreicht werden.</w:t>
      </w:r>
    </w:p>
    <w:p w14:paraId="5185822D" w14:textId="77777777" w:rsidR="00E33902" w:rsidRDefault="00E33902" w:rsidP="00986786"/>
    <w:p w14:paraId="09DFE24D" w14:textId="77777777" w:rsidR="001F5FA6" w:rsidRDefault="00E33902" w:rsidP="001F5FA6">
      <w:pPr>
        <w:keepNext/>
        <w:jc w:val="center"/>
      </w:pPr>
      <w:r>
        <w:rPr>
          <w:noProof/>
        </w:rPr>
        <mc:AlternateContent>
          <mc:Choice Requires="wps">
            <w:drawing>
              <wp:anchor distT="0" distB="0" distL="114300" distR="114300" simplePos="0" relativeHeight="251716608" behindDoc="1" locked="0" layoutInCell="1" allowOverlap="1" wp14:anchorId="32A0DF8E" wp14:editId="60AD179C">
                <wp:simplePos x="0" y="0"/>
                <wp:positionH relativeFrom="column">
                  <wp:posOffset>3480435</wp:posOffset>
                </wp:positionH>
                <wp:positionV relativeFrom="paragraph">
                  <wp:posOffset>2133600</wp:posOffset>
                </wp:positionV>
                <wp:extent cx="231457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23CF6E20" w14:textId="6C63E326" w:rsidR="00C0679A" w:rsidRPr="00103013" w:rsidRDefault="00C0679A" w:rsidP="00E33902">
                            <w:pPr>
                              <w:pStyle w:val="Caption"/>
                              <w:rPr>
                                <w:noProof/>
                                <w:sz w:val="20"/>
                              </w:rPr>
                            </w:pPr>
                            <w:bookmarkStart w:id="17" w:name="_Toc29928086"/>
                            <w:r>
                              <w:t xml:space="preserve">Abbildung </w:t>
                            </w:r>
                            <w:fldSimple w:instr=" SEQ Abbildung \* ARABIC ">
                              <w:r w:rsidR="00D62562">
                                <w:rPr>
                                  <w:noProof/>
                                </w:rPr>
                                <w:t>2</w:t>
                              </w:r>
                            </w:fldSimple>
                            <w:r>
                              <w:t xml:space="preserve">: </w:t>
                            </w:r>
                            <w:proofErr w:type="gramStart"/>
                            <w:r>
                              <w:t xml:space="preserve">Trompe </w:t>
                            </w:r>
                            <w:proofErr w:type="spellStart"/>
                            <w:r>
                              <w:t>l'oeil</w:t>
                            </w:r>
                            <w:bookmarkEnd w:id="17"/>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A0DF8E" id="_x0000_t202" coordsize="21600,21600" o:spt="202" path="m,l,21600r21600,l21600,xe">
                <v:stroke joinstyle="miter"/>
                <v:path gradientshapeok="t" o:connecttype="rect"/>
              </v:shapetype>
              <v:shape id="Text Box 17" o:spid="_x0000_s1026" type="#_x0000_t202" style="position:absolute;left:0;text-align:left;margin-left:274.05pt;margin-top:168pt;width:182.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" stroked="f">
                <v:textbox style="mso-fit-shape-to-text:t" inset="0,0,0,0">
                  <w:txbxContent>
                    <w:p w14:paraId="23CF6E20" w14:textId="6C63E326" w:rsidR="00C0679A" w:rsidRPr="00103013" w:rsidRDefault="00C0679A" w:rsidP="00E33902">
                      <w:pPr>
                        <w:pStyle w:val="Caption"/>
                        <w:rPr>
                          <w:noProof/>
                          <w:sz w:val="20"/>
                        </w:rPr>
                      </w:pPr>
                      <w:bookmarkStart w:id="18" w:name="_Toc29928086"/>
                      <w:r>
                        <w:t xml:space="preserve">Abbildung </w:t>
                      </w:r>
                      <w:fldSimple w:instr=" SEQ Abbildung \* ARABIC ">
                        <w:r w:rsidR="00D62562">
                          <w:rPr>
                            <w:noProof/>
                          </w:rPr>
                          <w:t>2</w:t>
                        </w:r>
                      </w:fldSimple>
                      <w:r>
                        <w:t xml:space="preserve">: </w:t>
                      </w:r>
                      <w:proofErr w:type="gramStart"/>
                      <w:r>
                        <w:t xml:space="preserve">Trompe </w:t>
                      </w:r>
                      <w:proofErr w:type="spellStart"/>
                      <w:r>
                        <w:t>l'oeil</w:t>
                      </w:r>
                      <w:bookmarkEnd w:id="18"/>
                      <w:proofErr w:type="spellEnd"/>
                      <w:proofErr w:type="gramEnd"/>
                    </w:p>
                  </w:txbxContent>
                </v:textbox>
                <w10:wrap type="tight"/>
              </v:shape>
            </w:pict>
          </mc:Fallback>
        </mc:AlternateContent>
      </w:r>
      <w:r>
        <w:rPr>
          <w:noProof/>
        </w:rPr>
        <w:drawing>
          <wp:anchor distT="0" distB="0" distL="114300" distR="114300" simplePos="0" relativeHeight="251715584" behindDoc="1" locked="0" layoutInCell="1" allowOverlap="1" wp14:anchorId="6B6FB162" wp14:editId="36F4E427">
            <wp:simplePos x="0" y="0"/>
            <wp:positionH relativeFrom="column">
              <wp:posOffset>3480641</wp:posOffset>
            </wp:positionH>
            <wp:positionV relativeFrom="paragraph">
              <wp:posOffset>-1452</wp:posOffset>
            </wp:positionV>
            <wp:extent cx="2314575" cy="2314575"/>
            <wp:effectExtent l="0" t="0" r="1270" b="1270"/>
            <wp:wrapTight wrapText="bothSides">
              <wp:wrapPolygon edited="0">
                <wp:start x="0" y="0"/>
                <wp:lineTo x="0" y="21396"/>
                <wp:lineTo x="21396" y="21396"/>
                <wp:lineTo x="21396" y="0"/>
                <wp:lineTo x="0" y="0"/>
              </wp:wrapPolygon>
            </wp:wrapTight>
            <wp:docPr id="15" name="Picture 15" descr="Bildergebnis für trompe &quot;l oei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trompe &quot;l oeil&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FA6">
        <w:rPr>
          <w:noProof/>
        </w:rPr>
        <w:drawing>
          <wp:inline distT="0" distB="0" distL="0" distR="0" wp14:anchorId="6BE18734" wp14:editId="460CCA54">
            <wp:extent cx="1995055" cy="206209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5055" cy="2062098"/>
                    </a:xfrm>
                    <a:prstGeom prst="rect">
                      <a:avLst/>
                    </a:prstGeom>
                    <a:noFill/>
                    <a:ln>
                      <a:noFill/>
                    </a:ln>
                  </pic:spPr>
                </pic:pic>
              </a:graphicData>
            </a:graphic>
          </wp:inline>
        </w:drawing>
      </w:r>
    </w:p>
    <w:p w14:paraId="6CF9514D" w14:textId="20690774" w:rsidR="00AE05D5" w:rsidRDefault="001F5FA6" w:rsidP="001F5FA6">
      <w:pPr>
        <w:pStyle w:val="Caption"/>
        <w:jc w:val="center"/>
      </w:pPr>
      <w:bookmarkStart w:id="19" w:name="_Toc29928087"/>
      <w:r>
        <w:t xml:space="preserve">Abbildung </w:t>
      </w:r>
      <w:fldSimple w:instr=" SEQ Abbildung \* ARABIC ">
        <w:r w:rsidR="00D62562">
          <w:rPr>
            <w:noProof/>
          </w:rPr>
          <w:t>3</w:t>
        </w:r>
      </w:fldSimple>
      <w:r>
        <w:t>: Skizze der Idee</w:t>
      </w:r>
      <w:bookmarkEnd w:id="19"/>
    </w:p>
    <w:p w14:paraId="33B0F30E" w14:textId="77777777" w:rsidR="00E33902" w:rsidRDefault="00E33902" w:rsidP="00986786"/>
    <w:p w14:paraId="26693222" w14:textId="78932091" w:rsidR="00141D69" w:rsidRDefault="00A05651" w:rsidP="001579B3">
      <w:r>
        <w:t xml:space="preserve">Das ganze Zusammenspiel soll ähnlich funktionieren wie bei einem </w:t>
      </w:r>
      <w:r w:rsidRPr="00E33902">
        <w:rPr>
          <w:b/>
          <w:i/>
        </w:rPr>
        <w:t>Samsung The Frame</w:t>
      </w:r>
      <w:r>
        <w:t xml:space="preserve"> </w:t>
      </w:r>
      <w:r w:rsidR="00690375">
        <w:t>[</w:t>
      </w:r>
      <w:r w:rsidR="00424197">
        <w:t>2</w:t>
      </w:r>
      <w:r w:rsidR="00690375">
        <w:t xml:space="preserve">] </w:t>
      </w:r>
      <w:r>
        <w:t>Fernseher. Sprich der Betrachter sollte nicht das Gefühl haben, das er vor einem TV steht. Samsung erreicht dies</w:t>
      </w:r>
      <w:r w:rsidR="001579B3">
        <w:t>,</w:t>
      </w:r>
      <w:r>
        <w:t xml:space="preserve"> indem </w:t>
      </w:r>
      <w:r w:rsidR="001579B3">
        <w:t>der Fernseher einen Holzrahmen besitzt</w:t>
      </w:r>
      <w:r w:rsidR="00732031">
        <w:t>.</w:t>
      </w:r>
      <w:r w:rsidR="001579B3">
        <w:t xml:space="preserve"> </w:t>
      </w:r>
      <w:r w:rsidR="00732031">
        <w:t>Z</w:t>
      </w:r>
      <w:r w:rsidR="001579B3">
        <w:t>usammen mit einem Standbild, das nun dargestellt wird, denkt der Betrachter</w:t>
      </w:r>
      <w:r w:rsidR="00722FBC">
        <w:t xml:space="preserve">, </w:t>
      </w:r>
      <w:r w:rsidR="001579B3">
        <w:t>da</w:t>
      </w:r>
      <w:r w:rsidR="00722FBC">
        <w:t>s</w:t>
      </w:r>
      <w:r w:rsidR="001579B3">
        <w:t xml:space="preserve">s er sich ein Gemälde ansieht. Der Fernseher verschwindet also und genau diesen Effekt möchte ich mit meinem System erreichen. </w:t>
      </w:r>
      <w:r>
        <w:t xml:space="preserve">Der Betrachter soll in den Bann gezogen werden und neugierig reagieren. Was passiert, wenn ich näher an den </w:t>
      </w:r>
      <w:r w:rsidR="001579B3">
        <w:t>Fer</w:t>
      </w:r>
      <w:r w:rsidR="00722FBC">
        <w:t>n</w:t>
      </w:r>
      <w:r w:rsidR="001579B3">
        <w:t>seher</w:t>
      </w:r>
      <w:r>
        <w:t xml:space="preserve"> gehe? Was geschieht, wenn ich aufspringe? Der Betrachter soll beginnen zu «spielen» und experimentieren.</w:t>
      </w:r>
      <w:r w:rsidR="001579B3">
        <w:t xml:space="preserve"> Das Hauptziel ist es den Fernseher </w:t>
      </w:r>
      <w:r w:rsidR="00732031">
        <w:t>als Objekt</w:t>
      </w:r>
      <w:r w:rsidR="001579B3">
        <w:t xml:space="preserve"> verschwinden zu lassen</w:t>
      </w:r>
      <w:r w:rsidR="00732031">
        <w:t xml:space="preserve"> und die (vorhandene) Umgebung zu integrieren.</w:t>
      </w:r>
    </w:p>
    <w:p w14:paraId="2CB51839" w14:textId="77777777" w:rsidR="00141D69" w:rsidRDefault="00141D69" w:rsidP="00141D69">
      <w:r>
        <w:br w:type="page"/>
      </w:r>
    </w:p>
    <w:p w14:paraId="3A6EFC54" w14:textId="299FA65F" w:rsidR="00A05651" w:rsidRDefault="00A05651" w:rsidP="00A05651">
      <w:pPr>
        <w:pStyle w:val="Heading2"/>
      </w:pPr>
      <w:bookmarkStart w:id="20" w:name="_Toc29928007"/>
      <w:r>
        <w:lastRenderedPageBreak/>
        <w:t>Stakeholders</w:t>
      </w:r>
      <w:bookmarkEnd w:id="20"/>
    </w:p>
    <w:p w14:paraId="4ED2F024" w14:textId="3F5540BA" w:rsidR="00374B0D" w:rsidRDefault="00277730" w:rsidP="00374B0D">
      <w:r>
        <w:t>Zielgruppe</w:t>
      </w:r>
      <w:r w:rsidR="004930B2">
        <w:t>n</w:t>
      </w:r>
      <w:r>
        <w:t xml:space="preserve"> sind Lifestyle affine Personen wie z.B. Kunstliebhaber und Hobby Innenarchitekten sowie </w:t>
      </w:r>
      <w:r w:rsidR="004930B2">
        <w:t>Technikf</w:t>
      </w:r>
      <w:r>
        <w:t xml:space="preserve">reaks. </w:t>
      </w:r>
      <w:r w:rsidR="00765029">
        <w:t>Der Fernseher soll auch etwas bieten</w:t>
      </w:r>
      <w:r w:rsidR="00722FBC">
        <w:t>,</w:t>
      </w:r>
      <w:r w:rsidR="00765029">
        <w:t xml:space="preserve"> wenn er nicht eingeschalten ist. </w:t>
      </w:r>
      <w:r w:rsidR="006B27AB">
        <w:t xml:space="preserve">Meistens hängen die schwarzen «Glotzen» einfach nur an der Wand oder stehen auf einem stylischen Sideboard. Zusammen mit der hübsch eingerichteten und dekorierten Wohnung sieht der Fernseher dann etwas öde </w:t>
      </w:r>
      <w:bookmarkStart w:id="21" w:name="_Toc20820697"/>
      <w:r w:rsidR="008E3DCB">
        <w:t>und verloren aus.</w:t>
      </w:r>
    </w:p>
    <w:p w14:paraId="0D5375D0" w14:textId="156AB4B1" w:rsidR="00A936FA" w:rsidRDefault="00AA5DF5" w:rsidP="00A936FA">
      <w:pPr>
        <w:pStyle w:val="Heading2"/>
      </w:pPr>
      <w:bookmarkStart w:id="22" w:name="_Toc29928008"/>
      <w:r>
        <w:t>Marktanalyse</w:t>
      </w:r>
      <w:bookmarkEnd w:id="22"/>
    </w:p>
    <w:p w14:paraId="55DB7325" w14:textId="66D2AE1A" w:rsidR="00AA2384" w:rsidRDefault="00AA5DF5" w:rsidP="00A936FA">
      <w:r>
        <w:t xml:space="preserve">Wie bereits im vorherigen </w:t>
      </w:r>
      <w:r w:rsidRPr="00AA5DF5">
        <w:rPr>
          <w:i/>
        </w:rPr>
        <w:t>Kapitel 2.1 Projektziele</w:t>
      </w:r>
      <w:r>
        <w:rPr>
          <w:i/>
        </w:rPr>
        <w:t xml:space="preserve"> </w:t>
      </w:r>
      <w:r>
        <w:t xml:space="preserve">erwähnt hat Samsung mit dem The Frame aktuell ziemlich vorgelegt. In der unterstehenden Abbildung ist der Fernseher nur schwer zu erkennen. Er </w:t>
      </w:r>
      <w:r w:rsidR="00150C64">
        <w:t>verwandelt</w:t>
      </w:r>
      <w:r>
        <w:t xml:space="preserve"> sich zusammen mit dem Holzrahmen und </w:t>
      </w:r>
      <w:r w:rsidR="00150C64">
        <w:t>der Software der sogenannte Ar Mode zu einem einzigartigen Gemälde.</w:t>
      </w:r>
      <w:r w:rsidR="00AA2384">
        <w:t xml:space="preserve"> Der Art </w:t>
      </w:r>
      <w:proofErr w:type="gramStart"/>
      <w:r w:rsidR="00AA2384">
        <w:t>Mode</w:t>
      </w:r>
      <w:r w:rsidR="00D6341D">
        <w:t>[</w:t>
      </w:r>
      <w:proofErr w:type="gramEnd"/>
      <w:r w:rsidR="00D6341D">
        <w:t>3]</w:t>
      </w:r>
      <w:r w:rsidR="00AA2384">
        <w:t xml:space="preserve"> ermöglicht es auch zwischen diversen Bildern zu wechseln und somit für Abwechslung in der Wohnstube zu sorgen.</w:t>
      </w:r>
    </w:p>
    <w:p w14:paraId="5EDD3053" w14:textId="77777777" w:rsidR="00AA2384" w:rsidRDefault="00AA2384" w:rsidP="00A936FA"/>
    <w:p w14:paraId="6693D0D8" w14:textId="77777777" w:rsidR="00A936FA" w:rsidRPr="00AA5DF5" w:rsidRDefault="00AA2384" w:rsidP="00A936FA">
      <w:r>
        <w:t xml:space="preserve">Einen ähnlichen Effekt, </w:t>
      </w:r>
      <w:r w:rsidR="00270787">
        <w:t xml:space="preserve">also </w:t>
      </w:r>
      <w:r>
        <w:t>der des «Verschwindens»</w:t>
      </w:r>
      <w:r w:rsidR="00270787">
        <w:t>,</w:t>
      </w:r>
      <w:r>
        <w:t xml:space="preserve"> soll auch beim Virtual </w:t>
      </w:r>
      <w:proofErr w:type="spellStart"/>
      <w:r>
        <w:t>Window</w:t>
      </w:r>
      <w:proofErr w:type="spellEnd"/>
      <w:r>
        <w:t xml:space="preserve"> TV erreicht werden. Allerdings </w:t>
      </w:r>
      <w:r w:rsidR="004E2EE3">
        <w:t>soll bei mei</w:t>
      </w:r>
      <w:r w:rsidR="00A44AE8">
        <w:t xml:space="preserve">nem Ergebnis noch eine spielerische Komponente berücksichtig werden und der Betrachter soll sich im Raum bewegen </w:t>
      </w:r>
      <w:r w:rsidR="00CE5D3E">
        <w:t>und neugierig reagieren.</w:t>
      </w:r>
    </w:p>
    <w:p w14:paraId="4FBFCF80" w14:textId="77777777" w:rsidR="00D019CA" w:rsidRDefault="00D019CA" w:rsidP="00D019CA">
      <w:pPr>
        <w:keepNext/>
      </w:pPr>
      <w:r>
        <w:rPr>
          <w:noProof/>
        </w:rPr>
        <w:drawing>
          <wp:inline distT="0" distB="0" distL="0" distR="0" wp14:anchorId="6057BCBA" wp14:editId="20F01D3D">
            <wp:extent cx="6011545" cy="3296285"/>
            <wp:effectExtent l="0" t="0" r="8255" b="0"/>
            <wp:docPr id="18" name="Picture 18"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1545" cy="3296285"/>
                    </a:xfrm>
                    <a:prstGeom prst="rect">
                      <a:avLst/>
                    </a:prstGeom>
                    <a:noFill/>
                    <a:ln>
                      <a:noFill/>
                    </a:ln>
                  </pic:spPr>
                </pic:pic>
              </a:graphicData>
            </a:graphic>
          </wp:inline>
        </w:drawing>
      </w:r>
    </w:p>
    <w:p w14:paraId="0C8843F6" w14:textId="0536E48D" w:rsidR="00516889" w:rsidRPr="00A03202" w:rsidRDefault="00D019CA" w:rsidP="00D019CA">
      <w:pPr>
        <w:pStyle w:val="Caption"/>
        <w:jc w:val="center"/>
        <w:rPr>
          <w:rFonts w:eastAsia="Times New Roman"/>
          <w:sz w:val="28"/>
          <w:szCs w:val="28"/>
        </w:rPr>
      </w:pPr>
      <w:bookmarkStart w:id="23" w:name="_Toc29928088"/>
      <w:r>
        <w:t xml:space="preserve">Abbildung </w:t>
      </w:r>
      <w:fldSimple w:instr=" SEQ Abbildung \* ARABIC ">
        <w:r w:rsidR="00D62562">
          <w:rPr>
            <w:noProof/>
          </w:rPr>
          <w:t>4</w:t>
        </w:r>
      </w:fldSimple>
      <w:r>
        <w:t>: Samsung The Frame</w:t>
      </w:r>
      <w:r w:rsidR="001B373C">
        <w:t xml:space="preserve"> [3]</w:t>
      </w:r>
      <w:bookmarkEnd w:id="23"/>
    </w:p>
    <w:bookmarkEnd w:id="21"/>
    <w:p w14:paraId="62A3DB67" w14:textId="77777777" w:rsidR="00A936FA" w:rsidRDefault="00A936FA">
      <w:pPr>
        <w:spacing w:line="240" w:lineRule="auto"/>
        <w:jc w:val="left"/>
      </w:pPr>
    </w:p>
    <w:p w14:paraId="4324F09C" w14:textId="77777777" w:rsidR="000A36DC" w:rsidRDefault="000A36DC">
      <w:pPr>
        <w:spacing w:line="240" w:lineRule="auto"/>
        <w:jc w:val="left"/>
        <w:rPr>
          <w:rFonts w:eastAsia="Times New Roman"/>
          <w:bCs/>
          <w:sz w:val="24"/>
          <w:szCs w:val="26"/>
        </w:rPr>
      </w:pPr>
      <w:r>
        <w:br w:type="page"/>
      </w:r>
    </w:p>
    <w:p w14:paraId="7B2F639D" w14:textId="2BD53E50" w:rsidR="00A936FA" w:rsidRDefault="00A936FA" w:rsidP="00A936FA">
      <w:pPr>
        <w:pStyle w:val="Heading2"/>
      </w:pPr>
      <w:bookmarkStart w:id="24" w:name="_Toc29928009"/>
      <w:r>
        <w:lastRenderedPageBreak/>
        <w:t>Prototyp</w:t>
      </w:r>
      <w:bookmarkEnd w:id="24"/>
    </w:p>
    <w:p w14:paraId="278F6DF9" w14:textId="44A108B2" w:rsidR="00265D80" w:rsidRDefault="007D58B9" w:rsidP="00A936FA">
      <w:r>
        <w:rPr>
          <w:noProof/>
        </w:rPr>
        <mc:AlternateContent>
          <mc:Choice Requires="wps">
            <w:drawing>
              <wp:anchor distT="0" distB="0" distL="114300" distR="114300" simplePos="0" relativeHeight="251752448" behindDoc="0" locked="0" layoutInCell="1" allowOverlap="1" wp14:anchorId="2A2EDA2B" wp14:editId="1EC63106">
                <wp:simplePos x="0" y="0"/>
                <wp:positionH relativeFrom="column">
                  <wp:posOffset>4704554</wp:posOffset>
                </wp:positionH>
                <wp:positionV relativeFrom="paragraph">
                  <wp:posOffset>1330960</wp:posOffset>
                </wp:positionV>
                <wp:extent cx="170597" cy="204717"/>
                <wp:effectExtent l="0" t="0" r="20320" b="24130"/>
                <wp:wrapNone/>
                <wp:docPr id="64" name="Oval 64"/>
                <wp:cNvGraphicFramePr/>
                <a:graphic xmlns:a="http://schemas.openxmlformats.org/drawingml/2006/main">
                  <a:graphicData uri="http://schemas.microsoft.com/office/word/2010/wordprocessingShape">
                    <wps:wsp>
                      <wps:cNvSpPr/>
                      <wps:spPr>
                        <a:xfrm>
                          <a:off x="0" y="0"/>
                          <a:ext cx="170597" cy="204717"/>
                        </a:xfrm>
                        <a:prstGeom prst="ellipse">
                          <a:avLst/>
                        </a:prstGeom>
                        <a:no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6CC36" id="Oval 64" o:spid="_x0000_s1026" style="position:absolute;margin-left:370.45pt;margin-top:104.8pt;width:13.45pt;height:16.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" filled="f" strokecolor="#c00000" strokeweight="1pt">
                <v:stroke joinstyle="miter"/>
              </v:oval>
            </w:pict>
          </mc:Fallback>
        </mc:AlternateContent>
      </w:r>
      <w:r>
        <w:rPr>
          <w:noProof/>
        </w:rPr>
        <mc:AlternateContent>
          <mc:Choice Requires="wps">
            <w:drawing>
              <wp:anchor distT="0" distB="0" distL="114300" distR="114300" simplePos="0" relativeHeight="251750400" behindDoc="0" locked="0" layoutInCell="1" allowOverlap="1" wp14:anchorId="2843D4D6" wp14:editId="7A566D43">
                <wp:simplePos x="0" y="0"/>
                <wp:positionH relativeFrom="column">
                  <wp:posOffset>5830570</wp:posOffset>
                </wp:positionH>
                <wp:positionV relativeFrom="paragraph">
                  <wp:posOffset>2408081</wp:posOffset>
                </wp:positionV>
                <wp:extent cx="170597" cy="204717"/>
                <wp:effectExtent l="0" t="0" r="20320" b="24130"/>
                <wp:wrapNone/>
                <wp:docPr id="63" name="Oval 63"/>
                <wp:cNvGraphicFramePr/>
                <a:graphic xmlns:a="http://schemas.openxmlformats.org/drawingml/2006/main">
                  <a:graphicData uri="http://schemas.microsoft.com/office/word/2010/wordprocessingShape">
                    <wps:wsp>
                      <wps:cNvSpPr/>
                      <wps:spPr>
                        <a:xfrm>
                          <a:off x="0" y="0"/>
                          <a:ext cx="170597" cy="204717"/>
                        </a:xfrm>
                        <a:prstGeom prst="ellipse">
                          <a:avLst/>
                        </a:prstGeom>
                        <a:no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654C5" id="Oval 63" o:spid="_x0000_s1026" style="position:absolute;margin-left:459.1pt;margin-top:189.6pt;width:13.45pt;height:16.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" filled="f" strokecolor="#c00000" strokeweight="1pt">
                <v:stroke joinstyle="miter"/>
              </v:oval>
            </w:pict>
          </mc:Fallback>
        </mc:AlternateContent>
      </w:r>
      <w:r>
        <w:rPr>
          <w:noProof/>
        </w:rPr>
        <mc:AlternateContent>
          <mc:Choice Requires="wps">
            <w:drawing>
              <wp:anchor distT="0" distB="0" distL="114300" distR="114300" simplePos="0" relativeHeight="251748352" behindDoc="0" locked="0" layoutInCell="1" allowOverlap="1" wp14:anchorId="79802AB1" wp14:editId="1AA5C231">
                <wp:simplePos x="0" y="0"/>
                <wp:positionH relativeFrom="column">
                  <wp:posOffset>4241961</wp:posOffset>
                </wp:positionH>
                <wp:positionV relativeFrom="paragraph">
                  <wp:posOffset>2122170</wp:posOffset>
                </wp:positionV>
                <wp:extent cx="170597" cy="204717"/>
                <wp:effectExtent l="0" t="0" r="20320" b="24130"/>
                <wp:wrapNone/>
                <wp:docPr id="62" name="Oval 62"/>
                <wp:cNvGraphicFramePr/>
                <a:graphic xmlns:a="http://schemas.openxmlformats.org/drawingml/2006/main">
                  <a:graphicData uri="http://schemas.microsoft.com/office/word/2010/wordprocessingShape">
                    <wps:wsp>
                      <wps:cNvSpPr/>
                      <wps:spPr>
                        <a:xfrm>
                          <a:off x="0" y="0"/>
                          <a:ext cx="170597" cy="204717"/>
                        </a:xfrm>
                        <a:prstGeom prst="ellipse">
                          <a:avLst/>
                        </a:prstGeom>
                        <a:no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8E012" id="Oval 62" o:spid="_x0000_s1026" style="position:absolute;margin-left:334pt;margin-top:167.1pt;width:13.45pt;height:16.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" filled="f" strokecolor="#c00000" strokeweight="1pt">
                <v:stroke joinstyle="miter"/>
              </v:oval>
            </w:pict>
          </mc:Fallback>
        </mc:AlternateContent>
      </w:r>
      <w:r>
        <w:rPr>
          <w:noProof/>
        </w:rPr>
        <mc:AlternateContent>
          <mc:Choice Requires="wps">
            <w:drawing>
              <wp:anchor distT="0" distB="0" distL="114300" distR="114300" simplePos="0" relativeHeight="251746304" behindDoc="0" locked="0" layoutInCell="1" allowOverlap="1" wp14:anchorId="6D663573" wp14:editId="7D955888">
                <wp:simplePos x="0" y="0"/>
                <wp:positionH relativeFrom="column">
                  <wp:posOffset>2221704</wp:posOffset>
                </wp:positionH>
                <wp:positionV relativeFrom="paragraph">
                  <wp:posOffset>1336675</wp:posOffset>
                </wp:positionV>
                <wp:extent cx="170597" cy="204717"/>
                <wp:effectExtent l="0" t="0" r="20320" b="24130"/>
                <wp:wrapNone/>
                <wp:docPr id="61" name="Oval 61"/>
                <wp:cNvGraphicFramePr/>
                <a:graphic xmlns:a="http://schemas.openxmlformats.org/drawingml/2006/main">
                  <a:graphicData uri="http://schemas.microsoft.com/office/word/2010/wordprocessingShape">
                    <wps:wsp>
                      <wps:cNvSpPr/>
                      <wps:spPr>
                        <a:xfrm>
                          <a:off x="0" y="0"/>
                          <a:ext cx="170597" cy="204717"/>
                        </a:xfrm>
                        <a:prstGeom prst="ellipse">
                          <a:avLst/>
                        </a:prstGeom>
                        <a:no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F2BF8" id="Oval 61" o:spid="_x0000_s1026" style="position:absolute;margin-left:174.95pt;margin-top:105.25pt;width:13.45pt;height:1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" filled="f" strokecolor="#c00000" strokeweight="1pt">
                <v:stroke joinstyle="miter"/>
              </v:oval>
            </w:pict>
          </mc:Fallback>
        </mc:AlternateContent>
      </w:r>
      <w:r>
        <w:rPr>
          <w:noProof/>
        </w:rPr>
        <mc:AlternateContent>
          <mc:Choice Requires="wps">
            <w:drawing>
              <wp:anchor distT="0" distB="0" distL="114300" distR="114300" simplePos="0" relativeHeight="251744256" behindDoc="0" locked="0" layoutInCell="1" allowOverlap="1" wp14:anchorId="226ACAE0" wp14:editId="19E07AA6">
                <wp:simplePos x="0" y="0"/>
                <wp:positionH relativeFrom="column">
                  <wp:posOffset>2126615</wp:posOffset>
                </wp:positionH>
                <wp:positionV relativeFrom="paragraph">
                  <wp:posOffset>2236944</wp:posOffset>
                </wp:positionV>
                <wp:extent cx="170597" cy="204717"/>
                <wp:effectExtent l="0" t="0" r="20320" b="24130"/>
                <wp:wrapNone/>
                <wp:docPr id="60" name="Oval 60"/>
                <wp:cNvGraphicFramePr/>
                <a:graphic xmlns:a="http://schemas.openxmlformats.org/drawingml/2006/main">
                  <a:graphicData uri="http://schemas.microsoft.com/office/word/2010/wordprocessingShape">
                    <wps:wsp>
                      <wps:cNvSpPr/>
                      <wps:spPr>
                        <a:xfrm>
                          <a:off x="0" y="0"/>
                          <a:ext cx="170597" cy="204717"/>
                        </a:xfrm>
                        <a:prstGeom prst="ellipse">
                          <a:avLst/>
                        </a:prstGeom>
                        <a:no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956C2" id="Oval 60" o:spid="_x0000_s1026" style="position:absolute;margin-left:167.45pt;margin-top:176.15pt;width:13.45pt;height:16.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" filled="f" strokecolor="#c00000" strokeweight="1pt">
                <v:stroke joinstyle="miter"/>
              </v:oval>
            </w:pict>
          </mc:Fallback>
        </mc:AlternateContent>
      </w:r>
      <w:r>
        <w:rPr>
          <w:noProof/>
        </w:rPr>
        <mc:AlternateContent>
          <mc:Choice Requires="wps">
            <w:drawing>
              <wp:anchor distT="0" distB="0" distL="114300" distR="114300" simplePos="0" relativeHeight="251742208" behindDoc="0" locked="0" layoutInCell="1" allowOverlap="1" wp14:anchorId="391CF25A" wp14:editId="7BE4400D">
                <wp:simplePos x="0" y="0"/>
                <wp:positionH relativeFrom="column">
                  <wp:posOffset>540385</wp:posOffset>
                </wp:positionH>
                <wp:positionV relativeFrom="paragraph">
                  <wp:posOffset>2010884</wp:posOffset>
                </wp:positionV>
                <wp:extent cx="170597" cy="204717"/>
                <wp:effectExtent l="0" t="0" r="20320" b="24130"/>
                <wp:wrapNone/>
                <wp:docPr id="58" name="Oval 58"/>
                <wp:cNvGraphicFramePr/>
                <a:graphic xmlns:a="http://schemas.openxmlformats.org/drawingml/2006/main">
                  <a:graphicData uri="http://schemas.microsoft.com/office/word/2010/wordprocessingShape">
                    <wps:wsp>
                      <wps:cNvSpPr/>
                      <wps:spPr>
                        <a:xfrm>
                          <a:off x="0" y="0"/>
                          <a:ext cx="170597" cy="204717"/>
                        </a:xfrm>
                        <a:prstGeom prst="ellipse">
                          <a:avLst/>
                        </a:prstGeom>
                        <a:no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E1386" id="Oval 58" o:spid="_x0000_s1026" style="position:absolute;margin-left:42.55pt;margin-top:158.35pt;width:13.45pt;height:16.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" filled="f" strokecolor="#c00000" strokeweight="1pt">
                <v:stroke joinstyle="miter"/>
              </v:oval>
            </w:pict>
          </mc:Fallback>
        </mc:AlternateContent>
      </w:r>
      <w:r w:rsidR="00265D80">
        <w:rPr>
          <w:noProof/>
        </w:rPr>
        <mc:AlternateContent>
          <mc:Choice Requires="wps">
            <w:drawing>
              <wp:anchor distT="0" distB="0" distL="114300" distR="114300" simplePos="0" relativeHeight="251712512" behindDoc="1" locked="0" layoutInCell="1" allowOverlap="1" wp14:anchorId="33CC2C63" wp14:editId="5A7A855F">
                <wp:simplePos x="0" y="0"/>
                <wp:positionH relativeFrom="column">
                  <wp:posOffset>2881630</wp:posOffset>
                </wp:positionH>
                <wp:positionV relativeFrom="paragraph">
                  <wp:posOffset>3030435</wp:posOffset>
                </wp:positionV>
                <wp:extent cx="329565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61BD258D" w14:textId="7FC7A62D" w:rsidR="00C0679A" w:rsidRPr="004C2796" w:rsidRDefault="00C0679A" w:rsidP="006F285D">
                            <w:pPr>
                              <w:pStyle w:val="Caption"/>
                              <w:rPr>
                                <w:noProof/>
                                <w:sz w:val="20"/>
                              </w:rPr>
                            </w:pPr>
                            <w:bookmarkStart w:id="25" w:name="_Toc29928089"/>
                            <w:r>
                              <w:t xml:space="preserve">Abbildung </w:t>
                            </w:r>
                            <w:fldSimple w:instr=" SEQ Abbildung \* ARABIC ">
                              <w:r w:rsidR="00D62562">
                                <w:rPr>
                                  <w:noProof/>
                                </w:rPr>
                                <w:t>5</w:t>
                              </w:r>
                            </w:fldSimple>
                            <w:r>
                              <w:t>: Frontansicht des Prototyps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C2C63" id="Text Box 28" o:spid="_x0000_s1027" type="#_x0000_t202" style="position:absolute;left:0;text-align:left;margin-left:226.9pt;margin-top:238.6pt;width:259.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8LQ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" stroked="f">
                <v:textbox style="mso-fit-shape-to-text:t" inset="0,0,0,0">
                  <w:txbxContent>
                    <w:p w14:paraId="61BD258D" w14:textId="7FC7A62D" w:rsidR="00C0679A" w:rsidRPr="004C2796" w:rsidRDefault="00C0679A" w:rsidP="006F285D">
                      <w:pPr>
                        <w:pStyle w:val="Caption"/>
                        <w:rPr>
                          <w:noProof/>
                          <w:sz w:val="20"/>
                        </w:rPr>
                      </w:pPr>
                      <w:bookmarkStart w:id="26" w:name="_Toc29928089"/>
                      <w:r>
                        <w:t xml:space="preserve">Abbildung </w:t>
                      </w:r>
                      <w:fldSimple w:instr=" SEQ Abbildung \* ARABIC ">
                        <w:r w:rsidR="00D62562">
                          <w:rPr>
                            <w:noProof/>
                          </w:rPr>
                          <w:t>5</w:t>
                        </w:r>
                      </w:fldSimple>
                      <w:r>
                        <w:t>: Frontansicht des Prototyps</w:t>
                      </w:r>
                      <w:bookmarkEnd w:id="26"/>
                    </w:p>
                  </w:txbxContent>
                </v:textbox>
                <w10:wrap type="tight"/>
              </v:shape>
            </w:pict>
          </mc:Fallback>
        </mc:AlternateContent>
      </w:r>
      <w:r w:rsidR="00265D80">
        <w:rPr>
          <w:noProof/>
        </w:rPr>
        <mc:AlternateContent>
          <mc:Choice Requires="wps">
            <w:drawing>
              <wp:anchor distT="0" distB="0" distL="114300" distR="114300" simplePos="0" relativeHeight="251713536" behindDoc="1" locked="0" layoutInCell="1" allowOverlap="1" wp14:anchorId="733A5461" wp14:editId="52B2CD97">
                <wp:simplePos x="0" y="0"/>
                <wp:positionH relativeFrom="column">
                  <wp:posOffset>119392</wp:posOffset>
                </wp:positionH>
                <wp:positionV relativeFrom="paragraph">
                  <wp:posOffset>3029225</wp:posOffset>
                </wp:positionV>
                <wp:extent cx="25717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7E685463" w14:textId="267CE546" w:rsidR="00C0679A" w:rsidRPr="00E327A7" w:rsidRDefault="00C0679A" w:rsidP="006F285D">
                            <w:pPr>
                              <w:pStyle w:val="Caption"/>
                              <w:rPr>
                                <w:noProof/>
                                <w:sz w:val="20"/>
                              </w:rPr>
                            </w:pPr>
                            <w:bookmarkStart w:id="27" w:name="_Toc29928090"/>
                            <w:r>
                              <w:t xml:space="preserve">Abbildung </w:t>
                            </w:r>
                            <w:fldSimple w:instr=" SEQ Abbildung \* ARABIC ">
                              <w:r w:rsidR="00D62562">
                                <w:rPr>
                                  <w:noProof/>
                                </w:rPr>
                                <w:t>6</w:t>
                              </w:r>
                            </w:fldSimple>
                            <w:r>
                              <w:t>: Seitenansicht des Prototyps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A5461" id="Text Box 29" o:spid="_x0000_s1028" type="#_x0000_t202" style="position:absolute;left:0;text-align:left;margin-left:9.4pt;margin-top:238.5pt;width:20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" stroked="f">
                <v:textbox style="mso-fit-shape-to-text:t" inset="0,0,0,0">
                  <w:txbxContent>
                    <w:p w14:paraId="7E685463" w14:textId="267CE546" w:rsidR="00C0679A" w:rsidRPr="00E327A7" w:rsidRDefault="00C0679A" w:rsidP="006F285D">
                      <w:pPr>
                        <w:pStyle w:val="Caption"/>
                        <w:rPr>
                          <w:noProof/>
                          <w:sz w:val="20"/>
                        </w:rPr>
                      </w:pPr>
                      <w:bookmarkStart w:id="28" w:name="_Toc29928090"/>
                      <w:r>
                        <w:t xml:space="preserve">Abbildung </w:t>
                      </w:r>
                      <w:fldSimple w:instr=" SEQ Abbildung \* ARABIC ">
                        <w:r w:rsidR="00D62562">
                          <w:rPr>
                            <w:noProof/>
                          </w:rPr>
                          <w:t>6</w:t>
                        </w:r>
                      </w:fldSimple>
                      <w:r>
                        <w:t>: Seitenansicht des Prototyps</w:t>
                      </w:r>
                      <w:bookmarkEnd w:id="28"/>
                    </w:p>
                  </w:txbxContent>
                </v:textbox>
                <w10:wrap type="tight"/>
              </v:shape>
            </w:pict>
          </mc:Fallback>
        </mc:AlternateContent>
      </w:r>
      <w:r w:rsidR="00FE35B2">
        <w:rPr>
          <w:noProof/>
        </w:rPr>
        <w:drawing>
          <wp:anchor distT="0" distB="0" distL="114300" distR="114300" simplePos="0" relativeHeight="251710464" behindDoc="1" locked="0" layoutInCell="1" allowOverlap="1" wp14:anchorId="4927A73B" wp14:editId="1AF5F6C0">
            <wp:simplePos x="0" y="0"/>
            <wp:positionH relativeFrom="column">
              <wp:posOffset>2946699</wp:posOffset>
            </wp:positionH>
            <wp:positionV relativeFrom="paragraph">
              <wp:posOffset>1307310</wp:posOffset>
            </wp:positionV>
            <wp:extent cx="3129831" cy="1686732"/>
            <wp:effectExtent l="0" t="0" r="0" b="8890"/>
            <wp:wrapTight wrapText="bothSides">
              <wp:wrapPolygon edited="0">
                <wp:start x="0" y="0"/>
                <wp:lineTo x="0" y="21470"/>
                <wp:lineTo x="21433" y="21470"/>
                <wp:lineTo x="214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9831" cy="16867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35B2">
        <w:rPr>
          <w:noProof/>
        </w:rPr>
        <w:drawing>
          <wp:anchor distT="0" distB="0" distL="114300" distR="114300" simplePos="0" relativeHeight="251711488" behindDoc="1" locked="0" layoutInCell="1" allowOverlap="1" wp14:anchorId="634901A7" wp14:editId="4913251F">
            <wp:simplePos x="0" y="0"/>
            <wp:positionH relativeFrom="column">
              <wp:posOffset>115318</wp:posOffset>
            </wp:positionH>
            <wp:positionV relativeFrom="paragraph">
              <wp:posOffset>1324562</wp:posOffset>
            </wp:positionV>
            <wp:extent cx="2442354" cy="1680701"/>
            <wp:effectExtent l="0" t="0" r="0" b="0"/>
            <wp:wrapTight wrapText="bothSides">
              <wp:wrapPolygon edited="0">
                <wp:start x="0" y="0"/>
                <wp:lineTo x="0" y="21306"/>
                <wp:lineTo x="21398" y="21306"/>
                <wp:lineTo x="213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2354" cy="1680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85D">
        <w:t>Als Vorläufer der Bachelorarbeit wurde im 8. Semester während des Moduls BTI7302 – Projekt 2 die Grundlagen für die Thesis gelegt. Einerseits war es das Ziel die Tiefenkamera und deren SDK zu verstehen und herumzuexperimentieren</w:t>
      </w:r>
      <w:r w:rsidR="00722FBC">
        <w:t>,</w:t>
      </w:r>
      <w:r w:rsidR="006F285D">
        <w:t xml:space="preserve"> was diese alles zu bieten hat</w:t>
      </w:r>
      <w:r w:rsidR="00FE35B2">
        <w:t xml:space="preserve"> und andererseits</w:t>
      </w:r>
      <w:r w:rsidR="006F285D">
        <w:t xml:space="preserve"> eine</w:t>
      </w:r>
      <w:r w:rsidR="00FE35B2">
        <w:t xml:space="preserve">n </w:t>
      </w:r>
      <w:r w:rsidR="006F285D">
        <w:t>Prototyp zu erstellen, welcher</w:t>
      </w:r>
      <w:r>
        <w:t xml:space="preserve"> die Position</w:t>
      </w:r>
      <w:r w:rsidR="006F285D">
        <w:t xml:space="preserve"> d</w:t>
      </w:r>
      <w:r>
        <w:t>er</w:t>
      </w:r>
      <w:r w:rsidR="006F285D">
        <w:t xml:space="preserve"> Person im Raum erkennt (und darstellt) sowie den TV zusammen mit der Tiefenkamera</w:t>
      </w:r>
      <w:r>
        <w:t xml:space="preserve"> den Betrachtungswinkel</w:t>
      </w:r>
      <w:r w:rsidR="006F285D">
        <w:t xml:space="preserve"> simuliert. Dieser Prototyp wurde mittels Unity und dem </w:t>
      </w:r>
      <w:proofErr w:type="spellStart"/>
      <w:r w:rsidR="006F285D">
        <w:t>Nuitrack</w:t>
      </w:r>
      <w:proofErr w:type="spellEnd"/>
      <w:r w:rsidR="006F285D">
        <w:t xml:space="preserve"> </w:t>
      </w:r>
      <w:proofErr w:type="gramStart"/>
      <w:r w:rsidR="006F285D">
        <w:t>SDK</w:t>
      </w:r>
      <w:r w:rsidR="001B373C">
        <w:t>[</w:t>
      </w:r>
      <w:proofErr w:type="gramEnd"/>
      <w:r w:rsidR="001B373C">
        <w:t>4]</w:t>
      </w:r>
      <w:r w:rsidR="006F285D">
        <w:t xml:space="preserve"> erstellt:</w:t>
      </w:r>
    </w:p>
    <w:p w14:paraId="14E6BC7B" w14:textId="10EFD4C9" w:rsidR="00265D80" w:rsidRPr="00265D80" w:rsidRDefault="00265D80" w:rsidP="00265D80">
      <w:pPr>
        <w:jc w:val="left"/>
      </w:pPr>
      <w:r w:rsidRPr="00265D80">
        <w:rPr>
          <w:sz w:val="16"/>
          <w:szCs w:val="16"/>
        </w:rPr>
        <w:t>Bildlegende</w:t>
      </w:r>
      <w:r w:rsidR="00141BFC">
        <w:rPr>
          <w:sz w:val="16"/>
          <w:szCs w:val="16"/>
        </w:rPr>
        <w:t xml:space="preserve"> (gültig für beide Abbildungen)</w:t>
      </w:r>
      <w:r w:rsidRPr="00265D80">
        <w:rPr>
          <w:sz w:val="16"/>
          <w:szCs w:val="16"/>
        </w:rPr>
        <w:t>:</w:t>
      </w:r>
    </w:p>
    <w:p w14:paraId="7E806BE4" w14:textId="65512D30" w:rsidR="00265D80" w:rsidRPr="00265D80" w:rsidRDefault="00265D80" w:rsidP="00265D80">
      <w:pPr>
        <w:pStyle w:val="ListParagraph"/>
        <w:numPr>
          <w:ilvl w:val="0"/>
          <w:numId w:val="15"/>
        </w:numPr>
        <w:rPr>
          <w:sz w:val="16"/>
          <w:szCs w:val="16"/>
        </w:rPr>
      </w:pPr>
      <w:r w:rsidRPr="00265D80">
        <w:rPr>
          <w:sz w:val="16"/>
          <w:szCs w:val="16"/>
        </w:rPr>
        <w:t>Der Kopf des Betrachters</w:t>
      </w:r>
      <w:r w:rsidR="00762A01">
        <w:rPr>
          <w:sz w:val="16"/>
          <w:szCs w:val="16"/>
        </w:rPr>
        <w:t xml:space="preserve"> (</w:t>
      </w:r>
      <w:r w:rsidR="00592C12">
        <w:rPr>
          <w:sz w:val="16"/>
          <w:szCs w:val="16"/>
        </w:rPr>
        <w:t xml:space="preserve">Eine </w:t>
      </w:r>
      <w:r w:rsidR="00762A01">
        <w:rPr>
          <w:sz w:val="16"/>
          <w:szCs w:val="16"/>
        </w:rPr>
        <w:t>Kugel mit Brille)</w:t>
      </w:r>
    </w:p>
    <w:p w14:paraId="2EBEF844" w14:textId="37B708A4" w:rsidR="00265D80" w:rsidRPr="00265D80" w:rsidRDefault="00265D80" w:rsidP="00265D80">
      <w:pPr>
        <w:pStyle w:val="ListParagraph"/>
        <w:numPr>
          <w:ilvl w:val="0"/>
          <w:numId w:val="15"/>
        </w:numPr>
        <w:rPr>
          <w:sz w:val="16"/>
          <w:szCs w:val="16"/>
        </w:rPr>
      </w:pPr>
      <w:r w:rsidRPr="00265D80">
        <w:rPr>
          <w:sz w:val="16"/>
          <w:szCs w:val="16"/>
        </w:rPr>
        <w:t>Der Fernseher</w:t>
      </w:r>
    </w:p>
    <w:p w14:paraId="164DA07C" w14:textId="12E219E1" w:rsidR="00265D80" w:rsidRPr="00265D80" w:rsidRDefault="00265D80" w:rsidP="00265D80">
      <w:pPr>
        <w:pStyle w:val="ListParagraph"/>
        <w:numPr>
          <w:ilvl w:val="0"/>
          <w:numId w:val="15"/>
        </w:numPr>
        <w:rPr>
          <w:sz w:val="16"/>
          <w:szCs w:val="16"/>
        </w:rPr>
      </w:pPr>
      <w:r w:rsidRPr="00265D80">
        <w:rPr>
          <w:sz w:val="16"/>
          <w:szCs w:val="16"/>
        </w:rPr>
        <w:t>Die Tiefenkamera</w:t>
      </w:r>
    </w:p>
    <w:p w14:paraId="4855528E" w14:textId="77777777" w:rsidR="00265D80" w:rsidRDefault="00265D80" w:rsidP="00A936FA"/>
    <w:p w14:paraId="7520D6EF" w14:textId="6BADB204" w:rsidR="006F285D" w:rsidRDefault="006F285D" w:rsidP="00A936FA">
      <w:r>
        <w:t>Bewegt sich die Person im Raum</w:t>
      </w:r>
      <w:r w:rsidR="00722FBC">
        <w:t>,</w:t>
      </w:r>
      <w:r>
        <w:t xml:space="preserve"> so ändert sich auch die Position der Kugel</w:t>
      </w:r>
      <w:r w:rsidR="00833D69">
        <w:t xml:space="preserve"> (Nummer eins)</w:t>
      </w:r>
      <w:r>
        <w:t>. Schaut man sich das Ganze im Game</w:t>
      </w:r>
      <w:r w:rsidR="00722FBC">
        <w:t>-M</w:t>
      </w:r>
      <w:r>
        <w:t xml:space="preserve">odus von </w:t>
      </w:r>
      <w:proofErr w:type="gramStart"/>
      <w:r>
        <w:t>Unity</w:t>
      </w:r>
      <w:r w:rsidR="001B373C">
        <w:t>[</w:t>
      </w:r>
      <w:proofErr w:type="gramEnd"/>
      <w:r w:rsidR="001B373C">
        <w:t>5]</w:t>
      </w:r>
      <w:r>
        <w:t xml:space="preserve"> an, so sieht man de</w:t>
      </w:r>
      <w:r w:rsidR="00FE35B2">
        <w:t>n</w:t>
      </w:r>
      <w:r>
        <w:t xml:space="preserve"> TV direkt vor sich. Bewegt man sich nun vor der Kamera hin und her oder auch nach vorne oder zurück, so ändert sich auch die Perspektive auf den Fernseher. Es wird also simuliert</w:t>
      </w:r>
      <w:r w:rsidR="00722FBC">
        <w:t>,</w:t>
      </w:r>
      <w:r>
        <w:t xml:space="preserve"> wie der Fernseher </w:t>
      </w:r>
      <w:r w:rsidR="00833D69">
        <w:t xml:space="preserve">aufgrund der Perspektive </w:t>
      </w:r>
      <w:r>
        <w:t>wahrgenommen wird. Ist der Fernseher genau auf Augenhöhe und man schaut von leicht links auf den Fernseher, so sieht das wie folgt aus:</w:t>
      </w:r>
    </w:p>
    <w:p w14:paraId="07E29540" w14:textId="77777777" w:rsidR="006F285D" w:rsidRDefault="006F285D" w:rsidP="006F285D">
      <w:pPr>
        <w:keepNext/>
        <w:jc w:val="center"/>
      </w:pPr>
      <w:r>
        <w:rPr>
          <w:noProof/>
        </w:rPr>
        <w:drawing>
          <wp:inline distT="0" distB="0" distL="0" distR="0" wp14:anchorId="74731869" wp14:editId="1460B411">
            <wp:extent cx="3339473" cy="2025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617" cy="2044956"/>
                    </a:xfrm>
                    <a:prstGeom prst="rect">
                      <a:avLst/>
                    </a:prstGeom>
                    <a:noFill/>
                    <a:ln>
                      <a:noFill/>
                    </a:ln>
                  </pic:spPr>
                </pic:pic>
              </a:graphicData>
            </a:graphic>
          </wp:inline>
        </w:drawing>
      </w:r>
    </w:p>
    <w:p w14:paraId="1A8466A2" w14:textId="6099299B" w:rsidR="006F285D" w:rsidRDefault="006F285D" w:rsidP="006F285D">
      <w:pPr>
        <w:pStyle w:val="Caption"/>
        <w:jc w:val="center"/>
      </w:pPr>
      <w:bookmarkStart w:id="29" w:name="_Toc29928091"/>
      <w:r>
        <w:t xml:space="preserve">Abbildung </w:t>
      </w:r>
      <w:fldSimple w:instr=" SEQ Abbildung \* ARABIC ">
        <w:r w:rsidR="00D62562">
          <w:rPr>
            <w:noProof/>
          </w:rPr>
          <w:t>7</w:t>
        </w:r>
      </w:fldSimple>
      <w:r>
        <w:t>: Prototyp Ansicht von Links im Gamemodus</w:t>
      </w:r>
      <w:bookmarkEnd w:id="29"/>
    </w:p>
    <w:p w14:paraId="64621909" w14:textId="76EFE2E2" w:rsidR="00FE35B2" w:rsidRPr="00FE35B2" w:rsidRDefault="00833D69" w:rsidP="00FE35B2">
      <w:r>
        <w:t xml:space="preserve">Mit diesen </w:t>
      </w:r>
      <w:r w:rsidR="00722FBC">
        <w:t>Erkenntnissen</w:t>
      </w:r>
      <w:r w:rsidR="00FE35B2">
        <w:t xml:space="preserve"> wurden die Grundlagen geschaffen um mit der Bachelorarbeit zu starten.</w:t>
      </w:r>
    </w:p>
    <w:p w14:paraId="33690E28" w14:textId="77777777" w:rsidR="00683CCF" w:rsidRDefault="00683CCF">
      <w:pPr>
        <w:spacing w:line="240" w:lineRule="auto"/>
        <w:jc w:val="left"/>
        <w:rPr>
          <w:rFonts w:eastAsia="Times New Roman"/>
          <w:bCs/>
          <w:sz w:val="32"/>
          <w:szCs w:val="28"/>
        </w:rPr>
      </w:pPr>
      <w:r>
        <w:br w:type="page"/>
      </w:r>
    </w:p>
    <w:p w14:paraId="1BA4A662" w14:textId="77777777" w:rsidR="00683CCF" w:rsidRDefault="00683CCF">
      <w:pPr>
        <w:spacing w:line="240" w:lineRule="auto"/>
        <w:jc w:val="left"/>
        <w:rPr>
          <w:rFonts w:eastAsia="Times New Roman"/>
          <w:bCs/>
          <w:sz w:val="32"/>
          <w:szCs w:val="28"/>
        </w:rPr>
      </w:pPr>
      <w:r>
        <w:lastRenderedPageBreak/>
        <w:br w:type="page"/>
      </w:r>
    </w:p>
    <w:p w14:paraId="2267535A" w14:textId="6050ED18" w:rsidR="00ED461B" w:rsidRDefault="00406BB4" w:rsidP="006D2F01">
      <w:pPr>
        <w:pStyle w:val="Heading1"/>
      </w:pPr>
      <w:bookmarkStart w:id="30" w:name="_Toc29928010"/>
      <w:r>
        <w:lastRenderedPageBreak/>
        <w:t>Anforderungen</w:t>
      </w:r>
      <w:r w:rsidR="00FE35B2">
        <w:t xml:space="preserve"> &amp; theoretische Grundsätze</w:t>
      </w:r>
      <w:bookmarkEnd w:id="30"/>
    </w:p>
    <w:p w14:paraId="519292B4" w14:textId="1017DBF6" w:rsidR="00D4328D" w:rsidRPr="00D4328D" w:rsidRDefault="00D4328D" w:rsidP="00D4328D">
      <w:r>
        <w:t>In diesem Kapitel sind die funktionale</w:t>
      </w:r>
      <w:r w:rsidR="00990D08">
        <w:t>n</w:t>
      </w:r>
      <w:r w:rsidR="00486856">
        <w:t xml:space="preserve"> sowie nicht funktionale</w:t>
      </w:r>
      <w:r w:rsidR="00990D08">
        <w:t>n</w:t>
      </w:r>
      <w:r w:rsidR="00486856">
        <w:t xml:space="preserve"> Anforderungen an das System beschrieben. Zudem werden hier die theoretischen Grundsätze </w:t>
      </w:r>
      <w:r w:rsidR="007038FE">
        <w:t>und</w:t>
      </w:r>
      <w:r w:rsidR="00486856">
        <w:t xml:space="preserve"> Grundlagen für die Umsetzungen </w:t>
      </w:r>
      <w:r w:rsidR="007038FE">
        <w:t>von zwei</w:t>
      </w:r>
      <w:r w:rsidR="00486856">
        <w:t xml:space="preserve"> Lösungsansätze</w:t>
      </w:r>
      <w:r w:rsidR="007038FE">
        <w:t>n</w:t>
      </w:r>
      <w:r w:rsidR="00486856">
        <w:t xml:space="preserve">, </w:t>
      </w:r>
      <w:r w:rsidR="00990D08">
        <w:t xml:space="preserve">die im </w:t>
      </w:r>
      <w:r w:rsidR="007038FE">
        <w:t>V</w:t>
      </w:r>
      <w:r w:rsidR="00990D08">
        <w:t>erlauf der Bachelorarbeit</w:t>
      </w:r>
      <w:r w:rsidR="007038FE">
        <w:t xml:space="preserve"> entstanden sind</w:t>
      </w:r>
      <w:r w:rsidR="00990D08">
        <w:t>, erläutert.</w:t>
      </w:r>
    </w:p>
    <w:p w14:paraId="70F55871" w14:textId="605F2C04" w:rsidR="00625734" w:rsidRDefault="00FE35B2" w:rsidP="00625734">
      <w:pPr>
        <w:pStyle w:val="Heading2"/>
      </w:pPr>
      <w:bookmarkStart w:id="31" w:name="_Toc29928011"/>
      <w:r>
        <w:t>Funktionale Anforderungen</w:t>
      </w:r>
      <w:bookmarkEnd w:id="31"/>
    </w:p>
    <w:p w14:paraId="0F4EE276" w14:textId="77777777" w:rsidR="00043B32" w:rsidRDefault="00625734" w:rsidP="00043B32">
      <w:r>
        <w:t xml:space="preserve">Aus den definierten Zielen </w:t>
      </w:r>
      <w:r w:rsidR="0030059B">
        <w:t>ergeben sich folgende Detailanforderungen an das System.</w:t>
      </w:r>
    </w:p>
    <w:tbl>
      <w:tblPr>
        <w:tblStyle w:val="TabelleBFH"/>
        <w:tblW w:w="0" w:type="auto"/>
        <w:tblLook w:val="04A0" w:firstRow="1" w:lastRow="0" w:firstColumn="1" w:lastColumn="0" w:noHBand="0" w:noVBand="1"/>
      </w:tblPr>
      <w:tblGrid>
        <w:gridCol w:w="482"/>
        <w:gridCol w:w="2835"/>
        <w:gridCol w:w="4794"/>
        <w:gridCol w:w="1271"/>
      </w:tblGrid>
      <w:tr w:rsidR="00A6596B" w14:paraId="1779E58A" w14:textId="77777777" w:rsidTr="00FC0E34">
        <w:trPr>
          <w:cnfStyle w:val="100000000000" w:firstRow="1" w:lastRow="0" w:firstColumn="0" w:lastColumn="0" w:oddVBand="0" w:evenVBand="0" w:oddHBand="0" w:evenHBand="0" w:firstRowFirstColumn="0" w:firstRowLastColumn="0" w:lastRowFirstColumn="0" w:lastRowLastColumn="0"/>
        </w:trPr>
        <w:tc>
          <w:tcPr>
            <w:tcW w:w="482" w:type="dxa"/>
          </w:tcPr>
          <w:p w14:paraId="605282A3" w14:textId="77777777" w:rsidR="00A6596B" w:rsidRDefault="00A6596B" w:rsidP="00043B32">
            <w:r>
              <w:t>Nr.</w:t>
            </w:r>
          </w:p>
        </w:tc>
        <w:tc>
          <w:tcPr>
            <w:tcW w:w="2835" w:type="dxa"/>
          </w:tcPr>
          <w:p w14:paraId="586A82C7" w14:textId="77777777" w:rsidR="00A6596B" w:rsidRDefault="00A6596B" w:rsidP="00043B32">
            <w:r>
              <w:t>Titel</w:t>
            </w:r>
          </w:p>
        </w:tc>
        <w:tc>
          <w:tcPr>
            <w:tcW w:w="4794" w:type="dxa"/>
          </w:tcPr>
          <w:p w14:paraId="0927E4C9" w14:textId="77777777" w:rsidR="00A6596B" w:rsidRDefault="00A6596B" w:rsidP="00043B32">
            <w:r>
              <w:t>Beschreibung</w:t>
            </w:r>
          </w:p>
        </w:tc>
        <w:tc>
          <w:tcPr>
            <w:tcW w:w="1271" w:type="dxa"/>
          </w:tcPr>
          <w:p w14:paraId="5A80BA5A" w14:textId="77777777" w:rsidR="00A6596B" w:rsidRDefault="00A6596B" w:rsidP="00043B32">
            <w:r>
              <w:t>Muss/kann</w:t>
            </w:r>
          </w:p>
        </w:tc>
      </w:tr>
      <w:tr w:rsidR="00A6596B" w14:paraId="26206395" w14:textId="77777777" w:rsidTr="00FC0E34">
        <w:tc>
          <w:tcPr>
            <w:tcW w:w="482" w:type="dxa"/>
          </w:tcPr>
          <w:p w14:paraId="3A67A69D" w14:textId="77777777" w:rsidR="00A6596B" w:rsidRDefault="00A6596B" w:rsidP="00043B32">
            <w:r>
              <w:t>1</w:t>
            </w:r>
          </w:p>
        </w:tc>
        <w:tc>
          <w:tcPr>
            <w:tcW w:w="2835" w:type="dxa"/>
          </w:tcPr>
          <w:p w14:paraId="356FB9D1" w14:textId="77777777" w:rsidR="00A6596B" w:rsidRDefault="00A6596B" w:rsidP="00043B32">
            <w:r>
              <w:t>Betrachter/Person erkennen</w:t>
            </w:r>
          </w:p>
        </w:tc>
        <w:tc>
          <w:tcPr>
            <w:tcW w:w="4794" w:type="dxa"/>
          </w:tcPr>
          <w:p w14:paraId="1A38462B" w14:textId="4EEAAB51" w:rsidR="00A6596B" w:rsidRDefault="00A6596B" w:rsidP="00043B32">
            <w:r>
              <w:t xml:space="preserve">Die genaue Position des Betrachters </w:t>
            </w:r>
            <w:r w:rsidR="007F5337">
              <w:t>muss</w:t>
            </w:r>
            <w:r>
              <w:t xml:space="preserve"> erkannt werden.</w:t>
            </w:r>
          </w:p>
        </w:tc>
        <w:tc>
          <w:tcPr>
            <w:tcW w:w="1271" w:type="dxa"/>
          </w:tcPr>
          <w:p w14:paraId="7BE89EC8" w14:textId="77777777" w:rsidR="00A6596B" w:rsidRPr="00A6596B" w:rsidRDefault="00A6596B" w:rsidP="00043B32">
            <w:pPr>
              <w:rPr>
                <w:b/>
              </w:rPr>
            </w:pPr>
            <w:r w:rsidRPr="00A6596B">
              <w:rPr>
                <w:b/>
              </w:rPr>
              <w:t>Muss</w:t>
            </w:r>
          </w:p>
        </w:tc>
      </w:tr>
      <w:tr w:rsidR="00A6596B" w14:paraId="22F17C86" w14:textId="77777777" w:rsidTr="00FC0E34">
        <w:tc>
          <w:tcPr>
            <w:tcW w:w="482" w:type="dxa"/>
          </w:tcPr>
          <w:p w14:paraId="43990799" w14:textId="77777777" w:rsidR="00A6596B" w:rsidRDefault="00A6596B" w:rsidP="00043B32">
            <w:r>
              <w:t>2</w:t>
            </w:r>
          </w:p>
        </w:tc>
        <w:tc>
          <w:tcPr>
            <w:tcW w:w="2835" w:type="dxa"/>
          </w:tcPr>
          <w:p w14:paraId="60C54276" w14:textId="77777777" w:rsidR="00A6596B" w:rsidRDefault="00A6596B" w:rsidP="00043B32">
            <w:r>
              <w:t>Szene modellieren</w:t>
            </w:r>
          </w:p>
        </w:tc>
        <w:tc>
          <w:tcPr>
            <w:tcW w:w="4794" w:type="dxa"/>
          </w:tcPr>
          <w:p w14:paraId="0A938675" w14:textId="77777777" w:rsidR="00A6596B" w:rsidRDefault="00A6596B" w:rsidP="00043B32">
            <w:r>
              <w:t>Es soll eine Szene in Unity/Blender modelliert</w:t>
            </w:r>
            <w:r w:rsidR="00FC0E34">
              <w:t>/erstellt</w:t>
            </w:r>
            <w:r>
              <w:t xml:space="preserve"> werden, </w:t>
            </w:r>
            <w:r w:rsidR="00FC0E34">
              <w:t>welche auf dem Fernseher und somit für den Betrachter zu sehen ist.</w:t>
            </w:r>
          </w:p>
        </w:tc>
        <w:tc>
          <w:tcPr>
            <w:tcW w:w="1271" w:type="dxa"/>
          </w:tcPr>
          <w:p w14:paraId="5899E4F5" w14:textId="77777777" w:rsidR="00A6596B" w:rsidRPr="00A6596B" w:rsidRDefault="00A6596B" w:rsidP="00043B32">
            <w:pPr>
              <w:rPr>
                <w:b/>
              </w:rPr>
            </w:pPr>
            <w:r>
              <w:rPr>
                <w:b/>
              </w:rPr>
              <w:t>Muss</w:t>
            </w:r>
          </w:p>
        </w:tc>
      </w:tr>
      <w:tr w:rsidR="00A6596B" w14:paraId="3DEF877C" w14:textId="77777777" w:rsidTr="00FC0E34">
        <w:tc>
          <w:tcPr>
            <w:tcW w:w="482" w:type="dxa"/>
          </w:tcPr>
          <w:p w14:paraId="2542DB47" w14:textId="77777777" w:rsidR="00A6596B" w:rsidRDefault="00A6596B" w:rsidP="00043B32">
            <w:r>
              <w:t>3</w:t>
            </w:r>
          </w:p>
        </w:tc>
        <w:tc>
          <w:tcPr>
            <w:tcW w:w="2835" w:type="dxa"/>
          </w:tcPr>
          <w:p w14:paraId="10E2E7EC" w14:textId="77777777" w:rsidR="00A6596B" w:rsidRDefault="00A6596B" w:rsidP="00043B32">
            <w:r>
              <w:t>Dynamisches Bild generieren</w:t>
            </w:r>
          </w:p>
        </w:tc>
        <w:tc>
          <w:tcPr>
            <w:tcW w:w="4794" w:type="dxa"/>
          </w:tcPr>
          <w:p w14:paraId="6BE7F3E4" w14:textId="41AC9D52" w:rsidR="00A6596B" w:rsidRDefault="00FC0E34" w:rsidP="00043B32">
            <w:r>
              <w:t xml:space="preserve">Bewegt sich der Betrachter im Raum, so </w:t>
            </w:r>
            <w:r w:rsidR="007F5337">
              <w:t>muss</w:t>
            </w:r>
            <w:r>
              <w:t xml:space="preserve"> anhand seiner Position di</w:t>
            </w:r>
            <w:r w:rsidR="007F5337">
              <w:t>e Szene perspektivisch korrekt dargestellt werden.</w:t>
            </w:r>
          </w:p>
        </w:tc>
        <w:tc>
          <w:tcPr>
            <w:tcW w:w="1271" w:type="dxa"/>
          </w:tcPr>
          <w:p w14:paraId="3C8463A5" w14:textId="77777777" w:rsidR="00A6596B" w:rsidRPr="00A6596B" w:rsidRDefault="00A6596B" w:rsidP="00043B32">
            <w:pPr>
              <w:rPr>
                <w:b/>
              </w:rPr>
            </w:pPr>
            <w:r>
              <w:rPr>
                <w:b/>
              </w:rPr>
              <w:t>Muss</w:t>
            </w:r>
          </w:p>
        </w:tc>
      </w:tr>
      <w:tr w:rsidR="00A6596B" w14:paraId="4866D047" w14:textId="77777777" w:rsidTr="00FC0E34">
        <w:tc>
          <w:tcPr>
            <w:tcW w:w="482" w:type="dxa"/>
          </w:tcPr>
          <w:p w14:paraId="292D7205" w14:textId="77777777" w:rsidR="00A6596B" w:rsidRDefault="00A6596B" w:rsidP="00043B32">
            <w:r>
              <w:t>4</w:t>
            </w:r>
          </w:p>
        </w:tc>
        <w:tc>
          <w:tcPr>
            <w:tcW w:w="2835" w:type="dxa"/>
          </w:tcPr>
          <w:p w14:paraId="4F7BF8B7" w14:textId="77777777" w:rsidR="00A6596B" w:rsidRDefault="00A6596B" w:rsidP="00043B32">
            <w:r>
              <w:t>Helligkeit berücksichtigen</w:t>
            </w:r>
          </w:p>
        </w:tc>
        <w:tc>
          <w:tcPr>
            <w:tcW w:w="4794" w:type="dxa"/>
          </w:tcPr>
          <w:p w14:paraId="62016895" w14:textId="77777777" w:rsidR="00A6596B" w:rsidRDefault="00FC0E34" w:rsidP="00043B32">
            <w:r>
              <w:t>Die Raumhelligkeit soll erkannt werden und die Helligkeit in der Szene/Bild dementsprechend angepasst werden.</w:t>
            </w:r>
          </w:p>
        </w:tc>
        <w:tc>
          <w:tcPr>
            <w:tcW w:w="1271" w:type="dxa"/>
          </w:tcPr>
          <w:p w14:paraId="6B160FBE" w14:textId="77777777" w:rsidR="00A6596B" w:rsidRDefault="00A6596B" w:rsidP="00FC000C">
            <w:pPr>
              <w:keepNext/>
            </w:pPr>
            <w:r>
              <w:t>Kann</w:t>
            </w:r>
          </w:p>
        </w:tc>
      </w:tr>
    </w:tbl>
    <w:p w14:paraId="2B510F22" w14:textId="3B5464AE" w:rsidR="00FC000C" w:rsidRDefault="00FC000C" w:rsidP="00FC000C">
      <w:pPr>
        <w:pStyle w:val="Caption"/>
        <w:jc w:val="center"/>
      </w:pPr>
      <w:bookmarkStart w:id="32" w:name="_Toc29928110"/>
      <w:r>
        <w:t xml:space="preserve">Tabelle </w:t>
      </w:r>
      <w:fldSimple w:instr=" SEQ Tabelle \* ARABIC ">
        <w:r w:rsidR="00D62562">
          <w:rPr>
            <w:noProof/>
          </w:rPr>
          <w:t>1</w:t>
        </w:r>
      </w:fldSimple>
      <w:r>
        <w:t xml:space="preserve">: </w:t>
      </w:r>
      <w:r w:rsidR="00FE35B2">
        <w:t>Funktionale Anforderungen</w:t>
      </w:r>
      <w:bookmarkEnd w:id="32"/>
    </w:p>
    <w:p w14:paraId="5FBE4EEF" w14:textId="427BEE0C" w:rsidR="00FE35B2" w:rsidRDefault="00FE35B2" w:rsidP="00FE35B2">
      <w:pPr>
        <w:pStyle w:val="Heading2"/>
      </w:pPr>
      <w:bookmarkStart w:id="33" w:name="_Toc29928012"/>
      <w:r>
        <w:t>Nicht funktionale Anforderungen</w:t>
      </w:r>
      <w:bookmarkEnd w:id="33"/>
    </w:p>
    <w:tbl>
      <w:tblPr>
        <w:tblStyle w:val="TabelleBFH"/>
        <w:tblW w:w="0" w:type="auto"/>
        <w:tblLook w:val="04A0" w:firstRow="1" w:lastRow="0" w:firstColumn="1" w:lastColumn="0" w:noHBand="0" w:noVBand="1"/>
      </w:tblPr>
      <w:tblGrid>
        <w:gridCol w:w="482"/>
        <w:gridCol w:w="2835"/>
        <w:gridCol w:w="4794"/>
        <w:gridCol w:w="1271"/>
      </w:tblGrid>
      <w:tr w:rsidR="00FE35B2" w14:paraId="0C9A0029" w14:textId="77777777" w:rsidTr="00B45EA6">
        <w:trPr>
          <w:cnfStyle w:val="100000000000" w:firstRow="1" w:lastRow="0" w:firstColumn="0" w:lastColumn="0" w:oddVBand="0" w:evenVBand="0" w:oddHBand="0" w:evenHBand="0" w:firstRowFirstColumn="0" w:firstRowLastColumn="0" w:lastRowFirstColumn="0" w:lastRowLastColumn="0"/>
        </w:trPr>
        <w:tc>
          <w:tcPr>
            <w:tcW w:w="482" w:type="dxa"/>
          </w:tcPr>
          <w:p w14:paraId="22E720E2" w14:textId="77777777" w:rsidR="00FE35B2" w:rsidRDefault="00FE35B2" w:rsidP="00B45EA6">
            <w:r>
              <w:t>Nr.</w:t>
            </w:r>
          </w:p>
        </w:tc>
        <w:tc>
          <w:tcPr>
            <w:tcW w:w="2835" w:type="dxa"/>
          </w:tcPr>
          <w:p w14:paraId="17E553D3" w14:textId="77777777" w:rsidR="00FE35B2" w:rsidRDefault="00FE35B2" w:rsidP="00B45EA6">
            <w:r>
              <w:t>Titel</w:t>
            </w:r>
          </w:p>
        </w:tc>
        <w:tc>
          <w:tcPr>
            <w:tcW w:w="4794" w:type="dxa"/>
          </w:tcPr>
          <w:p w14:paraId="53CD7156" w14:textId="77777777" w:rsidR="00FE35B2" w:rsidRDefault="00FE35B2" w:rsidP="00B45EA6">
            <w:r>
              <w:t>Beschreibung</w:t>
            </w:r>
          </w:p>
        </w:tc>
        <w:tc>
          <w:tcPr>
            <w:tcW w:w="1271" w:type="dxa"/>
          </w:tcPr>
          <w:p w14:paraId="0B81C61D" w14:textId="77777777" w:rsidR="00FE35B2" w:rsidRDefault="00FE35B2" w:rsidP="00B45EA6">
            <w:r>
              <w:t>Muss/kann</w:t>
            </w:r>
          </w:p>
        </w:tc>
      </w:tr>
      <w:tr w:rsidR="00FE35B2" w14:paraId="7D4E0C1B" w14:textId="77777777" w:rsidTr="00B45EA6">
        <w:tc>
          <w:tcPr>
            <w:tcW w:w="482" w:type="dxa"/>
          </w:tcPr>
          <w:p w14:paraId="0B04CC29" w14:textId="77777777" w:rsidR="00FE35B2" w:rsidRDefault="00FE35B2" w:rsidP="00B45EA6">
            <w:r>
              <w:t>1</w:t>
            </w:r>
          </w:p>
        </w:tc>
        <w:tc>
          <w:tcPr>
            <w:tcW w:w="2835" w:type="dxa"/>
          </w:tcPr>
          <w:p w14:paraId="5218FB43" w14:textId="77777777" w:rsidR="00FE35B2" w:rsidRDefault="00FE35B2" w:rsidP="00B45EA6">
            <w:r>
              <w:t>Plattform unabhängig</w:t>
            </w:r>
          </w:p>
        </w:tc>
        <w:tc>
          <w:tcPr>
            <w:tcW w:w="4794" w:type="dxa"/>
          </w:tcPr>
          <w:p w14:paraId="236C264A" w14:textId="37BABC97" w:rsidR="00FE35B2" w:rsidRDefault="00454229" w:rsidP="00B45EA6">
            <w:r>
              <w:t xml:space="preserve">Das Endergebnis soll auf allen gängigen Plattformen </w:t>
            </w:r>
            <w:r w:rsidR="00594ADF">
              <w:t>lauffähig sein.</w:t>
            </w:r>
          </w:p>
        </w:tc>
        <w:tc>
          <w:tcPr>
            <w:tcW w:w="1271" w:type="dxa"/>
          </w:tcPr>
          <w:p w14:paraId="07059C69" w14:textId="77777777" w:rsidR="00FE35B2" w:rsidRPr="00A6596B" w:rsidRDefault="00FE35B2" w:rsidP="00B45EA6">
            <w:pPr>
              <w:rPr>
                <w:b/>
              </w:rPr>
            </w:pPr>
            <w:r w:rsidRPr="00A6596B">
              <w:rPr>
                <w:b/>
              </w:rPr>
              <w:t>Muss</w:t>
            </w:r>
          </w:p>
        </w:tc>
      </w:tr>
      <w:tr w:rsidR="00FE35B2" w14:paraId="58A84183" w14:textId="77777777" w:rsidTr="00B45EA6">
        <w:tc>
          <w:tcPr>
            <w:tcW w:w="482" w:type="dxa"/>
          </w:tcPr>
          <w:p w14:paraId="36336F34" w14:textId="77777777" w:rsidR="00FE35B2" w:rsidRDefault="00FE35B2" w:rsidP="00B45EA6">
            <w:r>
              <w:t>2</w:t>
            </w:r>
          </w:p>
        </w:tc>
        <w:tc>
          <w:tcPr>
            <w:tcW w:w="2835" w:type="dxa"/>
          </w:tcPr>
          <w:p w14:paraId="6E3E006B" w14:textId="77777777" w:rsidR="00FE35B2" w:rsidRDefault="00454229" w:rsidP="00B45EA6">
            <w:r>
              <w:t>Tiefenkamera unabhängig</w:t>
            </w:r>
          </w:p>
        </w:tc>
        <w:tc>
          <w:tcPr>
            <w:tcW w:w="4794" w:type="dxa"/>
          </w:tcPr>
          <w:p w14:paraId="5BA3039A" w14:textId="782A4EBD" w:rsidR="00FE35B2" w:rsidRDefault="00454229" w:rsidP="00B45EA6">
            <w:r>
              <w:t>Die Position des Betrachters soll mit den meisten gängigen Tiefenkamera</w:t>
            </w:r>
            <w:r w:rsidR="00722FBC">
              <w:t>s</w:t>
            </w:r>
            <w:r>
              <w:t xml:space="preserve"> ermittelt werden können. Somit muss das SDK Plattformunabhängig sein</w:t>
            </w:r>
          </w:p>
        </w:tc>
        <w:tc>
          <w:tcPr>
            <w:tcW w:w="1271" w:type="dxa"/>
          </w:tcPr>
          <w:p w14:paraId="17CE192B" w14:textId="77777777" w:rsidR="00FE35B2" w:rsidRPr="00A6596B" w:rsidRDefault="00FE35B2" w:rsidP="00B45EA6">
            <w:pPr>
              <w:rPr>
                <w:b/>
              </w:rPr>
            </w:pPr>
            <w:r>
              <w:rPr>
                <w:b/>
              </w:rPr>
              <w:t>Muss</w:t>
            </w:r>
          </w:p>
        </w:tc>
      </w:tr>
      <w:tr w:rsidR="00FE35B2" w14:paraId="514DF9E3" w14:textId="77777777" w:rsidTr="00B45EA6">
        <w:tc>
          <w:tcPr>
            <w:tcW w:w="482" w:type="dxa"/>
          </w:tcPr>
          <w:p w14:paraId="49E635F3" w14:textId="77777777" w:rsidR="00FE35B2" w:rsidRDefault="00454229" w:rsidP="00B45EA6">
            <w:r>
              <w:t>3</w:t>
            </w:r>
          </w:p>
        </w:tc>
        <w:tc>
          <w:tcPr>
            <w:tcW w:w="2835" w:type="dxa"/>
          </w:tcPr>
          <w:p w14:paraId="1FB092AE" w14:textId="0EF8C4D4" w:rsidR="00FE35B2" w:rsidRDefault="00454229" w:rsidP="00B45EA6">
            <w:r>
              <w:t>Applikation für Smart</w:t>
            </w:r>
            <w:r w:rsidR="00722FBC">
              <w:t>-</w:t>
            </w:r>
            <w:r>
              <w:t>TV entwickeln</w:t>
            </w:r>
          </w:p>
        </w:tc>
        <w:tc>
          <w:tcPr>
            <w:tcW w:w="4794" w:type="dxa"/>
          </w:tcPr>
          <w:p w14:paraId="53F7EA29" w14:textId="3BC7EA26" w:rsidR="00FE35B2" w:rsidRDefault="00454229" w:rsidP="00B45EA6">
            <w:r>
              <w:t>Die Applikation soll auf einem Smart</w:t>
            </w:r>
            <w:r w:rsidR="00722FBC">
              <w:t>-</w:t>
            </w:r>
            <w:r>
              <w:t xml:space="preserve">TV laufen, somit braucht es </w:t>
            </w:r>
            <w:r w:rsidR="0085062F">
              <w:t>keinen zusätzlichen Computer.</w:t>
            </w:r>
          </w:p>
        </w:tc>
        <w:tc>
          <w:tcPr>
            <w:tcW w:w="1271" w:type="dxa"/>
          </w:tcPr>
          <w:p w14:paraId="68DF15A3" w14:textId="77777777" w:rsidR="00FE35B2" w:rsidRDefault="00FE35B2" w:rsidP="00FE35B2">
            <w:pPr>
              <w:keepNext/>
            </w:pPr>
            <w:r>
              <w:t>Kann</w:t>
            </w:r>
          </w:p>
        </w:tc>
      </w:tr>
    </w:tbl>
    <w:p w14:paraId="377853FB" w14:textId="0B716858" w:rsidR="00FE35B2" w:rsidRPr="00FE35B2" w:rsidRDefault="00FE35B2" w:rsidP="00FE35B2">
      <w:pPr>
        <w:pStyle w:val="Caption"/>
        <w:jc w:val="center"/>
      </w:pPr>
      <w:bookmarkStart w:id="34" w:name="_Toc29928111"/>
      <w:r>
        <w:t xml:space="preserve">Tabelle </w:t>
      </w:r>
      <w:fldSimple w:instr=" SEQ Tabelle \* ARABIC ">
        <w:r w:rsidR="00D62562">
          <w:rPr>
            <w:noProof/>
          </w:rPr>
          <w:t>2</w:t>
        </w:r>
      </w:fldSimple>
      <w:r>
        <w:t>: Nicht funktionale Anforderungen</w:t>
      </w:r>
      <w:bookmarkEnd w:id="34"/>
    </w:p>
    <w:p w14:paraId="1E3A87D9" w14:textId="77777777" w:rsidR="00FC0E34" w:rsidRDefault="00FC0E34" w:rsidP="00FC0E34">
      <w:pPr>
        <w:rPr>
          <w:rFonts w:eastAsia="Times New Roman"/>
          <w:sz w:val="24"/>
          <w:szCs w:val="26"/>
        </w:rPr>
      </w:pPr>
      <w:r>
        <w:br w:type="page"/>
      </w:r>
    </w:p>
    <w:p w14:paraId="467A4422" w14:textId="755F00CB" w:rsidR="00043B32" w:rsidRDefault="00EC6F60" w:rsidP="00043B32">
      <w:pPr>
        <w:pStyle w:val="Heading2"/>
      </w:pPr>
      <w:bookmarkStart w:id="35" w:name="_Toc29928013"/>
      <w:r>
        <w:lastRenderedPageBreak/>
        <w:t xml:space="preserve">Technische </w:t>
      </w:r>
      <w:r w:rsidR="00A019BE">
        <w:t>Voraussetzungen</w:t>
      </w:r>
      <w:bookmarkEnd w:id="35"/>
    </w:p>
    <w:p w14:paraId="0A8AFD72" w14:textId="3489E469" w:rsidR="000B7D98" w:rsidRDefault="00625734" w:rsidP="00765029">
      <w:r>
        <w:t>In diesem Kapitel s</w:t>
      </w:r>
      <w:r w:rsidR="00765029">
        <w:t>oll</w:t>
      </w:r>
      <w:r w:rsidR="00A019BE">
        <w:t>en</w:t>
      </w:r>
      <w:r w:rsidR="00765029">
        <w:t xml:space="preserve"> </w:t>
      </w:r>
      <w:r w:rsidR="00A019BE">
        <w:t>die technischen Voraussetzungen</w:t>
      </w:r>
      <w:r w:rsidR="00765029">
        <w:t xml:space="preserve"> genauer beschrieben werden</w:t>
      </w:r>
      <w:r w:rsidR="005E63BF">
        <w:t>:</w:t>
      </w:r>
    </w:p>
    <w:p w14:paraId="290C72D4" w14:textId="77777777" w:rsidR="00DB48A3" w:rsidRDefault="00DB48A3" w:rsidP="00765029"/>
    <w:p w14:paraId="5485D87C" w14:textId="162DBA5C" w:rsidR="000B7D98" w:rsidRDefault="00990D08" w:rsidP="000B7D98">
      <w:pPr>
        <w:pStyle w:val="ListParagraph"/>
        <w:numPr>
          <w:ilvl w:val="0"/>
          <w:numId w:val="20"/>
        </w:numPr>
      </w:pPr>
      <w:r>
        <w:t>Was für ein Tracking</w:t>
      </w:r>
      <w:r w:rsidR="00725DE4">
        <w:t>-S</w:t>
      </w:r>
      <w:r>
        <w:t xml:space="preserve">ystem wird eingesetzt? </w:t>
      </w:r>
    </w:p>
    <w:p w14:paraId="79A6D427" w14:textId="77777777" w:rsidR="000B7D98" w:rsidRDefault="00990D08" w:rsidP="000B7D98">
      <w:pPr>
        <w:pStyle w:val="ListParagraph"/>
        <w:numPr>
          <w:ilvl w:val="0"/>
          <w:numId w:val="20"/>
        </w:numPr>
      </w:pPr>
      <w:r>
        <w:t xml:space="preserve">Wie funktioniert eine Tiefenkamera? </w:t>
      </w:r>
    </w:p>
    <w:p w14:paraId="184A5143" w14:textId="77777777" w:rsidR="000B7D98" w:rsidRDefault="00990D08" w:rsidP="000B7D98">
      <w:pPr>
        <w:pStyle w:val="ListParagraph"/>
        <w:numPr>
          <w:ilvl w:val="0"/>
          <w:numId w:val="20"/>
        </w:numPr>
      </w:pPr>
      <w:r>
        <w:t xml:space="preserve">Was ist stereoskopisches Sehen? </w:t>
      </w:r>
    </w:p>
    <w:p w14:paraId="34F35F73" w14:textId="77777777" w:rsidR="000B7D98" w:rsidRDefault="00990D08" w:rsidP="000B7D98">
      <w:pPr>
        <w:pStyle w:val="ListParagraph"/>
        <w:numPr>
          <w:ilvl w:val="0"/>
          <w:numId w:val="20"/>
        </w:numPr>
      </w:pPr>
      <w:r>
        <w:t xml:space="preserve">Warum habe ich mich für dieses System entschieden? </w:t>
      </w:r>
    </w:p>
    <w:p w14:paraId="39ACA3D8" w14:textId="77777777" w:rsidR="000B7D98" w:rsidRDefault="000B7D98" w:rsidP="000B7D98"/>
    <w:p w14:paraId="5B949DF2" w14:textId="646CB6C6" w:rsidR="00245E86" w:rsidRDefault="00990D08" w:rsidP="000B7D98">
      <w:r>
        <w:t>All diese Fragen werden im nachfolgenden Kapitel behandelt und beantwortet.</w:t>
      </w:r>
    </w:p>
    <w:p w14:paraId="6F7C45B2" w14:textId="026E7760" w:rsidR="000C064B" w:rsidRDefault="000C064B" w:rsidP="000C064B">
      <w:pPr>
        <w:pStyle w:val="Heading3"/>
      </w:pPr>
      <w:r>
        <w:t>Tracking</w:t>
      </w:r>
      <w:r w:rsidR="00725DE4">
        <w:t>-S</w:t>
      </w:r>
      <w:r>
        <w:t>ystem</w:t>
      </w:r>
    </w:p>
    <w:p w14:paraId="0D8AB660" w14:textId="77777777" w:rsidR="000C064B" w:rsidRDefault="000C064B" w:rsidP="000C064B">
      <w:pPr>
        <w:pStyle w:val="Heading4"/>
      </w:pPr>
      <w:proofErr w:type="spellStart"/>
      <w:r>
        <w:t>RealSense</w:t>
      </w:r>
      <w:proofErr w:type="spellEnd"/>
      <w:r>
        <w:t xml:space="preserve"> – Tiefenkamera</w:t>
      </w:r>
    </w:p>
    <w:p w14:paraId="1D834C55" w14:textId="4F54A269" w:rsidR="000C064B" w:rsidRDefault="00ED624F" w:rsidP="00245E86">
      <w:r>
        <w:t xml:space="preserve">Die Tiefenkamera </w:t>
      </w:r>
      <w:proofErr w:type="spellStart"/>
      <w:r w:rsidRPr="00ED624F">
        <w:rPr>
          <w:i/>
        </w:rPr>
        <w:t>RealSense</w:t>
      </w:r>
      <w:proofErr w:type="spellEnd"/>
      <w:r w:rsidRPr="00ED624F">
        <w:rPr>
          <w:i/>
        </w:rPr>
        <w:t xml:space="preserve"> D435</w:t>
      </w:r>
      <w:r w:rsidRPr="00ED624F">
        <w:t xml:space="preserve"> </w:t>
      </w:r>
      <w:r>
        <w:t>von Intel</w:t>
      </w:r>
      <w:r w:rsidR="001B373C">
        <w:t xml:space="preserve"> </w:t>
      </w:r>
      <w:r>
        <w:t>ist eine Stereo-Tracking-Lösung</w:t>
      </w:r>
      <w:r w:rsidR="00CA5DDD">
        <w:t xml:space="preserve"> [</w:t>
      </w:r>
      <w:r w:rsidR="00424197">
        <w:t>6</w:t>
      </w:r>
      <w:r w:rsidR="00CA5DDD">
        <w:t>]</w:t>
      </w:r>
      <w:r>
        <w:t xml:space="preserve">. Sie besitzt ein weites Sichtfeld, welches sich perfekt für Anwendungen wie Robotik, </w:t>
      </w:r>
      <w:proofErr w:type="spellStart"/>
      <w:r>
        <w:t>Augmented</w:t>
      </w:r>
      <w:proofErr w:type="spellEnd"/>
      <w:r>
        <w:t xml:space="preserve"> und Virtual Reality anbietet. In all den genannten Bereichen ist es von entscheidender Bedeutung</w:t>
      </w:r>
      <w:r w:rsidR="00725DE4">
        <w:t>,</w:t>
      </w:r>
      <w:r>
        <w:t xml:space="preserve"> so viel wie möglich von der Szene zu sehen. Die Kamera besi</w:t>
      </w:r>
      <w:r w:rsidR="00725DE4">
        <w:t>t</w:t>
      </w:r>
      <w:r>
        <w:t>z</w:t>
      </w:r>
      <w:r w:rsidR="00725DE4">
        <w:t>t</w:t>
      </w:r>
      <w:r>
        <w:t xml:space="preserve"> eine Reichweite von bis zu 10 Metern. Nebst dem grossen Sichtfeld besitzt die Kamera noch einen Global</w:t>
      </w:r>
      <w:r w:rsidR="00725DE4">
        <w:t>-</w:t>
      </w:r>
      <w:proofErr w:type="spellStart"/>
      <w:r>
        <w:t>Shutter</w:t>
      </w:r>
      <w:proofErr w:type="spellEnd"/>
      <w:r w:rsidR="00725DE4">
        <w:t>-</w:t>
      </w:r>
      <w:r>
        <w:t>Sensor. Dieser ist ideal für die Anwendung wie Roboternavigation oder Objekterkennung. Da die Global</w:t>
      </w:r>
      <w:r w:rsidR="00725DE4">
        <w:t>-</w:t>
      </w:r>
      <w:proofErr w:type="spellStart"/>
      <w:r>
        <w:t>Shutter</w:t>
      </w:r>
      <w:proofErr w:type="spellEnd"/>
      <w:r w:rsidR="00725DE4">
        <w:t>-</w:t>
      </w:r>
      <w:r>
        <w:t>Sensoren eine sehr geringe Lichtempfindlichkeit besitzen, ermöglicht dies z.B. Robotern bei ausgeschaltetem Licht sich ohne weitere Probleme durch Räume zu navigieren.</w:t>
      </w:r>
    </w:p>
    <w:p w14:paraId="511408FB" w14:textId="77777777" w:rsidR="00245E86" w:rsidRDefault="00245E86" w:rsidP="00245E86"/>
    <w:p w14:paraId="08A9768E" w14:textId="7CE78748" w:rsidR="00ED624F" w:rsidRDefault="00ED624F" w:rsidP="000C064B">
      <w:r>
        <w:t xml:space="preserve">Zusammen mit dem mitgelieferten SDK bietet die </w:t>
      </w:r>
      <w:proofErr w:type="spellStart"/>
      <w:r>
        <w:t>RealSense</w:t>
      </w:r>
      <w:proofErr w:type="spellEnd"/>
      <w:r w:rsidR="00245E86">
        <w:t xml:space="preserve"> eine kostengünstige Lösung für die Realisierung verschiedenste</w:t>
      </w:r>
      <w:r w:rsidR="00A019BE">
        <w:t>r</w:t>
      </w:r>
      <w:r w:rsidR="00245E86">
        <w:t xml:space="preserve"> Projekte an. Ein weiterer Vorteil ist die geringe Grösse, durch diese lässt sie sich </w:t>
      </w:r>
      <w:r w:rsidR="00A019BE">
        <w:t>p</w:t>
      </w:r>
      <w:r w:rsidR="00245E86">
        <w:t>roblemlos in ein Gesamtsystem integrieren</w:t>
      </w:r>
      <w:r w:rsidR="00725DE4">
        <w:t>,</w:t>
      </w:r>
      <w:r w:rsidR="00245E86">
        <w:t xml:space="preserve"> ohne gross aufzufallen. Dies ist ein entscheidender Punkt gewesen bei meiner Bachelorarbeit.</w:t>
      </w:r>
      <w:r w:rsidR="00CA5DDD">
        <w:t xml:space="preserve"> </w:t>
      </w:r>
    </w:p>
    <w:p w14:paraId="6835D23E" w14:textId="77777777" w:rsidR="00553594" w:rsidRDefault="00553594" w:rsidP="000C064B">
      <w:r>
        <w:rPr>
          <w:noProof/>
        </w:rPr>
        <mc:AlternateContent>
          <mc:Choice Requires="wps">
            <w:drawing>
              <wp:anchor distT="0" distB="0" distL="114300" distR="114300" simplePos="0" relativeHeight="251700224" behindDoc="1" locked="0" layoutInCell="1" allowOverlap="1" wp14:anchorId="5C4DB52D" wp14:editId="2C2C695F">
                <wp:simplePos x="0" y="0"/>
                <wp:positionH relativeFrom="column">
                  <wp:posOffset>897255</wp:posOffset>
                </wp:positionH>
                <wp:positionV relativeFrom="paragraph">
                  <wp:posOffset>2140585</wp:posOffset>
                </wp:positionV>
                <wp:extent cx="43465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346575" cy="635"/>
                        </a:xfrm>
                        <a:prstGeom prst="rect">
                          <a:avLst/>
                        </a:prstGeom>
                        <a:solidFill>
                          <a:prstClr val="white"/>
                        </a:solidFill>
                        <a:ln>
                          <a:noFill/>
                        </a:ln>
                      </wps:spPr>
                      <wps:txbx>
                        <w:txbxContent>
                          <w:p w14:paraId="0663A6A6" w14:textId="18988668" w:rsidR="00C0679A" w:rsidRPr="0070364F" w:rsidRDefault="00C0679A" w:rsidP="00553594">
                            <w:pPr>
                              <w:pStyle w:val="Caption"/>
                              <w:jc w:val="center"/>
                              <w:rPr>
                                <w:noProof/>
                                <w:sz w:val="20"/>
                              </w:rPr>
                            </w:pPr>
                            <w:bookmarkStart w:id="36" w:name="_Toc29928092"/>
                            <w:r>
                              <w:t xml:space="preserve">Abbildung </w:t>
                            </w:r>
                            <w:fldSimple w:instr=" SEQ Abbildung \* ARABIC ">
                              <w:r w:rsidR="00D62562">
                                <w:rPr>
                                  <w:noProof/>
                                </w:rPr>
                                <w:t>8</w:t>
                              </w:r>
                            </w:fldSimple>
                            <w:r>
                              <w:t xml:space="preserve">: Intel </w:t>
                            </w:r>
                            <w:proofErr w:type="spellStart"/>
                            <w:r>
                              <w:t>RealSense</w:t>
                            </w:r>
                            <w:proofErr w:type="spellEnd"/>
                            <w:r>
                              <w:t xml:space="preserve"> D435 Tiefenkamera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B52D" id="Text Box 12" o:spid="_x0000_s1029" type="#_x0000_t202" style="position:absolute;left:0;text-align:left;margin-left:70.65pt;margin-top:168.55pt;width:342.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YLwIAAGYEAAAOAAAAZHJzL2Uyb0RvYy54bWysVE2P2yAQvVfqf0DcG+djk1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" stroked="f">
                <v:textbox style="mso-fit-shape-to-text:t" inset="0,0,0,0">
                  <w:txbxContent>
                    <w:p w14:paraId="0663A6A6" w14:textId="18988668" w:rsidR="00C0679A" w:rsidRPr="0070364F" w:rsidRDefault="00C0679A" w:rsidP="00553594">
                      <w:pPr>
                        <w:pStyle w:val="Caption"/>
                        <w:jc w:val="center"/>
                        <w:rPr>
                          <w:noProof/>
                          <w:sz w:val="20"/>
                        </w:rPr>
                      </w:pPr>
                      <w:bookmarkStart w:id="37" w:name="_Toc29928092"/>
                      <w:r>
                        <w:t xml:space="preserve">Abbildung </w:t>
                      </w:r>
                      <w:fldSimple w:instr=" SEQ Abbildung \* ARABIC ">
                        <w:r w:rsidR="00D62562">
                          <w:rPr>
                            <w:noProof/>
                          </w:rPr>
                          <w:t>8</w:t>
                        </w:r>
                      </w:fldSimple>
                      <w:r>
                        <w:t xml:space="preserve">: Intel </w:t>
                      </w:r>
                      <w:proofErr w:type="spellStart"/>
                      <w:r>
                        <w:t>RealSense</w:t>
                      </w:r>
                      <w:proofErr w:type="spellEnd"/>
                      <w:r>
                        <w:t xml:space="preserve"> D435 Tiefenkamera</w:t>
                      </w:r>
                      <w:bookmarkEnd w:id="37"/>
                    </w:p>
                  </w:txbxContent>
                </v:textbox>
                <w10:wrap type="tight"/>
              </v:shape>
            </w:pict>
          </mc:Fallback>
        </mc:AlternateContent>
      </w:r>
      <w:r>
        <w:rPr>
          <w:noProof/>
        </w:rPr>
        <w:drawing>
          <wp:anchor distT="0" distB="0" distL="114300" distR="114300" simplePos="0" relativeHeight="251698176" behindDoc="1" locked="0" layoutInCell="1" allowOverlap="1" wp14:anchorId="3ED33C2D" wp14:editId="48B85BF2">
            <wp:simplePos x="0" y="0"/>
            <wp:positionH relativeFrom="column">
              <wp:posOffset>897472</wp:posOffset>
            </wp:positionH>
            <wp:positionV relativeFrom="paragraph">
              <wp:posOffset>138380</wp:posOffset>
            </wp:positionV>
            <wp:extent cx="4346575" cy="1945640"/>
            <wp:effectExtent l="0" t="0" r="0" b="0"/>
            <wp:wrapTight wrapText="bothSides">
              <wp:wrapPolygon edited="0">
                <wp:start x="0" y="0"/>
                <wp:lineTo x="0" y="21360"/>
                <wp:lineTo x="21490" y="21360"/>
                <wp:lineTo x="21490" y="0"/>
                <wp:lineTo x="0" y="0"/>
              </wp:wrapPolygon>
            </wp:wrapTight>
            <wp:docPr id="11" name="Picture 11" descr="https://asset.conrad.com/media10/isa/160267/c1/-/en/1707630_LB_00_FB/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conrad.com/media10/isa/160267/c1/-/en/1707630_LB_00_FB/imag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575"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F7840" w14:textId="77777777" w:rsidR="00765029" w:rsidRDefault="00765029">
      <w:pPr>
        <w:spacing w:line="240" w:lineRule="auto"/>
        <w:jc w:val="left"/>
        <w:rPr>
          <w:smallCaps/>
        </w:rPr>
      </w:pPr>
      <w:r>
        <w:rPr>
          <w:smallCaps/>
        </w:rPr>
        <w:br w:type="page"/>
      </w:r>
    </w:p>
    <w:p w14:paraId="79452662" w14:textId="77777777" w:rsidR="00245E86" w:rsidRDefault="00245E86" w:rsidP="00245E86">
      <w:pPr>
        <w:pStyle w:val="Heading4"/>
      </w:pPr>
      <w:r>
        <w:lastRenderedPageBreak/>
        <w:t>Technische Daten</w:t>
      </w:r>
    </w:p>
    <w:tbl>
      <w:tblPr>
        <w:tblStyle w:val="TableGrid"/>
        <w:tblW w:w="8866" w:type="dxa"/>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3260"/>
        <w:gridCol w:w="89"/>
        <w:gridCol w:w="3721"/>
        <w:gridCol w:w="236"/>
      </w:tblGrid>
      <w:tr w:rsidR="00245E86" w14:paraId="5343D6EB" w14:textId="77777777" w:rsidTr="00245E86">
        <w:trPr>
          <w:gridAfter w:val="1"/>
          <w:wAfter w:w="236" w:type="dxa"/>
        </w:trPr>
        <w:tc>
          <w:tcPr>
            <w:tcW w:w="1560" w:type="dxa"/>
            <w:vMerge w:val="restart"/>
            <w:tcBorders>
              <w:top w:val="single" w:sz="4" w:space="0" w:color="auto"/>
              <w:left w:val="nil"/>
              <w:bottom w:val="single" w:sz="4" w:space="0" w:color="auto"/>
              <w:right w:val="nil"/>
            </w:tcBorders>
            <w:shd w:val="clear" w:color="auto" w:fill="BFBFBF" w:themeFill="background1" w:themeFillShade="BF"/>
            <w:hideMark/>
          </w:tcPr>
          <w:p w14:paraId="6CDE769C" w14:textId="77777777" w:rsidR="00245E86" w:rsidRDefault="00245E86">
            <w:pPr>
              <w:spacing w:line="240" w:lineRule="auto"/>
              <w:rPr>
                <w:b/>
              </w:rPr>
            </w:pPr>
            <w:r>
              <w:rPr>
                <w:b/>
              </w:rPr>
              <w:t>Features</w:t>
            </w:r>
          </w:p>
        </w:tc>
        <w:tc>
          <w:tcPr>
            <w:tcW w:w="3260" w:type="dxa"/>
            <w:tcBorders>
              <w:top w:val="single" w:sz="4" w:space="0" w:color="auto"/>
              <w:left w:val="nil"/>
              <w:bottom w:val="single" w:sz="4" w:space="0" w:color="auto"/>
              <w:right w:val="nil"/>
            </w:tcBorders>
            <w:hideMark/>
          </w:tcPr>
          <w:p w14:paraId="2D792600" w14:textId="77777777" w:rsidR="00245E86" w:rsidRDefault="00245E86">
            <w:pPr>
              <w:spacing w:line="345" w:lineRule="atLeast"/>
              <w:jc w:val="left"/>
              <w:rPr>
                <w:b/>
                <w:lang w:val="en-GB"/>
              </w:rPr>
            </w:pPr>
            <w:r>
              <w:rPr>
                <w:b/>
                <w:lang w:val="en-GB"/>
              </w:rPr>
              <w:t xml:space="preserve">Use </w:t>
            </w:r>
            <w:proofErr w:type="spellStart"/>
            <w:r>
              <w:rPr>
                <w:b/>
                <w:lang w:val="en-GB"/>
              </w:rPr>
              <w:t>Enviroment</w:t>
            </w:r>
            <w:proofErr w:type="spellEnd"/>
            <w:r>
              <w:rPr>
                <w:b/>
                <w:lang w:val="en-GB"/>
              </w:rPr>
              <w:t>:</w:t>
            </w:r>
          </w:p>
        </w:tc>
        <w:tc>
          <w:tcPr>
            <w:tcW w:w="3810" w:type="dxa"/>
            <w:gridSpan w:val="2"/>
            <w:tcBorders>
              <w:top w:val="single" w:sz="4" w:space="0" w:color="auto"/>
              <w:left w:val="nil"/>
              <w:bottom w:val="single" w:sz="4" w:space="0" w:color="auto"/>
              <w:right w:val="nil"/>
            </w:tcBorders>
            <w:hideMark/>
          </w:tcPr>
          <w:p w14:paraId="1BB3940F" w14:textId="77777777" w:rsidR="00245E86" w:rsidRDefault="00245E86">
            <w:pPr>
              <w:spacing w:line="240" w:lineRule="auto"/>
              <w:jc w:val="left"/>
              <w:rPr>
                <w:bCs/>
                <w:lang w:val="en-GB"/>
              </w:rPr>
            </w:pPr>
            <w:r>
              <w:rPr>
                <w:lang w:val="en-GB"/>
              </w:rPr>
              <w:t>Indoor/Outdoor</w:t>
            </w:r>
          </w:p>
        </w:tc>
      </w:tr>
      <w:tr w:rsidR="00245E86" w14:paraId="739D3BBF"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6C98DC8C" w14:textId="77777777" w:rsidR="00245E86" w:rsidRDefault="00245E86">
            <w:pPr>
              <w:spacing w:line="240" w:lineRule="auto"/>
              <w:jc w:val="left"/>
              <w:rPr>
                <w:b/>
                <w:sz w:val="22"/>
                <w:szCs w:val="22"/>
              </w:rPr>
            </w:pPr>
          </w:p>
        </w:tc>
        <w:tc>
          <w:tcPr>
            <w:tcW w:w="3260" w:type="dxa"/>
            <w:tcBorders>
              <w:top w:val="single" w:sz="4" w:space="0" w:color="auto"/>
              <w:left w:val="nil"/>
              <w:bottom w:val="single" w:sz="4" w:space="0" w:color="auto"/>
              <w:right w:val="nil"/>
            </w:tcBorders>
            <w:hideMark/>
          </w:tcPr>
          <w:p w14:paraId="3F51C545" w14:textId="77777777" w:rsidR="00245E86" w:rsidRDefault="00245E86">
            <w:pPr>
              <w:spacing w:line="345" w:lineRule="atLeast"/>
              <w:jc w:val="left"/>
              <w:rPr>
                <w:b/>
                <w:lang w:val="en-GB"/>
              </w:rPr>
            </w:pPr>
            <w:r>
              <w:rPr>
                <w:b/>
                <w:lang w:val="en-GB"/>
              </w:rPr>
              <w:t>Image Sensor Technology:</w:t>
            </w:r>
          </w:p>
        </w:tc>
        <w:tc>
          <w:tcPr>
            <w:tcW w:w="3810" w:type="dxa"/>
            <w:gridSpan w:val="2"/>
            <w:tcBorders>
              <w:top w:val="single" w:sz="4" w:space="0" w:color="auto"/>
              <w:left w:val="nil"/>
              <w:bottom w:val="single" w:sz="4" w:space="0" w:color="auto"/>
              <w:right w:val="nil"/>
            </w:tcBorders>
            <w:hideMark/>
          </w:tcPr>
          <w:p w14:paraId="3F09BCD0" w14:textId="77777777" w:rsidR="00245E86" w:rsidRDefault="00245E86">
            <w:pPr>
              <w:spacing w:line="240" w:lineRule="auto"/>
              <w:jc w:val="left"/>
              <w:rPr>
                <w:bCs/>
              </w:rPr>
            </w:pPr>
            <w:r>
              <w:rPr>
                <w:bCs/>
              </w:rPr>
              <w:t xml:space="preserve">Global </w:t>
            </w:r>
            <w:proofErr w:type="spellStart"/>
            <w:r>
              <w:rPr>
                <w:bCs/>
              </w:rPr>
              <w:t>Shutter</w:t>
            </w:r>
            <w:proofErr w:type="spellEnd"/>
            <w:r>
              <w:rPr>
                <w:bCs/>
              </w:rPr>
              <w:t>, 3</w:t>
            </w:r>
            <w:r>
              <w:rPr>
                <w:rFonts w:ascii="Calibri" w:hAnsi="Calibri" w:cs="Calibri"/>
                <w:bCs/>
              </w:rPr>
              <w:t>μ</w:t>
            </w:r>
            <w:r>
              <w:rPr>
                <w:bCs/>
              </w:rPr>
              <w:t>m</w:t>
            </w:r>
            <w:r>
              <w:t xml:space="preserve"> * </w:t>
            </w:r>
            <w:r>
              <w:rPr>
                <w:bCs/>
              </w:rPr>
              <w:t>3</w:t>
            </w:r>
            <w:r>
              <w:rPr>
                <w:rFonts w:ascii="Calibri" w:hAnsi="Calibri" w:cs="Calibri"/>
                <w:bCs/>
              </w:rPr>
              <w:t>μ</w:t>
            </w:r>
            <w:r>
              <w:rPr>
                <w:bCs/>
              </w:rPr>
              <w:t>m</w:t>
            </w:r>
            <w:r>
              <w:t xml:space="preserve"> </w:t>
            </w:r>
            <w:proofErr w:type="spellStart"/>
            <w:r>
              <w:t>pixel</w:t>
            </w:r>
            <w:proofErr w:type="spellEnd"/>
            <w:r>
              <w:t xml:space="preserve"> </w:t>
            </w:r>
            <w:proofErr w:type="spellStart"/>
            <w:r>
              <w:t>size</w:t>
            </w:r>
            <w:proofErr w:type="spellEnd"/>
          </w:p>
        </w:tc>
      </w:tr>
      <w:tr w:rsidR="00245E86" w:rsidRPr="006A1458" w14:paraId="4A9A5CE9"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7209F376" w14:textId="77777777" w:rsidR="00245E86" w:rsidRDefault="00245E86">
            <w:pPr>
              <w:spacing w:line="240" w:lineRule="auto"/>
              <w:jc w:val="left"/>
              <w:rPr>
                <w:b/>
                <w:sz w:val="22"/>
                <w:szCs w:val="22"/>
              </w:rPr>
            </w:pPr>
          </w:p>
        </w:tc>
        <w:tc>
          <w:tcPr>
            <w:tcW w:w="3260" w:type="dxa"/>
            <w:tcBorders>
              <w:top w:val="single" w:sz="4" w:space="0" w:color="auto"/>
              <w:left w:val="nil"/>
              <w:bottom w:val="single" w:sz="4" w:space="0" w:color="auto"/>
              <w:right w:val="nil"/>
            </w:tcBorders>
            <w:hideMark/>
          </w:tcPr>
          <w:p w14:paraId="02CDF76C" w14:textId="77777777" w:rsidR="00245E86" w:rsidRDefault="00245E86">
            <w:pPr>
              <w:spacing w:line="345" w:lineRule="atLeast"/>
              <w:jc w:val="left"/>
              <w:rPr>
                <w:b/>
                <w:lang w:val="en-GB"/>
              </w:rPr>
            </w:pPr>
            <w:r>
              <w:rPr>
                <w:b/>
                <w:lang w:val="en-GB"/>
              </w:rPr>
              <w:t>Maximum Range:</w:t>
            </w:r>
          </w:p>
        </w:tc>
        <w:tc>
          <w:tcPr>
            <w:tcW w:w="3810" w:type="dxa"/>
            <w:gridSpan w:val="2"/>
            <w:tcBorders>
              <w:top w:val="single" w:sz="4" w:space="0" w:color="auto"/>
              <w:left w:val="nil"/>
              <w:bottom w:val="single" w:sz="4" w:space="0" w:color="auto"/>
              <w:right w:val="nil"/>
            </w:tcBorders>
            <w:hideMark/>
          </w:tcPr>
          <w:p w14:paraId="32999FF6" w14:textId="77777777" w:rsidR="00245E86" w:rsidRDefault="00245E86">
            <w:pPr>
              <w:spacing w:line="240" w:lineRule="auto"/>
              <w:rPr>
                <w:lang w:val="en-GB"/>
              </w:rPr>
            </w:pPr>
            <w:r>
              <w:rPr>
                <w:lang w:val="en-GB"/>
              </w:rPr>
              <w:t>Approx. 10 meters. Accuracy varies depending on calibration, scene, and lighting condition.</w:t>
            </w:r>
          </w:p>
        </w:tc>
      </w:tr>
      <w:tr w:rsidR="00245E86" w14:paraId="5D98A3F0" w14:textId="77777777" w:rsidTr="00245E86">
        <w:trPr>
          <w:gridAfter w:val="1"/>
          <w:wAfter w:w="236" w:type="dxa"/>
        </w:trPr>
        <w:tc>
          <w:tcPr>
            <w:tcW w:w="1560" w:type="dxa"/>
            <w:vMerge w:val="restart"/>
            <w:tcBorders>
              <w:top w:val="single" w:sz="4" w:space="0" w:color="auto"/>
              <w:left w:val="nil"/>
              <w:bottom w:val="single" w:sz="4" w:space="0" w:color="auto"/>
              <w:right w:val="nil"/>
            </w:tcBorders>
            <w:shd w:val="clear" w:color="auto" w:fill="BFBFBF" w:themeFill="background1" w:themeFillShade="BF"/>
            <w:hideMark/>
          </w:tcPr>
          <w:p w14:paraId="1EEB3E7F" w14:textId="77777777" w:rsidR="00245E86" w:rsidRDefault="00245E86">
            <w:pPr>
              <w:spacing w:line="240" w:lineRule="auto"/>
              <w:rPr>
                <w:b/>
              </w:rPr>
            </w:pPr>
            <w:r>
              <w:rPr>
                <w:b/>
              </w:rPr>
              <w:t>Depth</w:t>
            </w:r>
          </w:p>
        </w:tc>
        <w:tc>
          <w:tcPr>
            <w:tcW w:w="3260" w:type="dxa"/>
            <w:tcBorders>
              <w:top w:val="single" w:sz="4" w:space="0" w:color="auto"/>
              <w:left w:val="nil"/>
              <w:bottom w:val="single" w:sz="4" w:space="0" w:color="auto"/>
              <w:right w:val="nil"/>
            </w:tcBorders>
            <w:hideMark/>
          </w:tcPr>
          <w:p w14:paraId="41C95E89" w14:textId="77777777" w:rsidR="00245E86" w:rsidRDefault="00245E86">
            <w:pPr>
              <w:spacing w:line="345" w:lineRule="atLeast"/>
              <w:jc w:val="left"/>
              <w:rPr>
                <w:b/>
                <w:lang w:val="en-GB"/>
              </w:rPr>
            </w:pPr>
            <w:r>
              <w:rPr>
                <w:b/>
                <w:lang w:val="en-GB"/>
              </w:rPr>
              <w:t>Depth Technology:</w:t>
            </w:r>
          </w:p>
        </w:tc>
        <w:tc>
          <w:tcPr>
            <w:tcW w:w="3810" w:type="dxa"/>
            <w:gridSpan w:val="2"/>
            <w:tcBorders>
              <w:top w:val="single" w:sz="4" w:space="0" w:color="auto"/>
              <w:left w:val="nil"/>
              <w:bottom w:val="single" w:sz="4" w:space="0" w:color="auto"/>
              <w:right w:val="nil"/>
            </w:tcBorders>
            <w:hideMark/>
          </w:tcPr>
          <w:p w14:paraId="653C83C9" w14:textId="77777777" w:rsidR="00245E86" w:rsidRDefault="00245E86">
            <w:pPr>
              <w:spacing w:line="240" w:lineRule="auto"/>
              <w:jc w:val="left"/>
              <w:rPr>
                <w:bCs/>
                <w:lang w:val="en-GB"/>
              </w:rPr>
            </w:pPr>
            <w:r>
              <w:rPr>
                <w:bCs/>
                <w:lang w:val="en-GB"/>
              </w:rPr>
              <w:t>Active IR Stereo</w:t>
            </w:r>
          </w:p>
        </w:tc>
      </w:tr>
      <w:tr w:rsidR="00245E86" w14:paraId="65A4BC32"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43D619EF" w14:textId="77777777" w:rsidR="00245E86" w:rsidRDefault="00245E86">
            <w:pPr>
              <w:spacing w:line="240" w:lineRule="auto"/>
              <w:jc w:val="left"/>
              <w:rPr>
                <w:b/>
                <w:sz w:val="22"/>
                <w:szCs w:val="22"/>
              </w:rPr>
            </w:pPr>
          </w:p>
        </w:tc>
        <w:tc>
          <w:tcPr>
            <w:tcW w:w="3260" w:type="dxa"/>
            <w:tcBorders>
              <w:top w:val="single" w:sz="4" w:space="0" w:color="auto"/>
              <w:left w:val="nil"/>
              <w:bottom w:val="single" w:sz="4" w:space="0" w:color="auto"/>
              <w:right w:val="nil"/>
            </w:tcBorders>
            <w:hideMark/>
          </w:tcPr>
          <w:p w14:paraId="07ADC74F" w14:textId="77777777" w:rsidR="00245E86" w:rsidRDefault="00245E86">
            <w:pPr>
              <w:spacing w:line="345" w:lineRule="atLeast"/>
              <w:jc w:val="left"/>
              <w:rPr>
                <w:b/>
                <w:lang w:val="en-GB"/>
              </w:rPr>
            </w:pPr>
            <w:r>
              <w:rPr>
                <w:b/>
                <w:lang w:val="en-GB"/>
              </w:rPr>
              <w:t>Depth Field of View (FOV):</w:t>
            </w:r>
          </w:p>
        </w:tc>
        <w:tc>
          <w:tcPr>
            <w:tcW w:w="3810" w:type="dxa"/>
            <w:gridSpan w:val="2"/>
            <w:tcBorders>
              <w:top w:val="single" w:sz="4" w:space="0" w:color="auto"/>
              <w:left w:val="nil"/>
              <w:bottom w:val="single" w:sz="4" w:space="0" w:color="auto"/>
              <w:right w:val="nil"/>
            </w:tcBorders>
            <w:hideMark/>
          </w:tcPr>
          <w:p w14:paraId="30C3E13D" w14:textId="77777777" w:rsidR="00245E86" w:rsidRDefault="00245E86">
            <w:pPr>
              <w:spacing w:line="240" w:lineRule="auto"/>
              <w:jc w:val="left"/>
              <w:rPr>
                <w:bCs/>
                <w:lang w:val="en-GB"/>
              </w:rPr>
            </w:pPr>
            <w:r>
              <w:rPr>
                <w:bCs/>
                <w:lang w:val="en-GB"/>
              </w:rPr>
              <w:t>87°±3° x 58°±1° x 95°±3°</w:t>
            </w:r>
          </w:p>
        </w:tc>
      </w:tr>
      <w:tr w:rsidR="00245E86" w14:paraId="2D1E4F79"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7BD4BE99" w14:textId="77777777" w:rsidR="00245E86" w:rsidRDefault="00245E86">
            <w:pPr>
              <w:spacing w:line="240" w:lineRule="auto"/>
              <w:jc w:val="left"/>
              <w:rPr>
                <w:b/>
                <w:sz w:val="22"/>
                <w:szCs w:val="22"/>
              </w:rPr>
            </w:pPr>
          </w:p>
        </w:tc>
        <w:tc>
          <w:tcPr>
            <w:tcW w:w="3260" w:type="dxa"/>
            <w:tcBorders>
              <w:top w:val="single" w:sz="4" w:space="0" w:color="auto"/>
              <w:left w:val="nil"/>
              <w:bottom w:val="single" w:sz="4" w:space="0" w:color="auto"/>
              <w:right w:val="nil"/>
            </w:tcBorders>
            <w:hideMark/>
          </w:tcPr>
          <w:p w14:paraId="2BA0FE20" w14:textId="77777777" w:rsidR="00245E86" w:rsidRDefault="00245E86">
            <w:pPr>
              <w:spacing w:line="345" w:lineRule="atLeast"/>
              <w:jc w:val="left"/>
              <w:rPr>
                <w:b/>
                <w:lang w:val="fr-CH"/>
              </w:rPr>
            </w:pPr>
            <w:r>
              <w:rPr>
                <w:b/>
                <w:lang w:val="fr-CH"/>
              </w:rPr>
              <w:t xml:space="preserve">Minimum </w:t>
            </w:r>
            <w:proofErr w:type="spellStart"/>
            <w:r>
              <w:rPr>
                <w:b/>
                <w:lang w:val="fr-CH"/>
              </w:rPr>
              <w:t>Depth</w:t>
            </w:r>
            <w:proofErr w:type="spellEnd"/>
            <w:r>
              <w:rPr>
                <w:b/>
                <w:lang w:val="fr-CH"/>
              </w:rPr>
              <w:t xml:space="preserve"> Distance (Min-Z</w:t>
            </w:r>
            <w:proofErr w:type="gramStart"/>
            <w:r>
              <w:rPr>
                <w:b/>
                <w:lang w:val="fr-CH"/>
              </w:rPr>
              <w:t>):</w:t>
            </w:r>
            <w:proofErr w:type="gramEnd"/>
          </w:p>
        </w:tc>
        <w:tc>
          <w:tcPr>
            <w:tcW w:w="3810" w:type="dxa"/>
            <w:gridSpan w:val="2"/>
            <w:tcBorders>
              <w:top w:val="single" w:sz="4" w:space="0" w:color="auto"/>
              <w:left w:val="nil"/>
              <w:bottom w:val="single" w:sz="4" w:space="0" w:color="auto"/>
              <w:right w:val="nil"/>
            </w:tcBorders>
            <w:hideMark/>
          </w:tcPr>
          <w:p w14:paraId="5A41E5EB" w14:textId="77777777" w:rsidR="00245E86" w:rsidRDefault="00245E86">
            <w:pPr>
              <w:spacing w:line="345" w:lineRule="atLeast"/>
              <w:jc w:val="left"/>
              <w:rPr>
                <w:bCs/>
                <w:lang w:val="en-GB"/>
              </w:rPr>
            </w:pPr>
            <w:r>
              <w:rPr>
                <w:bCs/>
                <w:lang w:val="en-GB"/>
              </w:rPr>
              <w:t>0.105 m</w:t>
            </w:r>
          </w:p>
        </w:tc>
      </w:tr>
      <w:tr w:rsidR="00245E86" w14:paraId="29A6BED7"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7EDBAC65" w14:textId="77777777" w:rsidR="00245E86" w:rsidRDefault="00245E86">
            <w:pPr>
              <w:spacing w:line="240" w:lineRule="auto"/>
              <w:jc w:val="left"/>
              <w:rPr>
                <w:b/>
                <w:sz w:val="22"/>
                <w:szCs w:val="22"/>
              </w:rPr>
            </w:pPr>
          </w:p>
        </w:tc>
        <w:tc>
          <w:tcPr>
            <w:tcW w:w="3260" w:type="dxa"/>
            <w:tcBorders>
              <w:top w:val="single" w:sz="4" w:space="0" w:color="auto"/>
              <w:left w:val="nil"/>
              <w:bottom w:val="single" w:sz="4" w:space="0" w:color="auto"/>
              <w:right w:val="nil"/>
            </w:tcBorders>
            <w:hideMark/>
          </w:tcPr>
          <w:p w14:paraId="4C719DEB" w14:textId="77777777" w:rsidR="00245E86" w:rsidRDefault="00245E86">
            <w:pPr>
              <w:spacing w:line="345" w:lineRule="atLeast"/>
              <w:jc w:val="left"/>
              <w:rPr>
                <w:b/>
                <w:lang w:val="en-GB"/>
              </w:rPr>
            </w:pPr>
            <w:r>
              <w:rPr>
                <w:b/>
                <w:lang w:val="en-GB"/>
              </w:rPr>
              <w:t>Depth Output Resolution &amp; Frame Rate:</w:t>
            </w:r>
          </w:p>
        </w:tc>
        <w:tc>
          <w:tcPr>
            <w:tcW w:w="3810" w:type="dxa"/>
            <w:gridSpan w:val="2"/>
            <w:tcBorders>
              <w:top w:val="single" w:sz="4" w:space="0" w:color="auto"/>
              <w:left w:val="nil"/>
              <w:bottom w:val="single" w:sz="4" w:space="0" w:color="auto"/>
              <w:right w:val="nil"/>
            </w:tcBorders>
            <w:hideMark/>
          </w:tcPr>
          <w:p w14:paraId="3DC42AB2" w14:textId="77777777" w:rsidR="00245E86" w:rsidRDefault="00245E86">
            <w:pPr>
              <w:spacing w:line="240" w:lineRule="auto"/>
              <w:rPr>
                <w:color w:val="595959" w:themeColor="text1" w:themeTint="A6"/>
                <w:lang w:val="en-GB"/>
              </w:rPr>
            </w:pPr>
            <w:r>
              <w:rPr>
                <w:bCs/>
                <w:lang w:val="en-GB"/>
              </w:rPr>
              <w:t>Up to 1280x720 active stereo depth resolution. Up to 90 fps.</w:t>
            </w:r>
          </w:p>
        </w:tc>
      </w:tr>
      <w:tr w:rsidR="00245E86" w14:paraId="4DBD606A" w14:textId="77777777" w:rsidTr="00245E86">
        <w:tc>
          <w:tcPr>
            <w:tcW w:w="1560" w:type="dxa"/>
            <w:vMerge w:val="restart"/>
            <w:tcBorders>
              <w:top w:val="single" w:sz="4" w:space="0" w:color="auto"/>
              <w:left w:val="nil"/>
              <w:bottom w:val="single" w:sz="4" w:space="0" w:color="auto"/>
              <w:right w:val="nil"/>
            </w:tcBorders>
            <w:shd w:val="clear" w:color="auto" w:fill="BFBFBF" w:themeFill="background1" w:themeFillShade="BF"/>
            <w:hideMark/>
          </w:tcPr>
          <w:p w14:paraId="7CF3FF37" w14:textId="77777777" w:rsidR="00245E86" w:rsidRDefault="00245E86">
            <w:pPr>
              <w:spacing w:line="240" w:lineRule="auto"/>
              <w:rPr>
                <w:b/>
                <w:lang w:val="en-GB"/>
              </w:rPr>
            </w:pPr>
            <w:r>
              <w:rPr>
                <w:b/>
              </w:rPr>
              <w:t>RGB</w:t>
            </w:r>
          </w:p>
        </w:tc>
        <w:tc>
          <w:tcPr>
            <w:tcW w:w="3349" w:type="dxa"/>
            <w:gridSpan w:val="2"/>
            <w:tcBorders>
              <w:top w:val="single" w:sz="4" w:space="0" w:color="auto"/>
              <w:left w:val="nil"/>
              <w:bottom w:val="single" w:sz="4" w:space="0" w:color="auto"/>
              <w:right w:val="nil"/>
            </w:tcBorders>
            <w:hideMark/>
          </w:tcPr>
          <w:p w14:paraId="3792DB44" w14:textId="77777777" w:rsidR="00245E86" w:rsidRDefault="00245E86">
            <w:pPr>
              <w:spacing w:line="345" w:lineRule="atLeast"/>
              <w:jc w:val="left"/>
              <w:rPr>
                <w:b/>
                <w:lang w:val="en-GB"/>
              </w:rPr>
            </w:pPr>
            <w:r>
              <w:rPr>
                <w:b/>
                <w:lang w:val="en-GB"/>
              </w:rPr>
              <w:t>RGB Sensor Resolution &amp; Frame Rate:</w:t>
            </w:r>
          </w:p>
        </w:tc>
        <w:tc>
          <w:tcPr>
            <w:tcW w:w="3957" w:type="dxa"/>
            <w:gridSpan w:val="2"/>
            <w:tcBorders>
              <w:top w:val="single" w:sz="4" w:space="0" w:color="auto"/>
              <w:left w:val="nil"/>
              <w:bottom w:val="single" w:sz="4" w:space="0" w:color="auto"/>
              <w:right w:val="nil"/>
            </w:tcBorders>
            <w:hideMark/>
          </w:tcPr>
          <w:p w14:paraId="17F283F7" w14:textId="77777777" w:rsidR="00245E86" w:rsidRDefault="00245E86">
            <w:pPr>
              <w:spacing w:line="345" w:lineRule="atLeast"/>
              <w:jc w:val="left"/>
              <w:rPr>
                <w:bCs/>
                <w:lang w:val="en-GB"/>
              </w:rPr>
            </w:pPr>
            <w:r>
              <w:rPr>
                <w:bCs/>
                <w:lang w:val="en-GB"/>
              </w:rPr>
              <w:t>1920x1080</w:t>
            </w:r>
          </w:p>
        </w:tc>
      </w:tr>
      <w:tr w:rsidR="00245E86" w14:paraId="6624E9A2" w14:textId="77777777" w:rsidTr="00245E86">
        <w:tc>
          <w:tcPr>
            <w:tcW w:w="0" w:type="auto"/>
            <w:vMerge/>
            <w:tcBorders>
              <w:top w:val="single" w:sz="4" w:space="0" w:color="auto"/>
              <w:left w:val="nil"/>
              <w:bottom w:val="single" w:sz="4" w:space="0" w:color="auto"/>
              <w:right w:val="nil"/>
            </w:tcBorders>
            <w:vAlign w:val="center"/>
            <w:hideMark/>
          </w:tcPr>
          <w:p w14:paraId="7528997F" w14:textId="77777777" w:rsidR="00245E86" w:rsidRDefault="00245E86">
            <w:pPr>
              <w:spacing w:line="240" w:lineRule="auto"/>
              <w:jc w:val="left"/>
              <w:rPr>
                <w:b/>
                <w:color w:val="595959" w:themeColor="text1" w:themeTint="A6"/>
                <w:sz w:val="22"/>
                <w:szCs w:val="22"/>
                <w:lang w:val="en-GB"/>
              </w:rPr>
            </w:pPr>
          </w:p>
        </w:tc>
        <w:tc>
          <w:tcPr>
            <w:tcW w:w="3349" w:type="dxa"/>
            <w:gridSpan w:val="2"/>
            <w:tcBorders>
              <w:top w:val="single" w:sz="4" w:space="0" w:color="auto"/>
              <w:left w:val="nil"/>
              <w:bottom w:val="single" w:sz="4" w:space="0" w:color="auto"/>
              <w:right w:val="nil"/>
            </w:tcBorders>
            <w:hideMark/>
          </w:tcPr>
          <w:p w14:paraId="319598EB" w14:textId="77777777" w:rsidR="00245E86" w:rsidRDefault="00245E86">
            <w:pPr>
              <w:spacing w:line="345" w:lineRule="atLeast"/>
              <w:jc w:val="left"/>
              <w:rPr>
                <w:b/>
                <w:bCs/>
                <w:lang w:val="en-GB"/>
              </w:rPr>
            </w:pPr>
            <w:r>
              <w:rPr>
                <w:b/>
                <w:bCs/>
                <w:lang w:val="en-GB"/>
              </w:rPr>
              <w:t>RGB Frame Rate:</w:t>
            </w:r>
          </w:p>
        </w:tc>
        <w:tc>
          <w:tcPr>
            <w:tcW w:w="3957" w:type="dxa"/>
            <w:gridSpan w:val="2"/>
            <w:tcBorders>
              <w:top w:val="single" w:sz="4" w:space="0" w:color="auto"/>
              <w:left w:val="nil"/>
              <w:bottom w:val="single" w:sz="4" w:space="0" w:color="auto"/>
              <w:right w:val="nil"/>
            </w:tcBorders>
            <w:hideMark/>
          </w:tcPr>
          <w:p w14:paraId="53184BE8" w14:textId="77777777" w:rsidR="00245E86" w:rsidRDefault="00245E86">
            <w:pPr>
              <w:spacing w:line="240" w:lineRule="auto"/>
              <w:jc w:val="left"/>
              <w:rPr>
                <w:bCs/>
                <w:lang w:val="en-GB"/>
              </w:rPr>
            </w:pPr>
            <w:r>
              <w:rPr>
                <w:lang w:val="en-GB"/>
              </w:rPr>
              <w:t>30 fps</w:t>
            </w:r>
          </w:p>
        </w:tc>
      </w:tr>
      <w:tr w:rsidR="00245E86" w14:paraId="47B0CCA1" w14:textId="77777777" w:rsidTr="00245E86">
        <w:tc>
          <w:tcPr>
            <w:tcW w:w="0" w:type="auto"/>
            <w:vMerge/>
            <w:tcBorders>
              <w:top w:val="single" w:sz="4" w:space="0" w:color="auto"/>
              <w:left w:val="nil"/>
              <w:bottom w:val="single" w:sz="4" w:space="0" w:color="auto"/>
              <w:right w:val="nil"/>
            </w:tcBorders>
            <w:vAlign w:val="center"/>
            <w:hideMark/>
          </w:tcPr>
          <w:p w14:paraId="3123CA56" w14:textId="77777777" w:rsidR="00245E86" w:rsidRDefault="00245E86">
            <w:pPr>
              <w:spacing w:line="240" w:lineRule="auto"/>
              <w:jc w:val="left"/>
              <w:rPr>
                <w:b/>
                <w:color w:val="595959" w:themeColor="text1" w:themeTint="A6"/>
                <w:sz w:val="22"/>
                <w:szCs w:val="22"/>
                <w:lang w:val="en-GB"/>
              </w:rPr>
            </w:pPr>
          </w:p>
        </w:tc>
        <w:tc>
          <w:tcPr>
            <w:tcW w:w="3349" w:type="dxa"/>
            <w:gridSpan w:val="2"/>
            <w:tcBorders>
              <w:top w:val="single" w:sz="4" w:space="0" w:color="auto"/>
              <w:left w:val="nil"/>
              <w:bottom w:val="single" w:sz="4" w:space="0" w:color="auto"/>
              <w:right w:val="nil"/>
            </w:tcBorders>
            <w:hideMark/>
          </w:tcPr>
          <w:p w14:paraId="451620F4" w14:textId="77777777" w:rsidR="00245E86" w:rsidRDefault="00245E86">
            <w:pPr>
              <w:spacing w:line="345" w:lineRule="atLeast"/>
              <w:jc w:val="left"/>
              <w:rPr>
                <w:b/>
                <w:bCs/>
                <w:lang w:val="en-GB"/>
              </w:rPr>
            </w:pPr>
            <w:r>
              <w:rPr>
                <w:b/>
                <w:bCs/>
                <w:lang w:val="en-GB"/>
              </w:rPr>
              <w:t>RGB Sensor FOV (H x V x D):</w:t>
            </w:r>
          </w:p>
        </w:tc>
        <w:tc>
          <w:tcPr>
            <w:tcW w:w="3957" w:type="dxa"/>
            <w:gridSpan w:val="2"/>
            <w:tcBorders>
              <w:top w:val="single" w:sz="4" w:space="0" w:color="auto"/>
              <w:left w:val="nil"/>
              <w:bottom w:val="single" w:sz="4" w:space="0" w:color="auto"/>
              <w:right w:val="nil"/>
            </w:tcBorders>
            <w:hideMark/>
          </w:tcPr>
          <w:p w14:paraId="7CFB1710" w14:textId="77777777" w:rsidR="00245E86" w:rsidRDefault="00245E86">
            <w:pPr>
              <w:spacing w:line="240" w:lineRule="auto"/>
              <w:rPr>
                <w:lang w:val="en-GB"/>
              </w:rPr>
            </w:pPr>
            <w:r>
              <w:rPr>
                <w:lang w:val="en-GB"/>
              </w:rPr>
              <w:t>69.4° x 42.5° x 77° (+/- 3°)</w:t>
            </w:r>
          </w:p>
        </w:tc>
      </w:tr>
      <w:tr w:rsidR="00245E86" w:rsidRPr="006A1458" w14:paraId="21A4A6E4" w14:textId="77777777" w:rsidTr="00245E86">
        <w:trPr>
          <w:gridAfter w:val="1"/>
          <w:wAfter w:w="236" w:type="dxa"/>
        </w:trPr>
        <w:tc>
          <w:tcPr>
            <w:tcW w:w="1560" w:type="dxa"/>
            <w:vMerge w:val="restart"/>
            <w:tcBorders>
              <w:top w:val="single" w:sz="4" w:space="0" w:color="auto"/>
              <w:left w:val="nil"/>
              <w:bottom w:val="single" w:sz="4" w:space="0" w:color="auto"/>
              <w:right w:val="nil"/>
            </w:tcBorders>
            <w:shd w:val="clear" w:color="auto" w:fill="BFBFBF" w:themeFill="background1" w:themeFillShade="BF"/>
            <w:hideMark/>
          </w:tcPr>
          <w:p w14:paraId="64A7143A" w14:textId="77777777" w:rsidR="00245E86" w:rsidRDefault="00245E86">
            <w:pPr>
              <w:spacing w:line="240" w:lineRule="auto"/>
              <w:rPr>
                <w:b/>
                <w:color w:val="595959" w:themeColor="text1" w:themeTint="A6"/>
                <w:lang w:val="en-GB"/>
              </w:rPr>
            </w:pPr>
            <w:r>
              <w:rPr>
                <w:b/>
              </w:rPr>
              <w:t>Major Components</w:t>
            </w:r>
          </w:p>
        </w:tc>
        <w:tc>
          <w:tcPr>
            <w:tcW w:w="3260" w:type="dxa"/>
            <w:tcBorders>
              <w:top w:val="single" w:sz="4" w:space="0" w:color="auto"/>
              <w:left w:val="nil"/>
              <w:bottom w:val="single" w:sz="4" w:space="0" w:color="auto"/>
              <w:right w:val="nil"/>
            </w:tcBorders>
          </w:tcPr>
          <w:p w14:paraId="78BFE9CE" w14:textId="77777777" w:rsidR="00245E86" w:rsidRDefault="00245E86">
            <w:pPr>
              <w:spacing w:line="345" w:lineRule="atLeast"/>
              <w:jc w:val="left"/>
              <w:rPr>
                <w:b/>
                <w:bCs/>
                <w:lang w:val="en-GB"/>
              </w:rPr>
            </w:pPr>
            <w:r>
              <w:rPr>
                <w:b/>
                <w:bCs/>
                <w:lang w:val="en-GB"/>
              </w:rPr>
              <w:t>Camera Module:</w:t>
            </w:r>
          </w:p>
          <w:p w14:paraId="757983E3" w14:textId="77777777" w:rsidR="00245E86" w:rsidRDefault="00245E86">
            <w:pPr>
              <w:spacing w:line="345" w:lineRule="atLeast"/>
              <w:jc w:val="left"/>
              <w:rPr>
                <w:b/>
                <w:bCs/>
                <w:lang w:val="en-GB"/>
              </w:rPr>
            </w:pPr>
          </w:p>
        </w:tc>
        <w:tc>
          <w:tcPr>
            <w:tcW w:w="3810" w:type="dxa"/>
            <w:gridSpan w:val="2"/>
            <w:tcBorders>
              <w:top w:val="single" w:sz="4" w:space="0" w:color="auto"/>
              <w:left w:val="nil"/>
              <w:bottom w:val="single" w:sz="4" w:space="0" w:color="auto"/>
              <w:right w:val="nil"/>
            </w:tcBorders>
            <w:hideMark/>
          </w:tcPr>
          <w:p w14:paraId="51C585A3" w14:textId="77777777" w:rsidR="00245E86" w:rsidRDefault="00245E86">
            <w:pPr>
              <w:spacing w:line="240" w:lineRule="auto"/>
              <w:jc w:val="left"/>
              <w:rPr>
                <w:bCs/>
                <w:lang w:val="en-GB"/>
              </w:rPr>
            </w:pPr>
            <w:r>
              <w:rPr>
                <w:bCs/>
                <w:lang w:val="en-GB"/>
              </w:rPr>
              <w:t>Intel RealSense Module D430 + RGB Camera</w:t>
            </w:r>
          </w:p>
        </w:tc>
      </w:tr>
      <w:tr w:rsidR="00245E86" w14:paraId="4902C171"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44A34927" w14:textId="77777777" w:rsidR="00245E86" w:rsidRDefault="00245E86">
            <w:pPr>
              <w:spacing w:line="240" w:lineRule="auto"/>
              <w:jc w:val="left"/>
              <w:rPr>
                <w:b/>
                <w:color w:val="595959" w:themeColor="text1" w:themeTint="A6"/>
                <w:sz w:val="22"/>
                <w:szCs w:val="22"/>
                <w:lang w:val="en-GB"/>
              </w:rPr>
            </w:pPr>
          </w:p>
        </w:tc>
        <w:tc>
          <w:tcPr>
            <w:tcW w:w="3260" w:type="dxa"/>
            <w:tcBorders>
              <w:top w:val="single" w:sz="4" w:space="0" w:color="auto"/>
              <w:left w:val="nil"/>
              <w:bottom w:val="single" w:sz="4" w:space="0" w:color="auto"/>
              <w:right w:val="nil"/>
            </w:tcBorders>
          </w:tcPr>
          <w:p w14:paraId="473A2C38" w14:textId="77777777" w:rsidR="00245E86" w:rsidRDefault="00245E86">
            <w:pPr>
              <w:spacing w:line="345" w:lineRule="atLeast"/>
              <w:jc w:val="left"/>
              <w:rPr>
                <w:b/>
                <w:lang w:val="en-GB"/>
              </w:rPr>
            </w:pPr>
            <w:r>
              <w:rPr>
                <w:b/>
                <w:lang w:val="en-GB"/>
              </w:rPr>
              <w:t>Vision Processor Board:</w:t>
            </w:r>
          </w:p>
          <w:p w14:paraId="1DBF2C06" w14:textId="77777777" w:rsidR="00245E86" w:rsidRDefault="00245E86">
            <w:pPr>
              <w:spacing w:line="240" w:lineRule="auto"/>
              <w:jc w:val="left"/>
              <w:rPr>
                <w:b/>
                <w:bCs/>
                <w:lang w:val="en-GB"/>
              </w:rPr>
            </w:pPr>
          </w:p>
        </w:tc>
        <w:tc>
          <w:tcPr>
            <w:tcW w:w="3810" w:type="dxa"/>
            <w:gridSpan w:val="2"/>
            <w:tcBorders>
              <w:top w:val="single" w:sz="4" w:space="0" w:color="auto"/>
              <w:left w:val="nil"/>
              <w:bottom w:val="single" w:sz="4" w:space="0" w:color="auto"/>
              <w:right w:val="nil"/>
            </w:tcBorders>
            <w:hideMark/>
          </w:tcPr>
          <w:p w14:paraId="4A08A730" w14:textId="77777777" w:rsidR="00245E86" w:rsidRDefault="00245E86">
            <w:pPr>
              <w:spacing w:line="240" w:lineRule="auto"/>
              <w:jc w:val="left"/>
              <w:rPr>
                <w:bCs/>
                <w:lang w:val="en-GB"/>
              </w:rPr>
            </w:pPr>
            <w:r>
              <w:rPr>
                <w:bCs/>
                <w:lang w:val="en-GB"/>
              </w:rPr>
              <w:t>Intel RealSense Vision Processor D4</w:t>
            </w:r>
          </w:p>
        </w:tc>
      </w:tr>
      <w:tr w:rsidR="00245E86" w14:paraId="42DF09A5" w14:textId="77777777" w:rsidTr="00245E86">
        <w:trPr>
          <w:gridAfter w:val="1"/>
          <w:wAfter w:w="236" w:type="dxa"/>
        </w:trPr>
        <w:tc>
          <w:tcPr>
            <w:tcW w:w="1560" w:type="dxa"/>
            <w:vMerge w:val="restart"/>
            <w:tcBorders>
              <w:top w:val="single" w:sz="4" w:space="0" w:color="auto"/>
              <w:left w:val="nil"/>
              <w:bottom w:val="single" w:sz="4" w:space="0" w:color="auto"/>
              <w:right w:val="nil"/>
            </w:tcBorders>
            <w:shd w:val="clear" w:color="auto" w:fill="BFBFBF" w:themeFill="background1" w:themeFillShade="BF"/>
            <w:hideMark/>
          </w:tcPr>
          <w:p w14:paraId="09C3E033" w14:textId="77777777" w:rsidR="00245E86" w:rsidRDefault="00245E86">
            <w:pPr>
              <w:spacing w:line="240" w:lineRule="auto"/>
              <w:rPr>
                <w:b/>
                <w:lang w:val="en-GB"/>
              </w:rPr>
            </w:pPr>
            <w:proofErr w:type="spellStart"/>
            <w:r>
              <w:rPr>
                <w:b/>
              </w:rPr>
              <w:t>Physical</w:t>
            </w:r>
            <w:proofErr w:type="spellEnd"/>
          </w:p>
        </w:tc>
        <w:tc>
          <w:tcPr>
            <w:tcW w:w="3260" w:type="dxa"/>
            <w:tcBorders>
              <w:top w:val="single" w:sz="4" w:space="0" w:color="auto"/>
              <w:left w:val="nil"/>
              <w:bottom w:val="single" w:sz="4" w:space="0" w:color="auto"/>
              <w:right w:val="nil"/>
            </w:tcBorders>
            <w:hideMark/>
          </w:tcPr>
          <w:p w14:paraId="3A7CB754" w14:textId="77777777" w:rsidR="00245E86" w:rsidRDefault="00245E86">
            <w:pPr>
              <w:spacing w:line="345" w:lineRule="atLeast"/>
              <w:jc w:val="left"/>
              <w:rPr>
                <w:b/>
                <w:lang w:val="en-GB"/>
              </w:rPr>
            </w:pPr>
            <w:r>
              <w:rPr>
                <w:b/>
                <w:lang w:val="en-GB"/>
              </w:rPr>
              <w:t>Form Factor:</w:t>
            </w:r>
          </w:p>
        </w:tc>
        <w:tc>
          <w:tcPr>
            <w:tcW w:w="3810" w:type="dxa"/>
            <w:gridSpan w:val="2"/>
            <w:tcBorders>
              <w:top w:val="single" w:sz="4" w:space="0" w:color="auto"/>
              <w:left w:val="nil"/>
              <w:bottom w:val="single" w:sz="4" w:space="0" w:color="auto"/>
              <w:right w:val="nil"/>
            </w:tcBorders>
            <w:hideMark/>
          </w:tcPr>
          <w:p w14:paraId="5D91F133" w14:textId="77777777" w:rsidR="00245E86" w:rsidRDefault="00245E86">
            <w:pPr>
              <w:spacing w:line="345" w:lineRule="atLeast"/>
              <w:jc w:val="left"/>
              <w:rPr>
                <w:bCs/>
                <w:lang w:val="en-GB"/>
              </w:rPr>
            </w:pPr>
            <w:r>
              <w:rPr>
                <w:bCs/>
                <w:lang w:val="en-GB"/>
              </w:rPr>
              <w:t>Camera Peripheral</w:t>
            </w:r>
          </w:p>
        </w:tc>
      </w:tr>
      <w:tr w:rsidR="00245E86" w14:paraId="484C1A91"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0181C9CD" w14:textId="77777777" w:rsidR="00245E86" w:rsidRDefault="00245E86">
            <w:pPr>
              <w:spacing w:line="240" w:lineRule="auto"/>
              <w:jc w:val="left"/>
              <w:rPr>
                <w:b/>
                <w:color w:val="595959" w:themeColor="text1" w:themeTint="A6"/>
                <w:sz w:val="22"/>
                <w:szCs w:val="22"/>
                <w:lang w:val="en-GB"/>
              </w:rPr>
            </w:pPr>
          </w:p>
        </w:tc>
        <w:tc>
          <w:tcPr>
            <w:tcW w:w="3260" w:type="dxa"/>
            <w:tcBorders>
              <w:top w:val="single" w:sz="4" w:space="0" w:color="auto"/>
              <w:left w:val="nil"/>
              <w:bottom w:val="single" w:sz="4" w:space="0" w:color="auto"/>
              <w:right w:val="nil"/>
            </w:tcBorders>
            <w:hideMark/>
          </w:tcPr>
          <w:p w14:paraId="6B275C31" w14:textId="77777777" w:rsidR="00245E86" w:rsidRDefault="00245E86">
            <w:pPr>
              <w:spacing w:line="345" w:lineRule="atLeast"/>
              <w:jc w:val="left"/>
              <w:rPr>
                <w:b/>
                <w:lang w:val="en-GB"/>
              </w:rPr>
            </w:pPr>
            <w:r>
              <w:rPr>
                <w:b/>
                <w:lang w:val="en-GB"/>
              </w:rPr>
              <w:t>Length x Depth x Height:</w:t>
            </w:r>
          </w:p>
        </w:tc>
        <w:tc>
          <w:tcPr>
            <w:tcW w:w="3810" w:type="dxa"/>
            <w:gridSpan w:val="2"/>
            <w:tcBorders>
              <w:top w:val="single" w:sz="4" w:space="0" w:color="auto"/>
              <w:left w:val="nil"/>
              <w:bottom w:val="single" w:sz="4" w:space="0" w:color="auto"/>
              <w:right w:val="nil"/>
            </w:tcBorders>
            <w:hideMark/>
          </w:tcPr>
          <w:p w14:paraId="6008AFC6" w14:textId="77777777" w:rsidR="00245E86" w:rsidRDefault="00245E86">
            <w:pPr>
              <w:spacing w:line="240" w:lineRule="auto"/>
              <w:jc w:val="left"/>
              <w:rPr>
                <w:bCs/>
                <w:lang w:val="en-GB"/>
              </w:rPr>
            </w:pPr>
            <w:r>
              <w:rPr>
                <w:bCs/>
                <w:lang w:val="en-GB"/>
              </w:rPr>
              <w:t>99 mm x 25 mm x 25 mm</w:t>
            </w:r>
          </w:p>
        </w:tc>
      </w:tr>
      <w:tr w:rsidR="00245E86" w14:paraId="569FFB62"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2AA40C23" w14:textId="77777777" w:rsidR="00245E86" w:rsidRDefault="00245E86">
            <w:pPr>
              <w:spacing w:line="240" w:lineRule="auto"/>
              <w:jc w:val="left"/>
              <w:rPr>
                <w:b/>
                <w:color w:val="595959" w:themeColor="text1" w:themeTint="A6"/>
                <w:sz w:val="22"/>
                <w:szCs w:val="22"/>
                <w:lang w:val="en-GB"/>
              </w:rPr>
            </w:pPr>
          </w:p>
        </w:tc>
        <w:tc>
          <w:tcPr>
            <w:tcW w:w="3260" w:type="dxa"/>
            <w:tcBorders>
              <w:top w:val="single" w:sz="4" w:space="0" w:color="auto"/>
              <w:left w:val="nil"/>
              <w:bottom w:val="single" w:sz="4" w:space="0" w:color="auto"/>
              <w:right w:val="nil"/>
            </w:tcBorders>
            <w:hideMark/>
          </w:tcPr>
          <w:p w14:paraId="72725DEC" w14:textId="77777777" w:rsidR="00245E86" w:rsidRDefault="00245E86">
            <w:pPr>
              <w:spacing w:line="345" w:lineRule="atLeast"/>
              <w:jc w:val="left"/>
              <w:rPr>
                <w:b/>
                <w:bCs/>
                <w:lang w:val="en-GB"/>
              </w:rPr>
            </w:pPr>
            <w:r>
              <w:rPr>
                <w:b/>
                <w:bCs/>
                <w:lang w:val="en-GB"/>
              </w:rPr>
              <w:t>Connectors:</w:t>
            </w:r>
          </w:p>
        </w:tc>
        <w:tc>
          <w:tcPr>
            <w:tcW w:w="3810" w:type="dxa"/>
            <w:gridSpan w:val="2"/>
            <w:tcBorders>
              <w:top w:val="single" w:sz="4" w:space="0" w:color="auto"/>
              <w:left w:val="nil"/>
              <w:bottom w:val="single" w:sz="4" w:space="0" w:color="auto"/>
              <w:right w:val="nil"/>
            </w:tcBorders>
            <w:hideMark/>
          </w:tcPr>
          <w:p w14:paraId="288A2451" w14:textId="77777777" w:rsidR="00245E86" w:rsidRDefault="00245E86">
            <w:pPr>
              <w:spacing w:line="345" w:lineRule="atLeast"/>
              <w:jc w:val="left"/>
              <w:rPr>
                <w:lang w:val="en-GB"/>
              </w:rPr>
            </w:pPr>
            <w:r>
              <w:rPr>
                <w:lang w:val="en-GB"/>
              </w:rPr>
              <w:t>USB</w:t>
            </w:r>
            <w:r>
              <w:rPr>
                <w:lang w:val="en-GB"/>
              </w:rPr>
              <w:noBreakHyphen/>
              <w:t>C* 3.1 Gen 1*</w:t>
            </w:r>
          </w:p>
        </w:tc>
      </w:tr>
      <w:tr w:rsidR="00245E86" w:rsidRPr="006A1458" w14:paraId="07CD9048" w14:textId="77777777" w:rsidTr="00245E86">
        <w:trPr>
          <w:gridAfter w:val="1"/>
          <w:wAfter w:w="236" w:type="dxa"/>
        </w:trPr>
        <w:tc>
          <w:tcPr>
            <w:tcW w:w="0" w:type="auto"/>
            <w:vMerge/>
            <w:tcBorders>
              <w:top w:val="single" w:sz="4" w:space="0" w:color="auto"/>
              <w:left w:val="nil"/>
              <w:bottom w:val="single" w:sz="4" w:space="0" w:color="auto"/>
              <w:right w:val="nil"/>
            </w:tcBorders>
            <w:vAlign w:val="center"/>
            <w:hideMark/>
          </w:tcPr>
          <w:p w14:paraId="527BD523" w14:textId="77777777" w:rsidR="00245E86" w:rsidRDefault="00245E86">
            <w:pPr>
              <w:spacing w:line="240" w:lineRule="auto"/>
              <w:jc w:val="left"/>
              <w:rPr>
                <w:b/>
                <w:color w:val="595959" w:themeColor="text1" w:themeTint="A6"/>
                <w:sz w:val="22"/>
                <w:szCs w:val="22"/>
                <w:lang w:val="en-GB"/>
              </w:rPr>
            </w:pPr>
          </w:p>
        </w:tc>
        <w:tc>
          <w:tcPr>
            <w:tcW w:w="3260" w:type="dxa"/>
            <w:tcBorders>
              <w:top w:val="single" w:sz="4" w:space="0" w:color="auto"/>
              <w:left w:val="nil"/>
              <w:bottom w:val="single" w:sz="4" w:space="0" w:color="auto"/>
              <w:right w:val="nil"/>
            </w:tcBorders>
          </w:tcPr>
          <w:p w14:paraId="73AC8730" w14:textId="77777777" w:rsidR="00245E86" w:rsidRDefault="00245E86">
            <w:pPr>
              <w:spacing w:line="345" w:lineRule="atLeast"/>
              <w:jc w:val="left"/>
              <w:rPr>
                <w:b/>
                <w:bCs/>
                <w:lang w:val="en-GB"/>
              </w:rPr>
            </w:pPr>
            <w:r>
              <w:rPr>
                <w:b/>
                <w:bCs/>
                <w:lang w:val="en-GB"/>
              </w:rPr>
              <w:t>Mounting Mechanism:</w:t>
            </w:r>
          </w:p>
          <w:p w14:paraId="3CCB36B9" w14:textId="77777777" w:rsidR="00245E86" w:rsidRDefault="00245E86">
            <w:pPr>
              <w:spacing w:line="240" w:lineRule="auto"/>
              <w:jc w:val="left"/>
              <w:rPr>
                <w:b/>
                <w:bCs/>
                <w:lang w:val="en-GB"/>
              </w:rPr>
            </w:pPr>
          </w:p>
        </w:tc>
        <w:tc>
          <w:tcPr>
            <w:tcW w:w="3810" w:type="dxa"/>
            <w:gridSpan w:val="2"/>
            <w:tcBorders>
              <w:top w:val="single" w:sz="4" w:space="0" w:color="auto"/>
              <w:left w:val="nil"/>
              <w:bottom w:val="single" w:sz="4" w:space="0" w:color="auto"/>
              <w:right w:val="nil"/>
            </w:tcBorders>
            <w:hideMark/>
          </w:tcPr>
          <w:p w14:paraId="5AFF1B77" w14:textId="77777777" w:rsidR="00245E86" w:rsidRDefault="00245E86" w:rsidP="00035EE0">
            <w:pPr>
              <w:keepNext/>
              <w:spacing w:line="345" w:lineRule="atLeast"/>
              <w:jc w:val="left"/>
              <w:rPr>
                <w:lang w:val="en-GB"/>
              </w:rPr>
            </w:pPr>
            <w:r>
              <w:rPr>
                <w:lang w:val="en-GB"/>
              </w:rPr>
              <w:t>One 1/4</w:t>
            </w:r>
            <w:r>
              <w:rPr>
                <w:lang w:val="en-GB"/>
              </w:rPr>
              <w:noBreakHyphen/>
              <w:t>20 UNC thread mounting point, Two M3 thread mounting points.</w:t>
            </w:r>
          </w:p>
        </w:tc>
      </w:tr>
    </w:tbl>
    <w:p w14:paraId="7424CAC8" w14:textId="65D584DC" w:rsidR="00245E86" w:rsidRPr="00AB522C" w:rsidRDefault="00035EE0" w:rsidP="00AB522C">
      <w:pPr>
        <w:pStyle w:val="Caption"/>
        <w:jc w:val="center"/>
      </w:pPr>
      <w:bookmarkStart w:id="38" w:name="_Toc29928112"/>
      <w:r>
        <w:t xml:space="preserve">Tabelle </w:t>
      </w:r>
      <w:fldSimple w:instr=" SEQ Tabelle \* ARABIC ">
        <w:r w:rsidR="00D62562">
          <w:rPr>
            <w:noProof/>
          </w:rPr>
          <w:t>3</w:t>
        </w:r>
      </w:fldSimple>
      <w:r>
        <w:t xml:space="preserve">: </w:t>
      </w:r>
      <w:proofErr w:type="spellStart"/>
      <w:r>
        <w:t>RealSense</w:t>
      </w:r>
      <w:proofErr w:type="spellEnd"/>
      <w:r>
        <w:t xml:space="preserve"> D435 - Spezifikationen</w:t>
      </w:r>
      <w:r>
        <w:rPr>
          <w:noProof/>
        </w:rPr>
        <mc:AlternateContent>
          <mc:Choice Requires="wps">
            <w:drawing>
              <wp:anchor distT="0" distB="0" distL="114300" distR="114300" simplePos="0" relativeHeight="251663360" behindDoc="0" locked="0" layoutInCell="1" allowOverlap="1" wp14:anchorId="63AC2555" wp14:editId="5E212696">
                <wp:simplePos x="0" y="0"/>
                <wp:positionH relativeFrom="column">
                  <wp:posOffset>586740</wp:posOffset>
                </wp:positionH>
                <wp:positionV relativeFrom="paragraph">
                  <wp:posOffset>2808605</wp:posOffset>
                </wp:positionV>
                <wp:extent cx="483171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831715" cy="635"/>
                        </a:xfrm>
                        <a:prstGeom prst="rect">
                          <a:avLst/>
                        </a:prstGeom>
                        <a:solidFill>
                          <a:prstClr val="white"/>
                        </a:solidFill>
                        <a:ln>
                          <a:noFill/>
                        </a:ln>
                      </wps:spPr>
                      <wps:txbx>
                        <w:txbxContent>
                          <w:p w14:paraId="795ABF40" w14:textId="4CE041F4" w:rsidR="00C0679A" w:rsidRPr="008428CD" w:rsidRDefault="00C0679A" w:rsidP="00035EE0">
                            <w:pPr>
                              <w:pStyle w:val="Caption"/>
                              <w:jc w:val="center"/>
                              <w:rPr>
                                <w:rFonts w:cs="Arial"/>
                                <w:noProof/>
                                <w:szCs w:val="26"/>
                              </w:rPr>
                            </w:pPr>
                            <w:bookmarkStart w:id="39" w:name="_Toc29928093"/>
                            <w:r>
                              <w:t xml:space="preserve">Abbildung </w:t>
                            </w:r>
                            <w:fldSimple w:instr=" SEQ Abbildung \* ARABIC ">
                              <w:r w:rsidR="00D62562">
                                <w:rPr>
                                  <w:noProof/>
                                </w:rPr>
                                <w:t>9</w:t>
                              </w:r>
                            </w:fldSimple>
                            <w:r>
                              <w:t xml:space="preserve">: </w:t>
                            </w:r>
                            <w:proofErr w:type="spellStart"/>
                            <w:r>
                              <w:t>RealSense</w:t>
                            </w:r>
                            <w:proofErr w:type="spellEnd"/>
                            <w:r>
                              <w:t xml:space="preserve"> D435 – Aufbau [6]</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C2555" id="Text Box 9" o:spid="_x0000_s1030" type="#_x0000_t202" style="position:absolute;left:0;text-align:left;margin-left:46.2pt;margin-top:221.15pt;width:380.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" stroked="f">
                <v:textbox style="mso-fit-shape-to-text:t" inset="0,0,0,0">
                  <w:txbxContent>
                    <w:p w14:paraId="795ABF40" w14:textId="4CE041F4" w:rsidR="00C0679A" w:rsidRPr="008428CD" w:rsidRDefault="00C0679A" w:rsidP="00035EE0">
                      <w:pPr>
                        <w:pStyle w:val="Caption"/>
                        <w:jc w:val="center"/>
                        <w:rPr>
                          <w:rFonts w:cs="Arial"/>
                          <w:noProof/>
                          <w:szCs w:val="26"/>
                        </w:rPr>
                      </w:pPr>
                      <w:bookmarkStart w:id="40" w:name="_Toc29928093"/>
                      <w:r>
                        <w:t xml:space="preserve">Abbildung </w:t>
                      </w:r>
                      <w:fldSimple w:instr=" SEQ Abbildung \* ARABIC ">
                        <w:r w:rsidR="00D62562">
                          <w:rPr>
                            <w:noProof/>
                          </w:rPr>
                          <w:t>9</w:t>
                        </w:r>
                      </w:fldSimple>
                      <w:r>
                        <w:t xml:space="preserve">: </w:t>
                      </w:r>
                      <w:proofErr w:type="spellStart"/>
                      <w:r>
                        <w:t>RealSense</w:t>
                      </w:r>
                      <w:proofErr w:type="spellEnd"/>
                      <w:r>
                        <w:t xml:space="preserve"> D435 – Aufbau [6]</w:t>
                      </w:r>
                      <w:bookmarkEnd w:id="40"/>
                    </w:p>
                  </w:txbxContent>
                </v:textbox>
                <w10:wrap type="square"/>
              </v:shape>
            </w:pict>
          </mc:Fallback>
        </mc:AlternateContent>
      </w:r>
      <w:r w:rsidR="00245E86">
        <w:rPr>
          <w:noProof/>
        </w:rPr>
        <w:drawing>
          <wp:anchor distT="0" distB="0" distL="114300" distR="114300" simplePos="0" relativeHeight="251659264" behindDoc="0" locked="0" layoutInCell="1" allowOverlap="1" wp14:anchorId="38D23A3C" wp14:editId="7410DF4B">
            <wp:simplePos x="0" y="0"/>
            <wp:positionH relativeFrom="margin">
              <wp:posOffset>586740</wp:posOffset>
            </wp:positionH>
            <wp:positionV relativeFrom="margin">
              <wp:posOffset>5703570</wp:posOffset>
            </wp:positionV>
            <wp:extent cx="4831715" cy="2564130"/>
            <wp:effectExtent l="0" t="0" r="6985" b="7620"/>
            <wp:wrapSquare wrapText="bothSides"/>
            <wp:docPr id="5" name="Picture 5" descr="Inside Depth Camera"/>
            <wp:cNvGraphicFramePr/>
            <a:graphic xmlns:a="http://schemas.openxmlformats.org/drawingml/2006/main">
              <a:graphicData uri="http://schemas.openxmlformats.org/drawingml/2006/picture">
                <pic:pic xmlns:pic="http://schemas.openxmlformats.org/drawingml/2006/picture">
                  <pic:nvPicPr>
                    <pic:cNvPr id="2" name="Picture 2" descr="Inside Depth Camera"/>
                    <pic:cNvPicPr/>
                  </pic:nvPicPr>
                  <pic:blipFill rotWithShape="1">
                    <a:blip r:embed="rId27" cstate="print">
                      <a:extLst>
                        <a:ext uri="{28A0092B-C50C-407E-A947-70E740481C1C}">
                          <a14:useLocalDpi xmlns:a14="http://schemas.microsoft.com/office/drawing/2010/main" val="0"/>
                        </a:ext>
                      </a:extLst>
                    </a:blip>
                    <a:srcRect l="2937" t="5813" r="3854" b="5616"/>
                    <a:stretch/>
                  </pic:blipFill>
                  <pic:spPr bwMode="auto">
                    <a:xfrm>
                      <a:off x="0" y="0"/>
                      <a:ext cx="4831715" cy="2564130"/>
                    </a:xfrm>
                    <a:prstGeom prst="rect">
                      <a:avLst/>
                    </a:prstGeom>
                    <a:noFill/>
                    <a:ln>
                      <a:noFill/>
                    </a:ln>
                    <a:extLst>
                      <a:ext uri="{53640926-AAD7-44D8-BBD7-CCE9431645EC}">
                        <a14:shadowObscured xmlns:a14="http://schemas.microsoft.com/office/drawing/2010/main"/>
                      </a:ext>
                    </a:extLst>
                  </pic:spPr>
                </pic:pic>
              </a:graphicData>
            </a:graphic>
          </wp:anchor>
        </w:drawing>
      </w:r>
      <w:r w:rsidR="00DB3F96">
        <w:t xml:space="preserve"> [</w:t>
      </w:r>
      <w:r w:rsidR="00D6341D">
        <w:t>6</w:t>
      </w:r>
      <w:r w:rsidR="00DB3F96">
        <w:t>]</w:t>
      </w:r>
      <w:bookmarkEnd w:id="38"/>
    </w:p>
    <w:p w14:paraId="6B168AC4" w14:textId="77777777" w:rsidR="00683CCF" w:rsidRDefault="00683CCF">
      <w:pPr>
        <w:spacing w:line="240" w:lineRule="auto"/>
        <w:jc w:val="left"/>
        <w:rPr>
          <w:rFonts w:cs="Arial"/>
          <w:bCs/>
          <w:sz w:val="24"/>
          <w:szCs w:val="26"/>
        </w:rPr>
      </w:pPr>
      <w:r>
        <w:br w:type="page"/>
      </w:r>
    </w:p>
    <w:p w14:paraId="42845670" w14:textId="101E079B" w:rsidR="00245E86" w:rsidRDefault="00245E86" w:rsidP="00245E86">
      <w:pPr>
        <w:pStyle w:val="Heading3"/>
        <w:rPr>
          <w:lang w:val="en-GB"/>
        </w:rPr>
      </w:pPr>
      <w:r w:rsidRPr="0032244B">
        <w:lastRenderedPageBreak/>
        <w:t>Stereoskop</w:t>
      </w:r>
      <w:r w:rsidR="00364C0F" w:rsidRPr="0032244B">
        <w:t>is</w:t>
      </w:r>
      <w:r w:rsidRPr="0032244B">
        <w:t>ches</w:t>
      </w:r>
      <w:r>
        <w:rPr>
          <w:lang w:val="en-GB"/>
        </w:rPr>
        <w:t xml:space="preserve"> </w:t>
      </w:r>
      <w:r w:rsidRPr="0032244B">
        <w:t>Sehen</w:t>
      </w:r>
    </w:p>
    <w:p w14:paraId="69F4E339" w14:textId="00D86C2C" w:rsidR="00D2385C" w:rsidRDefault="00D2385C" w:rsidP="00D2385C">
      <w:r w:rsidRPr="00D2385C">
        <w:t>Wir Menschen können</w:t>
      </w:r>
      <w:r>
        <w:t xml:space="preserve"> dank unseren Augen und dem Gehi</w:t>
      </w:r>
      <w:r w:rsidR="00DB3F96">
        <w:t>r</w:t>
      </w:r>
      <w:r>
        <w:t xml:space="preserve">n räumlich sehen. Bei der Tiefenkamera funktioniert das auf ähnliche Art und Weise. So wie wir Menschen besitz die Tiefenkamera zwei Augen, respektive Kameras (Right &amp; </w:t>
      </w:r>
      <w:proofErr w:type="spellStart"/>
      <w:r>
        <w:t>Left</w:t>
      </w:r>
      <w:proofErr w:type="spellEnd"/>
      <w:r>
        <w:t xml:space="preserve"> </w:t>
      </w:r>
      <w:proofErr w:type="spellStart"/>
      <w:r>
        <w:t>Imager</w:t>
      </w:r>
      <w:proofErr w:type="spellEnd"/>
      <w:r>
        <w:t xml:space="preserve">). Zusammen mit dem Gehirn / Software wird nun das Räumliche </w:t>
      </w:r>
      <w:r w:rsidR="00085035">
        <w:t>(</w:t>
      </w:r>
      <w:r>
        <w:t>3D</w:t>
      </w:r>
      <w:r w:rsidR="00085035">
        <w:t>)</w:t>
      </w:r>
      <w:r>
        <w:t xml:space="preserve"> sehen möglich</w:t>
      </w:r>
      <w:r w:rsidR="00A019BE">
        <w:t>.</w:t>
      </w:r>
      <w:r>
        <w:t xml:space="preserve"> </w:t>
      </w:r>
      <w:r w:rsidR="00A019BE">
        <w:t>I</w:t>
      </w:r>
      <w:r>
        <w:t xml:space="preserve">m Fachjargon spricht man hier vom </w:t>
      </w:r>
      <w:r w:rsidR="00A019BE">
        <w:t>s</w:t>
      </w:r>
      <w:r>
        <w:t>tereoskopische</w:t>
      </w:r>
      <w:r w:rsidR="00A019BE">
        <w:t>n</w:t>
      </w:r>
      <w:r>
        <w:t xml:space="preserve"> Sehen</w:t>
      </w:r>
      <w:r w:rsidR="00DB3F96">
        <w:t xml:space="preserve"> [</w:t>
      </w:r>
      <w:r w:rsidR="00D6341D">
        <w:t>7</w:t>
      </w:r>
      <w:r w:rsidR="00DB3F96">
        <w:t>]</w:t>
      </w:r>
      <w:r>
        <w:t xml:space="preserve">. Schauen nun beide Augen auf denselben Gegenstand, so tun sie dies in einem leicht unterschiedlichen Winkel. Auf der Netzhaut des linken Auges fällt somit ein etwas anderes Bild als auf der Netzhaut des rechten Auges. Das kann man </w:t>
      </w:r>
      <w:r w:rsidR="00291B75">
        <w:t>ganz einfach selbst an einem Experiment überprüfen. Dazu streckt man den Arm aus und fixiert mit dem Daumen einen Punkt</w:t>
      </w:r>
      <w:r w:rsidR="00CA59B4">
        <w:t xml:space="preserve"> </w:t>
      </w:r>
      <w:proofErr w:type="spellStart"/>
      <w:r w:rsidR="00CA59B4">
        <w:t>z.b</w:t>
      </w:r>
      <w:proofErr w:type="spellEnd"/>
      <w:r w:rsidR="00CA59B4">
        <w:t xml:space="preserve"> die Ecke des Monitors</w:t>
      </w:r>
      <w:r w:rsidR="00291B75">
        <w:t>. Kneift man nun abwechselnd die beiden Augen zu, so scheint es, als würde der Daumen hin- und herspringen</w:t>
      </w:r>
      <w:r w:rsidR="00D71A02">
        <w:t xml:space="preserve"> -in Relation zum Fixationspunkt (Fixation -&gt; das gezielte Betrachten eines Objekts). Der </w:t>
      </w:r>
      <w:r w:rsidR="001526B6">
        <w:t xml:space="preserve">Gegenstand </w:t>
      </w:r>
      <w:r w:rsidR="00D71A02">
        <w:t xml:space="preserve">wird </w:t>
      </w:r>
      <w:r w:rsidR="001526B6">
        <w:t>auf</w:t>
      </w:r>
      <w:r w:rsidR="00D71A02">
        <w:t xml:space="preserve"> der Netzhaut des linken und der des rechten Auges auf dem entsprechenden Stellen abgebildet. Die Bilder von näher gelegenen Objekten, wie der Daumen in unserem Selbstversuch, sind gegenüber diesen korrespondierenden Netzhautstellen versetzt. Aus der sogenannten retinalen Disparität, das heisst dem seitlichen Versatz und dem Unterschied der Abbilder eines Objekts auf den beiden Netzhäuten, bildet das Gehirn die räumliche Tiefe und somit das 3D</w:t>
      </w:r>
      <w:r w:rsidR="000C47C7">
        <w:t>-</w:t>
      </w:r>
      <w:r w:rsidR="00D71A02">
        <w:t xml:space="preserve">Bild. So ähnlich funktioniert auch die Tiefenkamera. Die </w:t>
      </w:r>
      <w:proofErr w:type="spellStart"/>
      <w:r w:rsidR="00D71A02">
        <w:t>RealSense</w:t>
      </w:r>
      <w:proofErr w:type="spellEnd"/>
      <w:r w:rsidR="00D71A02">
        <w:t xml:space="preserve"> D435 besitzt zwei Kameras</w:t>
      </w:r>
      <w:r w:rsidR="00EB2E00">
        <w:t>,</w:t>
      </w:r>
      <w:r w:rsidR="00D71A02">
        <w:t xml:space="preserve"> die einen leicht unterschiedlichen Winkel haben. Zusammen mit der Prozessor-Unit wird nun das 3D-Bild und somit das räumliche Sehen produziert. </w:t>
      </w:r>
      <w:r w:rsidR="00D60EB2">
        <w:t>Der Infrarot-Projektor, welcher sich zwischen den beiden Kameras befindet, projiziert ein statisches IR-Muster zur Verbesserung der Tiefengenauigkeit in Szenen mit geringer Textur.</w:t>
      </w:r>
      <w:r w:rsidR="00DB3F96">
        <w:t xml:space="preserve"> [</w:t>
      </w:r>
      <w:r w:rsidR="00D6341D">
        <w:t>8</w:t>
      </w:r>
      <w:r w:rsidR="00DB3F96">
        <w:t>]</w:t>
      </w:r>
    </w:p>
    <w:p w14:paraId="72BDE80E" w14:textId="41DB0655" w:rsidR="00D60EB2" w:rsidRPr="00D2385C" w:rsidRDefault="00D60EB2" w:rsidP="00D2385C"/>
    <w:p w14:paraId="7A7C65EE" w14:textId="0A8EC805" w:rsidR="00035EE0" w:rsidRDefault="00683CCF">
      <w:pPr>
        <w:spacing w:line="240" w:lineRule="auto"/>
        <w:jc w:val="left"/>
        <w:rPr>
          <w:rFonts w:cs="Arial"/>
          <w:bCs/>
          <w:sz w:val="24"/>
          <w:szCs w:val="26"/>
        </w:rPr>
      </w:pPr>
      <w:r>
        <w:rPr>
          <w:noProof/>
        </w:rPr>
        <w:drawing>
          <wp:anchor distT="0" distB="0" distL="114300" distR="114300" simplePos="0" relativeHeight="251664384" behindDoc="0" locked="0" layoutInCell="1" allowOverlap="1" wp14:anchorId="3F3EE7CD" wp14:editId="70550F94">
            <wp:simplePos x="0" y="0"/>
            <wp:positionH relativeFrom="margin">
              <wp:posOffset>1286168</wp:posOffset>
            </wp:positionH>
            <wp:positionV relativeFrom="margin">
              <wp:posOffset>5009662</wp:posOffset>
            </wp:positionV>
            <wp:extent cx="3516630" cy="1681480"/>
            <wp:effectExtent l="0" t="0" r="7620" b="0"/>
            <wp:wrapSquare wrapText="bothSides"/>
            <wp:docPr id="10" name="Picture 10" descr="Tiefenkamera D435 Kameramodule"/>
            <wp:cNvGraphicFramePr/>
            <a:graphic xmlns:a="http://schemas.openxmlformats.org/drawingml/2006/main">
              <a:graphicData uri="http://schemas.openxmlformats.org/drawingml/2006/picture">
                <pic:pic xmlns:pic="http://schemas.openxmlformats.org/drawingml/2006/picture">
                  <pic:nvPicPr>
                    <pic:cNvPr id="3" name="Picture 3" descr="Tiefenkamera D435 Kameramodule"/>
                    <pic:cNvPicPr/>
                  </pic:nvPicPr>
                  <pic:blipFill rotWithShape="1">
                    <a:blip r:embed="rId28" cstate="print">
                      <a:extLst>
                        <a:ext uri="{28A0092B-C50C-407E-A947-70E740481C1C}">
                          <a14:useLocalDpi xmlns:a14="http://schemas.microsoft.com/office/drawing/2010/main" val="0"/>
                        </a:ext>
                      </a:extLst>
                    </a:blip>
                    <a:srcRect l="18844" t="13863" r="18291" b="16394"/>
                    <a:stretch/>
                  </pic:blipFill>
                  <pic:spPr bwMode="auto">
                    <a:xfrm>
                      <a:off x="0" y="0"/>
                      <a:ext cx="3516630" cy="1681480"/>
                    </a:xfrm>
                    <a:prstGeom prst="rect">
                      <a:avLst/>
                    </a:prstGeom>
                    <a:noFill/>
                    <a:ln>
                      <a:noFill/>
                    </a:ln>
                    <a:extLst>
                      <a:ext uri="{53640926-AAD7-44D8-BBD7-CCE9431645EC}">
                        <a14:shadowObscured xmlns:a14="http://schemas.microsoft.com/office/drawing/2010/main"/>
                      </a:ext>
                    </a:extLst>
                  </pic:spPr>
                </pic:pic>
              </a:graphicData>
            </a:graphic>
          </wp:anchor>
        </w:drawing>
      </w:r>
      <w:r w:rsidR="00A75EA9">
        <w:rPr>
          <w:noProof/>
        </w:rPr>
        <mc:AlternateContent>
          <mc:Choice Requires="wps">
            <w:drawing>
              <wp:anchor distT="0" distB="0" distL="114300" distR="114300" simplePos="0" relativeHeight="251669504" behindDoc="0" locked="0" layoutInCell="1" allowOverlap="1" wp14:anchorId="465335BC" wp14:editId="071853B3">
                <wp:simplePos x="0" y="0"/>
                <wp:positionH relativeFrom="column">
                  <wp:posOffset>1243965</wp:posOffset>
                </wp:positionH>
                <wp:positionV relativeFrom="paragraph">
                  <wp:posOffset>1859280</wp:posOffset>
                </wp:positionV>
                <wp:extent cx="35166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14:paraId="1433EEFF" w14:textId="02234EE8" w:rsidR="00C0679A" w:rsidRPr="00F34F0D" w:rsidRDefault="00C0679A" w:rsidP="00A75EA9">
                            <w:pPr>
                              <w:pStyle w:val="Caption"/>
                              <w:jc w:val="center"/>
                              <w:rPr>
                                <w:noProof/>
                                <w:sz w:val="20"/>
                              </w:rPr>
                            </w:pPr>
                            <w:bookmarkStart w:id="41" w:name="_Toc29928094"/>
                            <w:r>
                              <w:t xml:space="preserve">Abbildung </w:t>
                            </w:r>
                            <w:fldSimple w:instr=" SEQ Abbildung \* ARABIC ">
                              <w:r w:rsidR="00D62562">
                                <w:rPr>
                                  <w:noProof/>
                                </w:rPr>
                                <w:t>10</w:t>
                              </w:r>
                            </w:fldSimple>
                            <w:r>
                              <w:t xml:space="preserve">: </w:t>
                            </w:r>
                            <w:proofErr w:type="spellStart"/>
                            <w:r>
                              <w:t>RealSense</w:t>
                            </w:r>
                            <w:proofErr w:type="spellEnd"/>
                            <w:r>
                              <w:t xml:space="preserve"> D435 - Aufbau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335BC" id="Text Box 13" o:spid="_x0000_s1031" type="#_x0000_t202" style="position:absolute;margin-left:97.95pt;margin-top:146.4pt;width:27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" stroked="f">
                <v:textbox style="mso-fit-shape-to-text:t" inset="0,0,0,0">
                  <w:txbxContent>
                    <w:p w14:paraId="1433EEFF" w14:textId="02234EE8" w:rsidR="00C0679A" w:rsidRPr="00F34F0D" w:rsidRDefault="00C0679A" w:rsidP="00A75EA9">
                      <w:pPr>
                        <w:pStyle w:val="Caption"/>
                        <w:jc w:val="center"/>
                        <w:rPr>
                          <w:noProof/>
                          <w:sz w:val="20"/>
                        </w:rPr>
                      </w:pPr>
                      <w:bookmarkStart w:id="42" w:name="_Toc29928094"/>
                      <w:r>
                        <w:t xml:space="preserve">Abbildung </w:t>
                      </w:r>
                      <w:fldSimple w:instr=" SEQ Abbildung \* ARABIC ">
                        <w:r w:rsidR="00D62562">
                          <w:rPr>
                            <w:noProof/>
                          </w:rPr>
                          <w:t>10</w:t>
                        </w:r>
                      </w:fldSimple>
                      <w:r>
                        <w:t xml:space="preserve">: </w:t>
                      </w:r>
                      <w:proofErr w:type="spellStart"/>
                      <w:r>
                        <w:t>RealSense</w:t>
                      </w:r>
                      <w:proofErr w:type="spellEnd"/>
                      <w:r>
                        <w:t xml:space="preserve"> D435 - Aufbau</w:t>
                      </w:r>
                      <w:bookmarkEnd w:id="42"/>
                    </w:p>
                  </w:txbxContent>
                </v:textbox>
                <w10:wrap type="square"/>
              </v:shape>
            </w:pict>
          </mc:Fallback>
        </mc:AlternateContent>
      </w:r>
      <w:r w:rsidR="00035EE0">
        <w:br w:type="page"/>
      </w:r>
    </w:p>
    <w:p w14:paraId="115F5D9D" w14:textId="77777777" w:rsidR="000C064B" w:rsidRDefault="000C064B" w:rsidP="000C064B">
      <w:pPr>
        <w:pStyle w:val="Heading3"/>
      </w:pPr>
      <w:proofErr w:type="spellStart"/>
      <w:r>
        <w:lastRenderedPageBreak/>
        <w:t>Nuitrack</w:t>
      </w:r>
      <w:proofErr w:type="spellEnd"/>
      <w:r>
        <w:t xml:space="preserve"> – Tracking SDK</w:t>
      </w:r>
    </w:p>
    <w:p w14:paraId="12971725" w14:textId="77777777" w:rsidR="00E460A8" w:rsidRPr="00E460A8" w:rsidRDefault="00E460A8" w:rsidP="00E460A8">
      <w:pPr>
        <w:pStyle w:val="Heading4"/>
      </w:pPr>
      <w:r>
        <w:t xml:space="preserve">Was ist </w:t>
      </w:r>
      <w:r w:rsidR="009116D8">
        <w:t xml:space="preserve">das </w:t>
      </w:r>
      <w:proofErr w:type="spellStart"/>
      <w:r>
        <w:t>Nuitrack</w:t>
      </w:r>
      <w:proofErr w:type="spellEnd"/>
      <w:r>
        <w:t xml:space="preserve"> SDK?</w:t>
      </w:r>
    </w:p>
    <w:p w14:paraId="495FA861" w14:textId="250E9CCF" w:rsidR="000C064B" w:rsidRDefault="0068058D" w:rsidP="000C064B">
      <w:proofErr w:type="spellStart"/>
      <w:r>
        <w:t>Nuitrack</w:t>
      </w:r>
      <w:proofErr w:type="spellEnd"/>
      <w:r>
        <w:t xml:space="preserve"> ist ein Framework </w:t>
      </w:r>
      <w:r w:rsidR="002A322B">
        <w:t>für Skelettverfolgung und Gestenerkennung. Das 3D-Tracking ist eine Middleware</w:t>
      </w:r>
      <w:r w:rsidR="0086014A">
        <w:t>-</w:t>
      </w:r>
      <w:r w:rsidR="002A322B">
        <w:t xml:space="preserve">Lösung, die von 3DiVi Inc. </w:t>
      </w:r>
      <w:r w:rsidR="000452A0">
        <w:t>e</w:t>
      </w:r>
      <w:r w:rsidR="002A322B">
        <w:t>ntwickelt wird.</w:t>
      </w:r>
      <w:r w:rsidR="00F04C48">
        <w:t xml:space="preserve"> </w:t>
      </w:r>
      <w:r w:rsidR="00E46CC1">
        <w:t>Das Softwareentwicklungsunternehmen wurde im Jahr 2011 gegründet und ist im Bereich Computer Vision, Künstliche Intelligenz und Deep Learning tätig.</w:t>
      </w:r>
      <w:r w:rsidR="002A322B">
        <w:t xml:space="preserve"> Das</w:t>
      </w:r>
      <w:r w:rsidR="00E46CC1">
        <w:t xml:space="preserve"> von ihnen entwickelte</w:t>
      </w:r>
      <w:r w:rsidR="002A322B">
        <w:t xml:space="preserve"> </w:t>
      </w:r>
      <w:proofErr w:type="spellStart"/>
      <w:r w:rsidR="00E46CC1">
        <w:t>Nuitrack</w:t>
      </w:r>
      <w:proofErr w:type="spellEnd"/>
      <w:r w:rsidR="00E46CC1">
        <w:t xml:space="preserve"> SDK </w:t>
      </w:r>
      <w:r w:rsidR="002A322B">
        <w:t>ist mehrsprachig und plattformübergreifend.</w:t>
      </w:r>
      <w:r w:rsidR="00DB3F96">
        <w:t xml:space="preserve"> [</w:t>
      </w:r>
      <w:r w:rsidR="00D6341D">
        <w:t>10</w:t>
      </w:r>
      <w:r w:rsidR="00DB3F96">
        <w:t>]</w:t>
      </w:r>
    </w:p>
    <w:p w14:paraId="75CB6515" w14:textId="77777777" w:rsidR="00BD021D" w:rsidRDefault="00BD021D" w:rsidP="000C064B"/>
    <w:p w14:paraId="16F1BA49" w14:textId="34AC54DD" w:rsidR="00BD021D" w:rsidRPr="000112EB" w:rsidRDefault="000452A0" w:rsidP="000C064B">
      <w:pPr>
        <w:rPr>
          <w:b/>
        </w:rPr>
      </w:pPr>
      <w:r>
        <w:rPr>
          <w:b/>
        </w:rPr>
        <w:t>Features</w:t>
      </w:r>
      <w:r w:rsidR="00BD021D" w:rsidRPr="000112EB">
        <w:rPr>
          <w:b/>
        </w:rPr>
        <w:t>:</w:t>
      </w:r>
    </w:p>
    <w:p w14:paraId="52844C79" w14:textId="77777777" w:rsidR="00BD021D" w:rsidRDefault="007B6A8A" w:rsidP="009B308B">
      <w:pPr>
        <w:pStyle w:val="ListParagraph"/>
        <w:numPr>
          <w:ilvl w:val="0"/>
          <w:numId w:val="9"/>
        </w:numPr>
        <w:jc w:val="left"/>
      </w:pPr>
      <w:r>
        <w:rPr>
          <w:noProof/>
        </w:rPr>
        <mc:AlternateContent>
          <mc:Choice Requires="wps">
            <w:drawing>
              <wp:anchor distT="0" distB="0" distL="114300" distR="114300" simplePos="0" relativeHeight="251687936" behindDoc="1" locked="0" layoutInCell="1" allowOverlap="1" wp14:anchorId="6541EF48" wp14:editId="2D858023">
                <wp:simplePos x="0" y="0"/>
                <wp:positionH relativeFrom="column">
                  <wp:posOffset>2759075</wp:posOffset>
                </wp:positionH>
                <wp:positionV relativeFrom="paragraph">
                  <wp:posOffset>2527935</wp:posOffset>
                </wp:positionV>
                <wp:extent cx="334581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3345815" cy="635"/>
                        </a:xfrm>
                        <a:prstGeom prst="rect">
                          <a:avLst/>
                        </a:prstGeom>
                        <a:solidFill>
                          <a:prstClr val="white"/>
                        </a:solidFill>
                        <a:ln>
                          <a:noFill/>
                        </a:ln>
                      </wps:spPr>
                      <wps:txbx>
                        <w:txbxContent>
                          <w:p w14:paraId="54518178" w14:textId="1C4A2B7E" w:rsidR="00C0679A" w:rsidRPr="00DB3F96" w:rsidRDefault="00C0679A" w:rsidP="007B6A8A">
                            <w:pPr>
                              <w:pStyle w:val="Caption"/>
                              <w:jc w:val="center"/>
                              <w:rPr>
                                <w:noProof/>
                                <w:sz w:val="20"/>
                              </w:rPr>
                            </w:pPr>
                            <w:bookmarkStart w:id="43" w:name="_Toc29928095"/>
                            <w:r>
                              <w:t xml:space="preserve">Abbildung </w:t>
                            </w:r>
                            <w:fldSimple w:instr=" SEQ Abbildung \* ARABIC ">
                              <w:r w:rsidR="00D62562">
                                <w:rPr>
                                  <w:noProof/>
                                </w:rPr>
                                <w:t>11</w:t>
                              </w:r>
                            </w:fldSimple>
                            <w:r>
                              <w:t xml:space="preserve">: Architektur des </w:t>
                            </w:r>
                            <w:proofErr w:type="spellStart"/>
                            <w:r>
                              <w:t>Nuitrack</w:t>
                            </w:r>
                            <w:proofErr w:type="spellEnd"/>
                            <w:r>
                              <w:t xml:space="preserve"> SDK [9]</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1EF48" id="Text Box 31" o:spid="_x0000_s1032" type="#_x0000_t202" style="position:absolute;left:0;text-align:left;margin-left:217.25pt;margin-top:199.05pt;width:263.4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qqSLwIAAGYEAAAOAAAAZHJzL2Uyb0RvYy54bWysVMFu2zAMvQ/YPwi6L06apSi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" stroked="f">
                <v:textbox style="mso-fit-shape-to-text:t" inset="0,0,0,0">
                  <w:txbxContent>
                    <w:p w14:paraId="54518178" w14:textId="1C4A2B7E" w:rsidR="00C0679A" w:rsidRPr="00DB3F96" w:rsidRDefault="00C0679A" w:rsidP="007B6A8A">
                      <w:pPr>
                        <w:pStyle w:val="Caption"/>
                        <w:jc w:val="center"/>
                        <w:rPr>
                          <w:noProof/>
                          <w:sz w:val="20"/>
                        </w:rPr>
                      </w:pPr>
                      <w:bookmarkStart w:id="44" w:name="_Toc29928095"/>
                      <w:r>
                        <w:t xml:space="preserve">Abbildung </w:t>
                      </w:r>
                      <w:fldSimple w:instr=" SEQ Abbildung \* ARABIC ">
                        <w:r w:rsidR="00D62562">
                          <w:rPr>
                            <w:noProof/>
                          </w:rPr>
                          <w:t>11</w:t>
                        </w:r>
                      </w:fldSimple>
                      <w:r>
                        <w:t xml:space="preserve">: Architektur des </w:t>
                      </w:r>
                      <w:proofErr w:type="spellStart"/>
                      <w:r>
                        <w:t>Nuitrack</w:t>
                      </w:r>
                      <w:proofErr w:type="spellEnd"/>
                      <w:r>
                        <w:t xml:space="preserve"> SDK [9]</w:t>
                      </w:r>
                      <w:bookmarkEnd w:id="44"/>
                    </w:p>
                  </w:txbxContent>
                </v:textbox>
                <w10:wrap type="tight"/>
              </v:shape>
            </w:pict>
          </mc:Fallback>
        </mc:AlternateContent>
      </w:r>
      <w:r>
        <w:rPr>
          <w:noProof/>
          <w:lang w:val="en-GB"/>
        </w:rPr>
        <w:drawing>
          <wp:anchor distT="0" distB="0" distL="114300" distR="114300" simplePos="0" relativeHeight="251685888" behindDoc="1" locked="0" layoutInCell="1" allowOverlap="1" wp14:anchorId="75919687" wp14:editId="6D48B4BF">
            <wp:simplePos x="0" y="0"/>
            <wp:positionH relativeFrom="column">
              <wp:posOffset>2759075</wp:posOffset>
            </wp:positionH>
            <wp:positionV relativeFrom="paragraph">
              <wp:posOffset>64135</wp:posOffset>
            </wp:positionV>
            <wp:extent cx="3345815" cy="2406650"/>
            <wp:effectExtent l="0" t="0" r="6985" b="0"/>
            <wp:wrapTight wrapText="bothSides">
              <wp:wrapPolygon edited="0">
                <wp:start x="0" y="0"/>
                <wp:lineTo x="0" y="21372"/>
                <wp:lineTo x="21522" y="21372"/>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5815" cy="240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21D">
        <w:t>Ganzkörper-Skelett Tracking (19 Gelenke)</w:t>
      </w:r>
    </w:p>
    <w:p w14:paraId="3876A283" w14:textId="77777777" w:rsidR="00BD021D" w:rsidRDefault="00BD021D" w:rsidP="009B308B">
      <w:pPr>
        <w:pStyle w:val="ListParagraph"/>
        <w:numPr>
          <w:ilvl w:val="0"/>
          <w:numId w:val="9"/>
        </w:numPr>
        <w:jc w:val="left"/>
      </w:pPr>
      <w:r>
        <w:t>3D Punktewolke</w:t>
      </w:r>
    </w:p>
    <w:p w14:paraId="3A454C4A" w14:textId="77777777" w:rsidR="00BD021D" w:rsidRDefault="00BD021D" w:rsidP="009B308B">
      <w:pPr>
        <w:pStyle w:val="ListParagraph"/>
        <w:numPr>
          <w:ilvl w:val="0"/>
          <w:numId w:val="9"/>
        </w:numPr>
        <w:jc w:val="left"/>
      </w:pPr>
      <w:r>
        <w:t>Benutzermasken</w:t>
      </w:r>
    </w:p>
    <w:p w14:paraId="0F8C7E6A" w14:textId="77777777" w:rsidR="00BD021D" w:rsidRDefault="00BD021D" w:rsidP="009B308B">
      <w:pPr>
        <w:pStyle w:val="ListParagraph"/>
        <w:numPr>
          <w:ilvl w:val="0"/>
          <w:numId w:val="9"/>
        </w:numPr>
        <w:jc w:val="left"/>
      </w:pPr>
      <w:r>
        <w:t>Gestenerkennung</w:t>
      </w:r>
    </w:p>
    <w:p w14:paraId="1BDA5F95" w14:textId="77777777" w:rsidR="00BD021D" w:rsidRDefault="00BD021D" w:rsidP="009B308B">
      <w:pPr>
        <w:pStyle w:val="ListParagraph"/>
        <w:numPr>
          <w:ilvl w:val="0"/>
          <w:numId w:val="9"/>
        </w:numPr>
        <w:jc w:val="left"/>
      </w:pPr>
      <w:r>
        <w:t>Plattformübergreifendes SDK für Android, Windows und Linux</w:t>
      </w:r>
    </w:p>
    <w:p w14:paraId="23919E03" w14:textId="77777777" w:rsidR="00BD021D" w:rsidRDefault="00BD021D" w:rsidP="009B308B">
      <w:pPr>
        <w:pStyle w:val="ListParagraph"/>
        <w:numPr>
          <w:ilvl w:val="0"/>
          <w:numId w:val="9"/>
        </w:numPr>
        <w:jc w:val="left"/>
      </w:pPr>
      <w:r>
        <w:t xml:space="preserve">Unabhängig vom 3D-Sensor (Unterstützt nebst der Intel </w:t>
      </w:r>
      <w:proofErr w:type="spellStart"/>
      <w:r>
        <w:t>RealSense</w:t>
      </w:r>
      <w:proofErr w:type="spellEnd"/>
      <w:r>
        <w:t xml:space="preserve"> auch Kinect v1, Asus </w:t>
      </w:r>
      <w:proofErr w:type="spellStart"/>
      <w:r>
        <w:t>Xtion</w:t>
      </w:r>
      <w:proofErr w:type="spellEnd"/>
      <w:r>
        <w:t xml:space="preserve">, </w:t>
      </w:r>
      <w:proofErr w:type="spellStart"/>
      <w:r>
        <w:t>Orbbec</w:t>
      </w:r>
      <w:proofErr w:type="spellEnd"/>
      <w:r>
        <w:t xml:space="preserve"> Astra, </w:t>
      </w:r>
      <w:proofErr w:type="spellStart"/>
      <w:r>
        <w:t>Orbbec</w:t>
      </w:r>
      <w:proofErr w:type="spellEnd"/>
      <w:r>
        <w:t xml:space="preserve"> </w:t>
      </w:r>
      <w:proofErr w:type="spellStart"/>
      <w:r>
        <w:t>Persee</w:t>
      </w:r>
      <w:proofErr w:type="spellEnd"/>
      <w:r>
        <w:t>)</w:t>
      </w:r>
    </w:p>
    <w:p w14:paraId="2467AC7D" w14:textId="77777777" w:rsidR="00BD021D" w:rsidRDefault="00BD021D" w:rsidP="009B308B">
      <w:pPr>
        <w:pStyle w:val="ListParagraph"/>
        <w:numPr>
          <w:ilvl w:val="0"/>
          <w:numId w:val="9"/>
        </w:numPr>
        <w:jc w:val="left"/>
        <w:rPr>
          <w:lang w:val="en-GB"/>
        </w:rPr>
      </w:pPr>
      <w:proofErr w:type="spellStart"/>
      <w:r w:rsidRPr="00BD021D">
        <w:rPr>
          <w:lang w:val="en-GB"/>
        </w:rPr>
        <w:t>Unitiy</w:t>
      </w:r>
      <w:proofErr w:type="spellEnd"/>
      <w:r w:rsidRPr="00BD021D">
        <w:rPr>
          <w:lang w:val="en-GB"/>
        </w:rPr>
        <w:t xml:space="preserve"> und Unreal Engine P</w:t>
      </w:r>
      <w:r>
        <w:rPr>
          <w:lang w:val="en-GB"/>
        </w:rPr>
        <w:t>lugins</w:t>
      </w:r>
    </w:p>
    <w:p w14:paraId="3850F141" w14:textId="77777777" w:rsidR="00BD021D" w:rsidRDefault="00BD021D" w:rsidP="009B308B">
      <w:pPr>
        <w:pStyle w:val="ListParagraph"/>
        <w:numPr>
          <w:ilvl w:val="0"/>
          <w:numId w:val="9"/>
        </w:numPr>
        <w:jc w:val="left"/>
        <w:rPr>
          <w:lang w:val="en-GB"/>
        </w:rPr>
      </w:pPr>
      <w:proofErr w:type="spellStart"/>
      <w:r>
        <w:rPr>
          <w:lang w:val="en-GB"/>
        </w:rPr>
        <w:t>OpenNI</w:t>
      </w:r>
      <w:proofErr w:type="spellEnd"/>
      <w:r>
        <w:rPr>
          <w:lang w:val="en-GB"/>
        </w:rPr>
        <w:t xml:space="preserve"> 1.5-kompatibel</w:t>
      </w:r>
    </w:p>
    <w:p w14:paraId="14442D26" w14:textId="77777777" w:rsidR="00BD021D" w:rsidRDefault="00BD021D" w:rsidP="00BD021D">
      <w:pPr>
        <w:rPr>
          <w:lang w:val="en-GB"/>
        </w:rPr>
      </w:pPr>
    </w:p>
    <w:p w14:paraId="1684B8D0" w14:textId="77777777" w:rsidR="00BD021D" w:rsidRPr="000112EB" w:rsidRDefault="00BD021D" w:rsidP="00BD021D">
      <w:pPr>
        <w:rPr>
          <w:b/>
          <w:lang w:val="en-GB"/>
        </w:rPr>
      </w:pPr>
      <w:r w:rsidRPr="000112EB">
        <w:rPr>
          <w:b/>
        </w:rPr>
        <w:t>Anwendungsbereiche</w:t>
      </w:r>
      <w:r w:rsidRPr="000112EB">
        <w:rPr>
          <w:b/>
          <w:lang w:val="en-GB"/>
        </w:rPr>
        <w:t xml:space="preserve"> des Frameworks:</w:t>
      </w:r>
    </w:p>
    <w:p w14:paraId="7CB2CB44" w14:textId="77777777" w:rsidR="00BD021D" w:rsidRDefault="00BD021D" w:rsidP="009B308B">
      <w:pPr>
        <w:pStyle w:val="ListParagraph"/>
        <w:numPr>
          <w:ilvl w:val="0"/>
          <w:numId w:val="10"/>
        </w:numPr>
      </w:pPr>
      <w:r w:rsidRPr="00BD021D">
        <w:t xml:space="preserve">NUI (Natural User Interface) für </w:t>
      </w:r>
      <w:proofErr w:type="spellStart"/>
      <w:r w:rsidRPr="00BD021D">
        <w:t>Wi</w:t>
      </w:r>
      <w:r>
        <w:t>ndwos</w:t>
      </w:r>
      <w:proofErr w:type="spellEnd"/>
      <w:r>
        <w:t>/Linux/Android-Plattformen</w:t>
      </w:r>
    </w:p>
    <w:p w14:paraId="722CE962" w14:textId="77777777" w:rsidR="00BD021D" w:rsidRDefault="00BD021D" w:rsidP="009B308B">
      <w:pPr>
        <w:pStyle w:val="ListParagraph"/>
        <w:numPr>
          <w:ilvl w:val="0"/>
          <w:numId w:val="10"/>
        </w:numPr>
      </w:pPr>
      <w:r>
        <w:t>Spiele und Training (Fitness, Tanzstunden)</w:t>
      </w:r>
    </w:p>
    <w:p w14:paraId="40025434" w14:textId="77777777" w:rsidR="00BD021D" w:rsidRDefault="00BD021D" w:rsidP="009B308B">
      <w:pPr>
        <w:pStyle w:val="ListParagraph"/>
        <w:numPr>
          <w:ilvl w:val="0"/>
          <w:numId w:val="10"/>
        </w:numPr>
      </w:pPr>
      <w:r>
        <w:t>Medizinische Rehabilitation</w:t>
      </w:r>
    </w:p>
    <w:p w14:paraId="3465359E" w14:textId="77777777" w:rsidR="00BD021D" w:rsidRDefault="00BD021D" w:rsidP="009B308B">
      <w:pPr>
        <w:pStyle w:val="ListParagraph"/>
        <w:numPr>
          <w:ilvl w:val="0"/>
          <w:numId w:val="10"/>
        </w:numPr>
      </w:pPr>
      <w:r>
        <w:t>Positions- und Ganzkörpertracking für VR</w:t>
      </w:r>
    </w:p>
    <w:p w14:paraId="29C6C95D" w14:textId="77777777" w:rsidR="00BD021D" w:rsidRDefault="00BD021D" w:rsidP="009B308B">
      <w:pPr>
        <w:pStyle w:val="ListParagraph"/>
        <w:numPr>
          <w:ilvl w:val="0"/>
          <w:numId w:val="10"/>
        </w:numPr>
      </w:pPr>
      <w:r>
        <w:t>Zielgruppenanalyse</w:t>
      </w:r>
    </w:p>
    <w:p w14:paraId="4A27BBE4" w14:textId="77777777" w:rsidR="007B6A8A" w:rsidRPr="007B6A8A" w:rsidRDefault="00BD021D" w:rsidP="009B308B">
      <w:pPr>
        <w:pStyle w:val="ListParagraph"/>
        <w:numPr>
          <w:ilvl w:val="0"/>
          <w:numId w:val="10"/>
        </w:numPr>
        <w:rPr>
          <w:bCs/>
          <w:sz w:val="24"/>
          <w:szCs w:val="28"/>
        </w:rPr>
      </w:pPr>
      <w:r>
        <w:t>Robot Vision</w:t>
      </w:r>
    </w:p>
    <w:p w14:paraId="71600220" w14:textId="77777777" w:rsidR="00984EA6" w:rsidRPr="007B6A8A" w:rsidRDefault="00E46CC1" w:rsidP="007B6A8A">
      <w:pPr>
        <w:rPr>
          <w:bCs/>
          <w:sz w:val="24"/>
          <w:szCs w:val="28"/>
        </w:rPr>
      </w:pPr>
      <w:r>
        <w:rPr>
          <w:noProof/>
        </w:rPr>
        <mc:AlternateContent>
          <mc:Choice Requires="wps">
            <w:drawing>
              <wp:anchor distT="0" distB="0" distL="114300" distR="114300" simplePos="0" relativeHeight="251678720" behindDoc="1" locked="0" layoutInCell="1" allowOverlap="1" wp14:anchorId="194AFF65" wp14:editId="6D3490D8">
                <wp:simplePos x="0" y="0"/>
                <wp:positionH relativeFrom="column">
                  <wp:posOffset>47625</wp:posOffset>
                </wp:positionH>
                <wp:positionV relativeFrom="paragraph">
                  <wp:posOffset>1701800</wp:posOffset>
                </wp:positionV>
                <wp:extent cx="601154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14:paraId="2907740A" w14:textId="079EE3AD" w:rsidR="00C0679A" w:rsidRPr="001C6723" w:rsidRDefault="00C0679A" w:rsidP="00E46CC1">
                            <w:pPr>
                              <w:pStyle w:val="Caption"/>
                              <w:jc w:val="center"/>
                              <w:rPr>
                                <w:noProof/>
                                <w:sz w:val="20"/>
                              </w:rPr>
                            </w:pPr>
                            <w:bookmarkStart w:id="45" w:name="_Toc29928096"/>
                            <w:r>
                              <w:t xml:space="preserve">Abbildung </w:t>
                            </w:r>
                            <w:fldSimple w:instr=" SEQ Abbildung \* ARABIC ">
                              <w:r w:rsidR="00D62562">
                                <w:rPr>
                                  <w:noProof/>
                                </w:rPr>
                                <w:t>12</w:t>
                              </w:r>
                            </w:fldSimple>
                            <w:r>
                              <w:t xml:space="preserve">: </w:t>
                            </w:r>
                            <w:proofErr w:type="spellStart"/>
                            <w:r>
                              <w:t>Nuitrack</w:t>
                            </w:r>
                            <w:proofErr w:type="spellEnd"/>
                            <w:r>
                              <w:t xml:space="preserve"> Logo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FF65" id="Text Box 19" o:spid="_x0000_s1033" type="#_x0000_t202" style="position:absolute;left:0;text-align:left;margin-left:3.75pt;margin-top:134pt;width:473.3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FJLwIAAGY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" stroked="f">
                <v:textbox style="mso-fit-shape-to-text:t" inset="0,0,0,0">
                  <w:txbxContent>
                    <w:p w14:paraId="2907740A" w14:textId="079EE3AD" w:rsidR="00C0679A" w:rsidRPr="001C6723" w:rsidRDefault="00C0679A" w:rsidP="00E46CC1">
                      <w:pPr>
                        <w:pStyle w:val="Caption"/>
                        <w:jc w:val="center"/>
                        <w:rPr>
                          <w:noProof/>
                          <w:sz w:val="20"/>
                        </w:rPr>
                      </w:pPr>
                      <w:bookmarkStart w:id="46" w:name="_Toc29928096"/>
                      <w:r>
                        <w:t xml:space="preserve">Abbildung </w:t>
                      </w:r>
                      <w:fldSimple w:instr=" SEQ Abbildung \* ARABIC ">
                        <w:r w:rsidR="00D62562">
                          <w:rPr>
                            <w:noProof/>
                          </w:rPr>
                          <w:t>12</w:t>
                        </w:r>
                      </w:fldSimple>
                      <w:r>
                        <w:t xml:space="preserve">: </w:t>
                      </w:r>
                      <w:proofErr w:type="spellStart"/>
                      <w:r>
                        <w:t>Nuitrack</w:t>
                      </w:r>
                      <w:proofErr w:type="spellEnd"/>
                      <w:r>
                        <w:t xml:space="preserve"> Logo</w:t>
                      </w:r>
                      <w:bookmarkEnd w:id="46"/>
                    </w:p>
                  </w:txbxContent>
                </v:textbox>
                <w10:wrap type="tight"/>
              </v:shape>
            </w:pict>
          </mc:Fallback>
        </mc:AlternateContent>
      </w:r>
      <w:r w:rsidR="00984EA6">
        <w:br w:type="page"/>
      </w:r>
    </w:p>
    <w:p w14:paraId="0B3E7FD6" w14:textId="77777777" w:rsidR="00BD021D" w:rsidRDefault="00E460A8" w:rsidP="00E460A8">
      <w:pPr>
        <w:pStyle w:val="Heading4"/>
      </w:pPr>
      <w:proofErr w:type="spellStart"/>
      <w:r>
        <w:lastRenderedPageBreak/>
        <w:t>Nuitrack</w:t>
      </w:r>
      <w:proofErr w:type="spellEnd"/>
      <w:r>
        <w:t>-Skelettsystem</w:t>
      </w:r>
    </w:p>
    <w:p w14:paraId="77BAF21B" w14:textId="7DB04815" w:rsidR="00E460A8" w:rsidRDefault="00A87454" w:rsidP="00E460A8">
      <w:r>
        <w:t xml:space="preserve">Mit </w:t>
      </w:r>
      <w:proofErr w:type="spellStart"/>
      <w:r>
        <w:t>Nuitrack</w:t>
      </w:r>
      <w:proofErr w:type="spellEnd"/>
      <w:r>
        <w:t xml:space="preserve"> können bis zu sechs Personen, also Skelette, gleichzeitig verfolgt werden. Allerdings werden </w:t>
      </w:r>
      <w:r w:rsidR="00737E50">
        <w:t>s</w:t>
      </w:r>
      <w:r>
        <w:t>tandar</w:t>
      </w:r>
      <w:r w:rsidR="005C3C04">
        <w:t>d</w:t>
      </w:r>
      <w:r>
        <w:t>mässig nur 2 getrackt. Sollen sechs Personen getrackt werden, so muss die</w:t>
      </w:r>
      <w:r w:rsidR="007B6A8A">
        <w:t>s</w:t>
      </w:r>
      <w:r>
        <w:t xml:space="preserve"> </w:t>
      </w:r>
      <w:r w:rsidR="00094989">
        <w:t>k</w:t>
      </w:r>
      <w:r>
        <w:t xml:space="preserve">onfigurativ geändert werden. Jedes </w:t>
      </w:r>
      <w:proofErr w:type="spellStart"/>
      <w:r>
        <w:t>Nuitrack</w:t>
      </w:r>
      <w:proofErr w:type="spellEnd"/>
      <w:r>
        <w:t xml:space="preserve">-Skelett hat 19 Gelenke. Jedes Gelenk hat </w:t>
      </w:r>
      <w:r w:rsidR="00A019BE">
        <w:t>eine</w:t>
      </w:r>
      <w:r>
        <w:t xml:space="preserve"> Position und </w:t>
      </w:r>
      <w:r w:rsidR="00A019BE">
        <w:t>eine Ausrichtung</w:t>
      </w:r>
      <w:r>
        <w:t xml:space="preserve">. </w:t>
      </w:r>
      <w:r w:rsidR="007B6A8A">
        <w:t>Auf der</w:t>
      </w:r>
      <w:r w:rsidR="005F61DE">
        <w:t xml:space="preserve"> unterstehenden</w:t>
      </w:r>
      <w:r w:rsidR="007B6A8A">
        <w:t xml:space="preserve"> Abbildung ist das Grundgerüst zu sehen. Wichtig für meine Arbeit ist der </w:t>
      </w:r>
      <w:r w:rsidR="007B6A8A">
        <w:rPr>
          <w:i/>
        </w:rPr>
        <w:t>Joint Head</w:t>
      </w:r>
      <w:r w:rsidR="000103B1">
        <w:t>.</w:t>
      </w:r>
    </w:p>
    <w:p w14:paraId="59E6ECF1" w14:textId="77777777" w:rsidR="005F61DE" w:rsidRPr="007B6A8A" w:rsidRDefault="005F61DE" w:rsidP="00E460A8">
      <w:r>
        <w:rPr>
          <w:noProof/>
        </w:rPr>
        <w:drawing>
          <wp:anchor distT="0" distB="0" distL="114300" distR="114300" simplePos="0" relativeHeight="251688960" behindDoc="1" locked="0" layoutInCell="1" allowOverlap="1" wp14:anchorId="14A58F6E" wp14:editId="2E7C243D">
            <wp:simplePos x="0" y="0"/>
            <wp:positionH relativeFrom="column">
              <wp:posOffset>1387475</wp:posOffset>
            </wp:positionH>
            <wp:positionV relativeFrom="paragraph">
              <wp:posOffset>168910</wp:posOffset>
            </wp:positionV>
            <wp:extent cx="3346450" cy="3048000"/>
            <wp:effectExtent l="0" t="0" r="6350" b="0"/>
            <wp:wrapTight wrapText="bothSides">
              <wp:wrapPolygon edited="0">
                <wp:start x="0" y="0"/>
                <wp:lineTo x="0" y="21465"/>
                <wp:lineTo x="21518" y="21465"/>
                <wp:lineTo x="21518" y="0"/>
                <wp:lineTo x="0" y="0"/>
              </wp:wrapPolygon>
            </wp:wrapTight>
            <wp:docPr id="20" name="Picture 20" descr="skeleton_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keleton_scheme.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443" t="3567" r="22890" b="6291"/>
                    <a:stretch/>
                  </pic:blipFill>
                  <pic:spPr bwMode="auto">
                    <a:xfrm>
                      <a:off x="0" y="0"/>
                      <a:ext cx="3346450" cy="3048000"/>
                    </a:xfrm>
                    <a:prstGeom prst="rect">
                      <a:avLst/>
                    </a:prstGeom>
                    <a:noFill/>
                    <a:ln>
                      <a:noFill/>
                    </a:ln>
                    <a:extLst>
                      <a:ext uri="{53640926-AAD7-44D8-BBD7-CCE9431645EC}">
                        <a14:shadowObscured xmlns:a14="http://schemas.microsoft.com/office/drawing/2010/main"/>
                      </a:ext>
                    </a:extLst>
                  </pic:spPr>
                </pic:pic>
              </a:graphicData>
            </a:graphic>
          </wp:anchor>
        </w:drawing>
      </w:r>
    </w:p>
    <w:p w14:paraId="0B1CD290" w14:textId="77777777" w:rsidR="00A87454" w:rsidRDefault="00A87454" w:rsidP="00A87454">
      <w:pPr>
        <w:keepNext/>
      </w:pPr>
    </w:p>
    <w:p w14:paraId="6BC69F33" w14:textId="77777777" w:rsidR="007B6A8A" w:rsidRDefault="007B6A8A" w:rsidP="00A87454">
      <w:pPr>
        <w:keepNext/>
      </w:pPr>
    </w:p>
    <w:p w14:paraId="3DD64CE8" w14:textId="77777777" w:rsidR="007B6A8A" w:rsidRDefault="007B6A8A" w:rsidP="00A87454">
      <w:pPr>
        <w:keepNext/>
      </w:pPr>
    </w:p>
    <w:p w14:paraId="615130FA" w14:textId="77777777" w:rsidR="005F61DE" w:rsidRDefault="005F61DE" w:rsidP="00A87454">
      <w:pPr>
        <w:keepNext/>
      </w:pPr>
    </w:p>
    <w:p w14:paraId="02D0D8B7" w14:textId="77777777" w:rsidR="005F61DE" w:rsidRDefault="005F61DE" w:rsidP="00A87454">
      <w:pPr>
        <w:keepNext/>
      </w:pPr>
    </w:p>
    <w:p w14:paraId="21169B8E" w14:textId="77777777" w:rsidR="005F61DE" w:rsidRDefault="005F61DE" w:rsidP="00A87454">
      <w:pPr>
        <w:keepNext/>
      </w:pPr>
    </w:p>
    <w:p w14:paraId="7B5A5D78" w14:textId="77777777" w:rsidR="005F61DE" w:rsidRDefault="005F61DE" w:rsidP="00A87454">
      <w:pPr>
        <w:keepNext/>
      </w:pPr>
    </w:p>
    <w:p w14:paraId="54C0AEFE" w14:textId="77777777" w:rsidR="005F61DE" w:rsidRDefault="005F61DE" w:rsidP="00A87454">
      <w:pPr>
        <w:keepNext/>
      </w:pPr>
    </w:p>
    <w:p w14:paraId="7F061D69" w14:textId="77777777" w:rsidR="005F61DE" w:rsidRDefault="005F61DE" w:rsidP="00A87454">
      <w:pPr>
        <w:keepNext/>
      </w:pPr>
    </w:p>
    <w:p w14:paraId="28A34EDD" w14:textId="77777777" w:rsidR="005F61DE" w:rsidRDefault="005F61DE" w:rsidP="00A87454">
      <w:pPr>
        <w:keepNext/>
      </w:pPr>
    </w:p>
    <w:p w14:paraId="1C1548BB" w14:textId="77777777" w:rsidR="005F61DE" w:rsidRDefault="005F61DE" w:rsidP="00A87454">
      <w:pPr>
        <w:keepNext/>
      </w:pPr>
    </w:p>
    <w:p w14:paraId="7793FC9B" w14:textId="77777777" w:rsidR="005F61DE" w:rsidRDefault="005F61DE" w:rsidP="00A87454">
      <w:pPr>
        <w:keepNext/>
      </w:pPr>
    </w:p>
    <w:p w14:paraId="034EBBE0" w14:textId="77777777" w:rsidR="005F61DE" w:rsidRDefault="005F61DE" w:rsidP="00A87454">
      <w:pPr>
        <w:keepNext/>
      </w:pPr>
    </w:p>
    <w:p w14:paraId="7E8A33B3" w14:textId="77777777" w:rsidR="005F61DE" w:rsidRDefault="005F61DE" w:rsidP="00A87454">
      <w:pPr>
        <w:keepNext/>
      </w:pPr>
      <w:r>
        <w:rPr>
          <w:noProof/>
        </w:rPr>
        <mc:AlternateContent>
          <mc:Choice Requires="wps">
            <w:drawing>
              <wp:anchor distT="0" distB="0" distL="114300" distR="114300" simplePos="0" relativeHeight="251691008" behindDoc="1" locked="0" layoutInCell="1" allowOverlap="1" wp14:anchorId="6B86F141" wp14:editId="32E23430">
                <wp:simplePos x="0" y="0"/>
                <wp:positionH relativeFrom="column">
                  <wp:posOffset>1336675</wp:posOffset>
                </wp:positionH>
                <wp:positionV relativeFrom="paragraph">
                  <wp:posOffset>128905</wp:posOffset>
                </wp:positionV>
                <wp:extent cx="334645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wps:spPr>
                      <wps:txbx>
                        <w:txbxContent>
                          <w:p w14:paraId="52688F61" w14:textId="78DA5E98" w:rsidR="00C0679A" w:rsidRPr="003634C8" w:rsidRDefault="00C0679A" w:rsidP="005F61DE">
                            <w:pPr>
                              <w:pStyle w:val="Caption"/>
                              <w:jc w:val="center"/>
                              <w:rPr>
                                <w:noProof/>
                                <w:sz w:val="24"/>
                                <w:szCs w:val="28"/>
                              </w:rPr>
                            </w:pPr>
                            <w:bookmarkStart w:id="47" w:name="_Toc29928097"/>
                            <w:r>
                              <w:t xml:space="preserve">Abbildung </w:t>
                            </w:r>
                            <w:fldSimple w:instr=" SEQ Abbildung \* ARABIC ">
                              <w:r w:rsidR="00D62562">
                                <w:rPr>
                                  <w:noProof/>
                                </w:rPr>
                                <w:t>13</w:t>
                              </w:r>
                            </w:fldSimple>
                            <w:r>
                              <w:t xml:space="preserve">: </w:t>
                            </w:r>
                            <w:proofErr w:type="spellStart"/>
                            <w:r>
                              <w:t>Nuitrack</w:t>
                            </w:r>
                            <w:proofErr w:type="spellEnd"/>
                            <w:r>
                              <w:t xml:space="preserve"> Skelett [10]</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6F141" id="Text Box 32" o:spid="_x0000_s1034" type="#_x0000_t202" style="position:absolute;left:0;text-align:left;margin-left:105.25pt;margin-top:10.15pt;width:263.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n4/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" stroked="f">
                <v:textbox style="mso-fit-shape-to-text:t" inset="0,0,0,0">
                  <w:txbxContent>
                    <w:p w14:paraId="52688F61" w14:textId="78DA5E98" w:rsidR="00C0679A" w:rsidRPr="003634C8" w:rsidRDefault="00C0679A" w:rsidP="005F61DE">
                      <w:pPr>
                        <w:pStyle w:val="Caption"/>
                        <w:jc w:val="center"/>
                        <w:rPr>
                          <w:noProof/>
                          <w:sz w:val="24"/>
                          <w:szCs w:val="28"/>
                        </w:rPr>
                      </w:pPr>
                      <w:bookmarkStart w:id="48" w:name="_Toc29928097"/>
                      <w:r>
                        <w:t xml:space="preserve">Abbildung </w:t>
                      </w:r>
                      <w:fldSimple w:instr=" SEQ Abbildung \* ARABIC ">
                        <w:r w:rsidR="00D62562">
                          <w:rPr>
                            <w:noProof/>
                          </w:rPr>
                          <w:t>13</w:t>
                        </w:r>
                      </w:fldSimple>
                      <w:r>
                        <w:t xml:space="preserve">: </w:t>
                      </w:r>
                      <w:proofErr w:type="spellStart"/>
                      <w:r>
                        <w:t>Nuitrack</w:t>
                      </w:r>
                      <w:proofErr w:type="spellEnd"/>
                      <w:r>
                        <w:t xml:space="preserve"> Skelett [10]</w:t>
                      </w:r>
                      <w:bookmarkEnd w:id="48"/>
                    </w:p>
                  </w:txbxContent>
                </v:textbox>
                <w10:wrap type="tight"/>
              </v:shape>
            </w:pict>
          </mc:Fallback>
        </mc:AlternateContent>
      </w:r>
    </w:p>
    <w:p w14:paraId="16EE4422" w14:textId="77777777" w:rsidR="005F61DE" w:rsidRDefault="005F61DE" w:rsidP="00A87454">
      <w:pPr>
        <w:keepNext/>
      </w:pPr>
    </w:p>
    <w:p w14:paraId="4DB87855" w14:textId="77777777" w:rsidR="005F61DE" w:rsidRDefault="005F61DE" w:rsidP="00A87454">
      <w:pPr>
        <w:keepNext/>
      </w:pPr>
    </w:p>
    <w:p w14:paraId="38ED469F" w14:textId="77777777" w:rsidR="00BD021D" w:rsidRDefault="00E460A8" w:rsidP="00984EA6">
      <w:pPr>
        <w:pStyle w:val="Heading4"/>
      </w:pPr>
      <w:r>
        <w:t xml:space="preserve">Warum </w:t>
      </w:r>
      <w:proofErr w:type="spellStart"/>
      <w:r>
        <w:t>Nuitrack</w:t>
      </w:r>
      <w:proofErr w:type="spellEnd"/>
      <w:r>
        <w:t>?</w:t>
      </w:r>
    </w:p>
    <w:p w14:paraId="01BB1144" w14:textId="67F1A2D8" w:rsidR="005F61DE" w:rsidRDefault="00B25F8E" w:rsidP="005F61DE">
      <w:r>
        <w:t xml:space="preserve">Die Intel </w:t>
      </w:r>
      <w:proofErr w:type="spellStart"/>
      <w:r>
        <w:t>RealSense</w:t>
      </w:r>
      <w:proofErr w:type="spellEnd"/>
      <w:r>
        <w:t xml:space="preserve"> bietet ein eigenes SDK an</w:t>
      </w:r>
      <w:r w:rsidR="005C3C04">
        <w:t>.</w:t>
      </w:r>
      <w:r>
        <w:t xml:space="preserve"> </w:t>
      </w:r>
      <w:r w:rsidR="005C3C04">
        <w:t>Wa</w:t>
      </w:r>
      <w:r>
        <w:t xml:space="preserve">rum </w:t>
      </w:r>
      <w:r w:rsidR="003B7908">
        <w:t>habe ich mich für</w:t>
      </w:r>
      <w:r>
        <w:t xml:space="preserve"> das </w:t>
      </w:r>
      <w:proofErr w:type="spellStart"/>
      <w:r w:rsidR="00831B83">
        <w:t>Nuitrack</w:t>
      </w:r>
      <w:proofErr w:type="spellEnd"/>
      <w:r w:rsidR="00831B83">
        <w:t xml:space="preserve"> SDK</w:t>
      </w:r>
      <w:r w:rsidR="003B7908">
        <w:t xml:space="preserve"> entschieden</w:t>
      </w:r>
      <w:r w:rsidR="00831B83">
        <w:t xml:space="preserve">? Das </w:t>
      </w:r>
      <w:proofErr w:type="spellStart"/>
      <w:r w:rsidR="00831B83">
        <w:t>Nuitrack</w:t>
      </w:r>
      <w:proofErr w:type="spellEnd"/>
      <w:r w:rsidR="00831B83">
        <w:t xml:space="preserve"> SDK ist sehr einfach zu implementieren und liefert schnell und unkompliziert die gewünschten Ergebnisse. Ein weiterer Vorteil welches das SDK bietet</w:t>
      </w:r>
      <w:r w:rsidR="005C3C04">
        <w:t>,</w:t>
      </w:r>
      <w:r w:rsidR="00831B83">
        <w:t xml:space="preserve"> ist</w:t>
      </w:r>
      <w:r w:rsidR="00793952">
        <w:t>,</w:t>
      </w:r>
      <w:r w:rsidR="00831B83">
        <w:t xml:space="preserve"> da</w:t>
      </w:r>
      <w:r w:rsidR="005C3C04">
        <w:t>s</w:t>
      </w:r>
      <w:r w:rsidR="00831B83">
        <w:t xml:space="preserve">s es </w:t>
      </w:r>
      <w:r w:rsidR="00737E50">
        <w:t>p</w:t>
      </w:r>
      <w:r w:rsidR="00831B83">
        <w:t>lattformunabhängig einsetzbar ist und auch die gängigsten Tiefenkameras unterstützt. So ist es ohne Problem</w:t>
      </w:r>
      <w:r w:rsidR="00574396">
        <w:t>e</w:t>
      </w:r>
      <w:r w:rsidR="00831B83">
        <w:t xml:space="preserve"> möglich, statt die Intel </w:t>
      </w:r>
      <w:proofErr w:type="spellStart"/>
      <w:r w:rsidR="00831B83">
        <w:t>RealSense</w:t>
      </w:r>
      <w:proofErr w:type="spellEnd"/>
      <w:r w:rsidR="00831B83">
        <w:t xml:space="preserve"> D435</w:t>
      </w:r>
      <w:r w:rsidR="00793952">
        <w:t>,</w:t>
      </w:r>
      <w:r w:rsidR="00831B83">
        <w:t xml:space="preserve"> die ich einsetze</w:t>
      </w:r>
      <w:r w:rsidR="00793952">
        <w:t>,</w:t>
      </w:r>
      <w:r w:rsidR="00831B83">
        <w:t xml:space="preserve"> mit einer anderen Kamera (z.B. die Kinect) das Projekt zu realisieren. </w:t>
      </w:r>
      <w:r w:rsidR="003B7908">
        <w:t>E</w:t>
      </w:r>
      <w:r w:rsidR="00831B83">
        <w:t xml:space="preserve">in weiterer Pluspunkt für das </w:t>
      </w:r>
      <w:proofErr w:type="spellStart"/>
      <w:r w:rsidR="00831B83">
        <w:t>Nuitrack</w:t>
      </w:r>
      <w:proofErr w:type="spellEnd"/>
      <w:r w:rsidR="00831B83">
        <w:t xml:space="preserve"> SDK ist die gute Online</w:t>
      </w:r>
      <w:r w:rsidR="00793952">
        <w:t>-</w:t>
      </w:r>
      <w:r w:rsidR="00831B83">
        <w:t>Dokumentation</w:t>
      </w:r>
      <w:r w:rsidR="00793952">
        <w:t>,</w:t>
      </w:r>
      <w:r w:rsidR="00831B83">
        <w:t xml:space="preserve"> die angeboten wird. Auch können zahlreiche Beispiel</w:t>
      </w:r>
      <w:r w:rsidR="003B7908">
        <w:t>p</w:t>
      </w:r>
      <w:r w:rsidR="00831B83">
        <w:t>rojekte anhand von Tutorials nachgebaut werden.</w:t>
      </w:r>
      <w:r w:rsidR="00805376">
        <w:t xml:space="preserve"> Ein weiterer positiver Aspekt des SDK ist die </w:t>
      </w:r>
      <w:r w:rsidR="00C30E6E">
        <w:t>Anbindung an Unity.</w:t>
      </w:r>
      <w:r w:rsidR="00831B83">
        <w:t xml:space="preserve"> </w:t>
      </w:r>
      <w:r w:rsidR="00B369B3">
        <w:t xml:space="preserve">Diesen Pluspunkten steht der Nachteil </w:t>
      </w:r>
      <w:r w:rsidR="0069632C">
        <w:t>gegenüber,</w:t>
      </w:r>
      <w:r w:rsidR="007D128A">
        <w:t xml:space="preserve"> </w:t>
      </w:r>
      <w:r w:rsidR="00B369B3">
        <w:t>dass</w:t>
      </w:r>
      <w:r w:rsidR="007D128A">
        <w:t xml:space="preserve"> es ohne Lizenz «nur» 3 Minuten </w:t>
      </w:r>
      <w:r w:rsidR="00805376">
        <w:t xml:space="preserve">zu Verfügung </w:t>
      </w:r>
      <w:r w:rsidR="00574396">
        <w:t>steht</w:t>
      </w:r>
      <w:r w:rsidR="00805376">
        <w:t xml:space="preserve"> und danach die Personen/Skeletts nicht mehr getrackt werden.</w:t>
      </w:r>
    </w:p>
    <w:p w14:paraId="00920678" w14:textId="77777777" w:rsidR="005F61DE" w:rsidRDefault="005F61DE" w:rsidP="005F61DE">
      <w:r>
        <w:br w:type="page"/>
      </w:r>
    </w:p>
    <w:p w14:paraId="7D0ED5E0" w14:textId="3E2253E4" w:rsidR="00F3250E" w:rsidRDefault="00C4198C" w:rsidP="00F3250E">
      <w:pPr>
        <w:pStyle w:val="Heading2"/>
      </w:pPr>
      <w:bookmarkStart w:id="49" w:name="_Toc29928014"/>
      <w:r w:rsidRPr="00C4198C">
        <w:lastRenderedPageBreak/>
        <w:t>Geometrische Operationen</w:t>
      </w:r>
      <w:bookmarkEnd w:id="49"/>
    </w:p>
    <w:p w14:paraId="3D2FF0A0" w14:textId="487BE2CC" w:rsidR="00C4198C" w:rsidRPr="00C4198C" w:rsidRDefault="007175F6" w:rsidP="00C4198C">
      <w:r>
        <w:t>Bei Geometrischen Operationen</w:t>
      </w:r>
      <w:r w:rsidR="00D6536C">
        <w:t xml:space="preserve"> werden die Pixel Positionen innerhalb eines Bildes verändert.</w:t>
      </w:r>
      <w:r w:rsidR="00336B43">
        <w:t xml:space="preserve"> Bekannte geometrische Operationen sind das Skalieren, Verschieben, Rotieren und Scheren von Bildern.</w:t>
      </w:r>
      <w:r w:rsidR="00C36165">
        <w:t xml:space="preserve"> Diese Operationen gehören in die Kategorie der affinen Transformationen</w:t>
      </w:r>
      <w:r w:rsidR="00F1160A">
        <w:t xml:space="preserve">. Zudem gibt es noch </w:t>
      </w:r>
      <w:r w:rsidR="006C38B3">
        <w:t>die projektiven Abbildungen</w:t>
      </w:r>
      <w:r w:rsidR="00574396">
        <w:t>.</w:t>
      </w:r>
      <w:r w:rsidR="00F1160A">
        <w:t xml:space="preserve"> </w:t>
      </w:r>
      <w:r w:rsidR="00574396">
        <w:t>D</w:t>
      </w:r>
      <w:r w:rsidR="00F1160A">
        <w:t>iese werden verwendet</w:t>
      </w:r>
      <w:r w:rsidR="0096329B">
        <w:t>,</w:t>
      </w:r>
      <w:r w:rsidR="00F1160A">
        <w:t xml:space="preserve"> um perspektivische Verzerrungen zu korrigieren.</w:t>
      </w:r>
      <w:r w:rsidR="00DB3F96">
        <w:t xml:space="preserve"> [1</w:t>
      </w:r>
      <w:r w:rsidR="00D6341D">
        <w:t>1</w:t>
      </w:r>
      <w:r w:rsidR="00DB3F96">
        <w:t>]</w:t>
      </w:r>
    </w:p>
    <w:p w14:paraId="732EF354" w14:textId="77777777" w:rsidR="00F3250E" w:rsidRDefault="006C38B3" w:rsidP="00F3250E">
      <w:pPr>
        <w:pStyle w:val="Heading3"/>
      </w:pPr>
      <w:r>
        <w:t>Projektive Abbildung</w:t>
      </w:r>
    </w:p>
    <w:p w14:paraId="6B39C91C" w14:textId="14BEF65E" w:rsidR="00F3250E" w:rsidRDefault="00C779F2" w:rsidP="00F3250E">
      <w:r>
        <w:t>Mittels der projektiven Abbildung lässt sich zum Beispiel ein hohes Gebäude</w:t>
      </w:r>
      <w:r w:rsidR="0096329B">
        <w:t>,</w:t>
      </w:r>
      <w:r>
        <w:t xml:space="preserve"> das von unten fotografiert wurde</w:t>
      </w:r>
      <w:r w:rsidR="0096329B">
        <w:t>,</w:t>
      </w:r>
      <w:r>
        <w:t xml:space="preserve"> korrekt entzerren. Die Fassade wirkt auf dem Foto eher trapezförmig statt rechteckig oder sogar quadratisch</w:t>
      </w:r>
      <w:r w:rsidR="0096329B">
        <w:t>,</w:t>
      </w:r>
      <w:r>
        <w:t xml:space="preserve"> wie sie in echt ist. Um die projektive Abbildung nun anzuwenden</w:t>
      </w:r>
      <w:r w:rsidR="0096329B">
        <w:t>,</w:t>
      </w:r>
      <w:r>
        <w:t xml:space="preserve"> braucht man 4 Punktpaare auf dem Ausgang</w:t>
      </w:r>
      <w:r w:rsidR="00574396">
        <w:t>s</w:t>
      </w:r>
      <w:r>
        <w:t>bild und 4 Punktpaare auf dem neuen Zielbild.</w:t>
      </w:r>
      <w:r w:rsidR="00DB3F96">
        <w:t xml:space="preserve"> [</w:t>
      </w:r>
      <w:r w:rsidR="00D6341D">
        <w:t>12</w:t>
      </w:r>
      <w:r w:rsidR="00DB3F96">
        <w:t>]</w:t>
      </w:r>
    </w:p>
    <w:p w14:paraId="22E53115" w14:textId="77777777" w:rsidR="00C91B29" w:rsidRDefault="00C91B29" w:rsidP="00C91B29">
      <w:pPr>
        <w:keepNext/>
        <w:jc w:val="center"/>
      </w:pPr>
      <w:r w:rsidRPr="00C91B29">
        <w:rPr>
          <w:noProof/>
        </w:rPr>
        <w:drawing>
          <wp:inline distT="0" distB="0" distL="0" distR="0" wp14:anchorId="2AF8ECBB" wp14:editId="2A9E8CDD">
            <wp:extent cx="4750044" cy="231786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0044" cy="2317869"/>
                    </a:xfrm>
                    <a:prstGeom prst="rect">
                      <a:avLst/>
                    </a:prstGeom>
                  </pic:spPr>
                </pic:pic>
              </a:graphicData>
            </a:graphic>
          </wp:inline>
        </w:drawing>
      </w:r>
    </w:p>
    <w:p w14:paraId="4D98BA7C" w14:textId="404A3882" w:rsidR="00C91B29" w:rsidRPr="00F3250E" w:rsidRDefault="00C91B29" w:rsidP="00C91B29">
      <w:pPr>
        <w:pStyle w:val="Caption"/>
        <w:jc w:val="center"/>
      </w:pPr>
      <w:bookmarkStart w:id="50" w:name="_Toc29928098"/>
      <w:r>
        <w:t xml:space="preserve">Abbildung </w:t>
      </w:r>
      <w:fldSimple w:instr=" SEQ Abbildung \* ARABIC ">
        <w:r w:rsidR="00D62562">
          <w:rPr>
            <w:noProof/>
          </w:rPr>
          <w:t>14</w:t>
        </w:r>
      </w:fldSimple>
      <w:r>
        <w:t>: projektive Abbildung</w:t>
      </w:r>
      <w:r w:rsidR="00DB3F96">
        <w:t xml:space="preserve"> [</w:t>
      </w:r>
      <w:r w:rsidR="00D6341D">
        <w:t>12</w:t>
      </w:r>
      <w:r w:rsidR="00DB3F96">
        <w:t>]</w:t>
      </w:r>
      <w:bookmarkEnd w:id="50"/>
    </w:p>
    <w:p w14:paraId="15466956" w14:textId="77777777" w:rsidR="00F3250E" w:rsidRDefault="00F3250E">
      <w:pPr>
        <w:spacing w:line="240" w:lineRule="auto"/>
        <w:jc w:val="left"/>
        <w:rPr>
          <w:rFonts w:eastAsia="Times New Roman"/>
          <w:bCs/>
          <w:sz w:val="24"/>
          <w:szCs w:val="26"/>
        </w:rPr>
      </w:pPr>
      <w:r>
        <w:br w:type="page"/>
      </w:r>
    </w:p>
    <w:p w14:paraId="4943C95B" w14:textId="260FDE5B" w:rsidR="00B2384E" w:rsidRDefault="0044604F" w:rsidP="00B2384E">
      <w:pPr>
        <w:pStyle w:val="Heading2"/>
      </w:pPr>
      <w:bookmarkStart w:id="51" w:name="_Toc29928015"/>
      <w:r>
        <w:lastRenderedPageBreak/>
        <w:t>Perspektivische Projektion</w:t>
      </w:r>
      <w:bookmarkEnd w:id="51"/>
    </w:p>
    <w:p w14:paraId="77EDB59A" w14:textId="7D56D83D" w:rsidR="007A62ED" w:rsidRPr="007A62ED" w:rsidRDefault="002746AD" w:rsidP="007A62ED">
      <w:r>
        <w:t xml:space="preserve">Da in 3D-Computergrafik die virtuelle Kamera meist der Position des Kopfes des Benutzers folgt, ist eine </w:t>
      </w:r>
      <w:r w:rsidRPr="002746AD">
        <w:rPr>
          <w:b/>
        </w:rPr>
        <w:t xml:space="preserve">On-Axis </w:t>
      </w:r>
      <w:r w:rsidR="00BC6542">
        <w:rPr>
          <w:b/>
        </w:rPr>
        <w:t>Perspektive</w:t>
      </w:r>
      <w:r>
        <w:t xml:space="preserve"> nicht ideal, bei einer </w:t>
      </w:r>
      <w:r w:rsidRPr="002746AD">
        <w:rPr>
          <w:b/>
        </w:rPr>
        <w:t xml:space="preserve">Off-Axis </w:t>
      </w:r>
      <w:r w:rsidR="00BC6542">
        <w:rPr>
          <w:b/>
        </w:rPr>
        <w:t>Perspektive</w:t>
      </w:r>
      <w:r>
        <w:t xml:space="preserve"> hingegen </w:t>
      </w:r>
      <w:r w:rsidR="00BC6542">
        <w:t>werden</w:t>
      </w:r>
      <w:r>
        <w:t xml:space="preserve"> die beliebige Kamerapositionen berücksichtig. Aber zuerst mal zu den Erklärung</w:t>
      </w:r>
      <w:r w:rsidR="00D6341D">
        <w:t>en</w:t>
      </w:r>
      <w:r>
        <w:t xml:space="preserve"> der beiden Perspektivprojektionen.</w:t>
      </w:r>
    </w:p>
    <w:p w14:paraId="48907BFA" w14:textId="4ED99BE9" w:rsidR="00B2384E" w:rsidRDefault="00B2384E" w:rsidP="00B2384E">
      <w:pPr>
        <w:pStyle w:val="Heading3"/>
      </w:pPr>
      <w:r>
        <w:t>On-Axis</w:t>
      </w:r>
      <w:r w:rsidR="00BC6542">
        <w:t>-Perspektive</w:t>
      </w:r>
    </w:p>
    <w:p w14:paraId="7A80B512" w14:textId="52C8E54B" w:rsidR="00B2384E" w:rsidRDefault="004756C4" w:rsidP="001E3462">
      <w:r>
        <w:t xml:space="preserve">Bei einer sogenannten </w:t>
      </w:r>
      <w:r w:rsidR="004A388A">
        <w:t>«</w:t>
      </w:r>
      <w:r>
        <w:t>On-Axis</w:t>
      </w:r>
      <w:r w:rsidR="00BC6542">
        <w:t>-</w:t>
      </w:r>
      <w:r>
        <w:t>Perspe</w:t>
      </w:r>
      <w:r w:rsidR="00BC6542">
        <w:t>kt</w:t>
      </w:r>
      <w:r>
        <w:t>ive</w:t>
      </w:r>
      <w:r w:rsidR="004A388A">
        <w:t>»</w:t>
      </w:r>
      <w:r>
        <w:t xml:space="preserve"> schauen wir mittig in die Projektionsebene. Das Auge, respektive der Betrachter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xml:space="preserve">, schaut wie in der Abbildung 14 zu sehen zentriert auf die Fläche (die gestrichelte Linie vom Punkt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xml:space="preserve"> aus). Es entsteht ein pyramidenförmiges Volumen, welches perfekt symmetrisch ist. Der </w:t>
      </w:r>
      <w:r w:rsidR="004A388A">
        <w:t>Schnittpunkt,</w:t>
      </w:r>
      <w:r>
        <w:t xml:space="preserve"> der aus der gestrichelten Linie und der Projektionsfläche entsteht bezeichnet man als Koordinatenursprung (relativ gesehen zum lokalen Koordinatensystem)</w:t>
      </w:r>
      <w:r w:rsidR="00D6341D">
        <w:t>.[13]</w:t>
      </w:r>
    </w:p>
    <w:p w14:paraId="1E136299" w14:textId="77777777" w:rsidR="00BE3C27" w:rsidRDefault="00BE3C27" w:rsidP="00BE3C27">
      <w:pPr>
        <w:keepNext/>
        <w:jc w:val="center"/>
      </w:pPr>
      <w:r>
        <w:rPr>
          <w:noProof/>
        </w:rPr>
        <w:drawing>
          <wp:inline distT="0" distB="0" distL="0" distR="0" wp14:anchorId="70A5A748" wp14:editId="35D66E61">
            <wp:extent cx="2943225" cy="1632534"/>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5031" cy="1644629"/>
                    </a:xfrm>
                    <a:prstGeom prst="rect">
                      <a:avLst/>
                    </a:prstGeom>
                    <a:noFill/>
                    <a:ln>
                      <a:noFill/>
                    </a:ln>
                  </pic:spPr>
                </pic:pic>
              </a:graphicData>
            </a:graphic>
          </wp:inline>
        </w:drawing>
      </w:r>
    </w:p>
    <w:p w14:paraId="65935392" w14:textId="3BB3D3E7" w:rsidR="001E3462" w:rsidRDefault="00BE3C27" w:rsidP="00BE3C27">
      <w:pPr>
        <w:pStyle w:val="Caption"/>
        <w:jc w:val="center"/>
      </w:pPr>
      <w:bookmarkStart w:id="52" w:name="_Toc29928099"/>
      <w:r>
        <w:t xml:space="preserve">Abbildung </w:t>
      </w:r>
      <w:fldSimple w:instr=" SEQ Abbildung \* ARABIC ">
        <w:r w:rsidR="00D62562">
          <w:rPr>
            <w:noProof/>
          </w:rPr>
          <w:t>15</w:t>
        </w:r>
      </w:fldSimple>
      <w:r>
        <w:t>: Skizze On</w:t>
      </w:r>
      <w:r w:rsidR="00BC6542">
        <w:t>-</w:t>
      </w:r>
      <w:r>
        <w:t>Ax</w:t>
      </w:r>
      <w:r w:rsidR="00BC6542">
        <w:t>i</w:t>
      </w:r>
      <w:r>
        <w:t>s</w:t>
      </w:r>
      <w:r w:rsidR="00BC6542">
        <w:t>-</w:t>
      </w:r>
      <w:r>
        <w:t>Perspe</w:t>
      </w:r>
      <w:r w:rsidR="00BC6542">
        <w:t>kt</w:t>
      </w:r>
      <w:r>
        <w:t>ive</w:t>
      </w:r>
      <w:bookmarkEnd w:id="52"/>
    </w:p>
    <w:p w14:paraId="36AF6F52" w14:textId="29C583A1" w:rsidR="00B2384E" w:rsidRDefault="00B2384E" w:rsidP="00B2384E">
      <w:pPr>
        <w:pStyle w:val="Heading3"/>
      </w:pPr>
      <w:r>
        <w:t>Off-Axis</w:t>
      </w:r>
      <w:r w:rsidR="00BC6542">
        <w:t>-Perspektive</w:t>
      </w:r>
    </w:p>
    <w:p w14:paraId="034E7954" w14:textId="370677CB" w:rsidR="00B2384E" w:rsidRDefault="00B2384E" w:rsidP="00B2384E">
      <w:r w:rsidRPr="00294469">
        <w:t>Bei der «Off-Axi</w:t>
      </w:r>
      <w:r w:rsidR="00BC6542">
        <w:t>s-Perspektive</w:t>
      </w:r>
      <w:r w:rsidRPr="00294469">
        <w:t>» befind</w:t>
      </w:r>
      <w:r>
        <w:t xml:space="preserve">en wir uns nicht mehr auf der Achse, sondern bewegen uns von der Mitte weg, somit schaut das Auge, respektive der Betrachter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xml:space="preserve"> nun nicht mehr mittig auf die Projektionsfläche:</w:t>
      </w:r>
    </w:p>
    <w:p w14:paraId="791083FF" w14:textId="77777777" w:rsidR="00BE3C27" w:rsidRDefault="00BE3C27" w:rsidP="00BE3C27">
      <w:pPr>
        <w:keepNext/>
        <w:jc w:val="center"/>
      </w:pPr>
      <w:r>
        <w:rPr>
          <w:noProof/>
        </w:rPr>
        <w:drawing>
          <wp:inline distT="0" distB="0" distL="0" distR="0" wp14:anchorId="65E90624" wp14:editId="379D78E8">
            <wp:extent cx="2419350" cy="14493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7860" cy="1454408"/>
                    </a:xfrm>
                    <a:prstGeom prst="rect">
                      <a:avLst/>
                    </a:prstGeom>
                    <a:noFill/>
                    <a:ln>
                      <a:noFill/>
                    </a:ln>
                  </pic:spPr>
                </pic:pic>
              </a:graphicData>
            </a:graphic>
          </wp:inline>
        </w:drawing>
      </w:r>
    </w:p>
    <w:p w14:paraId="1B66E8CC" w14:textId="4659F188" w:rsidR="001E3462" w:rsidRDefault="00BE3C27" w:rsidP="00BE3C27">
      <w:pPr>
        <w:pStyle w:val="Caption"/>
        <w:jc w:val="center"/>
      </w:pPr>
      <w:bookmarkStart w:id="53" w:name="_Toc29928100"/>
      <w:r>
        <w:t xml:space="preserve">Abbildung </w:t>
      </w:r>
      <w:fldSimple w:instr=" SEQ Abbildung \* ARABIC ">
        <w:r w:rsidR="00D62562">
          <w:rPr>
            <w:noProof/>
          </w:rPr>
          <w:t>16</w:t>
        </w:r>
      </w:fldSimple>
      <w:r>
        <w:t>: Skizze Off</w:t>
      </w:r>
      <w:r w:rsidR="00BC6542">
        <w:t>-</w:t>
      </w:r>
      <w:r>
        <w:t>Axis</w:t>
      </w:r>
      <w:r w:rsidR="00BC6542">
        <w:t>-</w:t>
      </w:r>
      <w:r>
        <w:t>Perspe</w:t>
      </w:r>
      <w:r w:rsidR="00BC6542">
        <w:t>k</w:t>
      </w:r>
      <w:r>
        <w:t>tive</w:t>
      </w:r>
      <w:bookmarkEnd w:id="53"/>
    </w:p>
    <w:p w14:paraId="13CEB0B9" w14:textId="3160BDD5" w:rsidR="00B2384E" w:rsidRDefault="00FE4F40" w:rsidP="002746AD">
      <w:pPr>
        <w:rPr>
          <w:rFonts w:cs="Arial"/>
          <w:bCs/>
          <w:sz w:val="24"/>
          <w:szCs w:val="26"/>
        </w:rPr>
      </w:pPr>
      <w:r>
        <w:t>Wir sehen also,</w:t>
      </w:r>
      <w:r w:rsidR="00B2384E">
        <w:t xml:space="preserve"> da</w:t>
      </w:r>
      <w:r>
        <w:t>s</w:t>
      </w:r>
      <w:r w:rsidR="00B2384E">
        <w:t>s die gestrichelte Linie nicht mehr mittig auf die Projektionsfläche trifft. Auch ist die Pyramide nicht mehr perfekt symmetrisch. Der Koordinatenursprung bleibt aber weiterhin der Schnittpunkt. Somit sieht man das sich dieser mitbewegt, wenn sich der Betrachter bewegt.</w:t>
      </w:r>
      <w:r w:rsidR="00DB3F96">
        <w:t xml:space="preserve"> [</w:t>
      </w:r>
      <w:r w:rsidR="00D6341D">
        <w:t>14</w:t>
      </w:r>
      <w:r w:rsidR="00DB3F96">
        <w:t>]</w:t>
      </w:r>
      <w:r w:rsidR="00B2384E">
        <w:br w:type="page"/>
      </w:r>
    </w:p>
    <w:p w14:paraId="7B5E6944" w14:textId="77777777" w:rsidR="0044604F" w:rsidRDefault="0044604F" w:rsidP="0044604F">
      <w:pPr>
        <w:pStyle w:val="Heading3"/>
      </w:pPr>
      <w:bookmarkStart w:id="54" w:name="_Ref29404997"/>
      <w:r>
        <w:lastRenderedPageBreak/>
        <w:t>Projektionsfläche bestimmen</w:t>
      </w:r>
      <w:bookmarkEnd w:id="54"/>
    </w:p>
    <w:p w14:paraId="6FF96184" w14:textId="77777777" w:rsidR="0044604F" w:rsidRPr="00D16149" w:rsidRDefault="0044604F" w:rsidP="0044604F">
      <w:r>
        <w:t xml:space="preserve">In einen ersten Schritt werden die Punkte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t xml:space="preserve"> sowie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auf der Projektionsfläche bestimmt. Wie in der unterst</w:t>
      </w:r>
      <w:proofErr w:type="spellStart"/>
      <w:r>
        <w:t>ehenden</w:t>
      </w:r>
      <w:proofErr w:type="spellEnd"/>
      <w:r>
        <w:t xml:space="preserve"> Abbildung zu erkennen ist, sind dies die Ecken oben links, unten links sowie die Ecke unten rechts des grünen Gitters (Projektionsebene). Zusammen ergeben diese Punkte die Grösse, das Seitenverhältnis sowie die Position und die Ausrichtung der Projektionsfläche.</w:t>
      </w:r>
    </w:p>
    <w:p w14:paraId="4D1F030F" w14:textId="77777777" w:rsidR="0044604F" w:rsidRDefault="0044604F" w:rsidP="0044604F">
      <w:r>
        <w:rPr>
          <w:noProof/>
        </w:rPr>
        <w:drawing>
          <wp:anchor distT="0" distB="0" distL="114300" distR="114300" simplePos="0" relativeHeight="251702272" behindDoc="0" locked="0" layoutInCell="1" allowOverlap="1" wp14:anchorId="2BAD90EE" wp14:editId="57492058">
            <wp:simplePos x="0" y="0"/>
            <wp:positionH relativeFrom="margin">
              <wp:posOffset>1289685</wp:posOffset>
            </wp:positionH>
            <wp:positionV relativeFrom="margin">
              <wp:posOffset>1276237</wp:posOffset>
            </wp:positionV>
            <wp:extent cx="3200400" cy="23329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524E6" w14:textId="01B85C06" w:rsidR="0044604F" w:rsidRDefault="000365A8" w:rsidP="0044604F">
      <w:r>
        <w:rPr>
          <w:noProof/>
        </w:rPr>
        <mc:AlternateContent>
          <mc:Choice Requires="wps">
            <w:drawing>
              <wp:anchor distT="0" distB="0" distL="114300" distR="114300" simplePos="0" relativeHeight="251753472" behindDoc="0" locked="0" layoutInCell="1" allowOverlap="1" wp14:anchorId="7214668D" wp14:editId="5CDCA5E6">
                <wp:simplePos x="0" y="0"/>
                <wp:positionH relativeFrom="column">
                  <wp:posOffset>1366994</wp:posOffset>
                </wp:positionH>
                <wp:positionV relativeFrom="paragraph">
                  <wp:posOffset>90805</wp:posOffset>
                </wp:positionV>
                <wp:extent cx="204716" cy="225188"/>
                <wp:effectExtent l="0" t="0" r="24130" b="22860"/>
                <wp:wrapNone/>
                <wp:docPr id="65" name="Flowchart: Connector 65"/>
                <wp:cNvGraphicFramePr/>
                <a:graphic xmlns:a="http://schemas.openxmlformats.org/drawingml/2006/main">
                  <a:graphicData uri="http://schemas.microsoft.com/office/word/2010/wordprocessingShape">
                    <wps:wsp>
                      <wps:cNvSpPr/>
                      <wps:spPr>
                        <a:xfrm>
                          <a:off x="0" y="0"/>
                          <a:ext cx="204716" cy="22518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AC02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5" o:spid="_x0000_s1026" type="#_x0000_t120" style="position:absolute;margin-left:107.65pt;margin-top:7.15pt;width:16.1pt;height:17.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" filled="f" strokecolor="#c00000" strokeweight="1pt">
                <v:stroke joinstyle="miter"/>
              </v:shape>
            </w:pict>
          </mc:Fallback>
        </mc:AlternateContent>
      </w:r>
    </w:p>
    <w:p w14:paraId="5B256C36" w14:textId="289E7223" w:rsidR="0044604F" w:rsidRDefault="0044604F" w:rsidP="0044604F"/>
    <w:p w14:paraId="45B53998" w14:textId="1C6C6805" w:rsidR="0044604F" w:rsidRDefault="0044604F" w:rsidP="0044604F"/>
    <w:p w14:paraId="546F5E39" w14:textId="28B4DF8F" w:rsidR="0044604F" w:rsidRDefault="0044604F" w:rsidP="0044604F"/>
    <w:p w14:paraId="4F7EA106" w14:textId="3970665F" w:rsidR="0044604F" w:rsidRDefault="0044604F" w:rsidP="0044604F"/>
    <w:p w14:paraId="47F447BC" w14:textId="21CAFA16" w:rsidR="0044604F" w:rsidRDefault="0044604F" w:rsidP="0044604F"/>
    <w:p w14:paraId="0170C800" w14:textId="38DC51C2" w:rsidR="0044604F" w:rsidRDefault="000365A8" w:rsidP="0044604F">
      <w:r>
        <w:rPr>
          <w:noProof/>
        </w:rPr>
        <mc:AlternateContent>
          <mc:Choice Requires="wps">
            <w:drawing>
              <wp:anchor distT="0" distB="0" distL="114300" distR="114300" simplePos="0" relativeHeight="251755520" behindDoc="0" locked="0" layoutInCell="1" allowOverlap="1" wp14:anchorId="6D516A1A" wp14:editId="151EF8B3">
                <wp:simplePos x="0" y="0"/>
                <wp:positionH relativeFrom="column">
                  <wp:posOffset>1300954</wp:posOffset>
                </wp:positionH>
                <wp:positionV relativeFrom="paragraph">
                  <wp:posOffset>227330</wp:posOffset>
                </wp:positionV>
                <wp:extent cx="204716" cy="225188"/>
                <wp:effectExtent l="0" t="0" r="24130" b="22860"/>
                <wp:wrapNone/>
                <wp:docPr id="66" name="Flowchart: Connector 66"/>
                <wp:cNvGraphicFramePr/>
                <a:graphic xmlns:a="http://schemas.openxmlformats.org/drawingml/2006/main">
                  <a:graphicData uri="http://schemas.microsoft.com/office/word/2010/wordprocessingShape">
                    <wps:wsp>
                      <wps:cNvSpPr/>
                      <wps:spPr>
                        <a:xfrm>
                          <a:off x="0" y="0"/>
                          <a:ext cx="204716" cy="22518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7420C" id="Flowchart: Connector 66" o:spid="_x0000_s1026" type="#_x0000_t120" style="position:absolute;margin-left:102.45pt;margin-top:17.9pt;width:16.1pt;height:17.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" filled="f" strokecolor="#c00000" strokeweight="1pt">
                <v:stroke joinstyle="miter"/>
              </v:shape>
            </w:pict>
          </mc:Fallback>
        </mc:AlternateContent>
      </w:r>
    </w:p>
    <w:p w14:paraId="5EB54D2A" w14:textId="5A430503" w:rsidR="0044604F" w:rsidRDefault="0044604F" w:rsidP="0044604F"/>
    <w:p w14:paraId="6C5E21B1" w14:textId="77394FCC" w:rsidR="0044604F" w:rsidRDefault="000365A8" w:rsidP="0044604F">
      <w:r>
        <w:rPr>
          <w:noProof/>
        </w:rPr>
        <mc:AlternateContent>
          <mc:Choice Requires="wps">
            <w:drawing>
              <wp:anchor distT="0" distB="0" distL="114300" distR="114300" simplePos="0" relativeHeight="251757568" behindDoc="0" locked="0" layoutInCell="1" allowOverlap="1" wp14:anchorId="34D78B26" wp14:editId="5F4B70C8">
                <wp:simplePos x="0" y="0"/>
                <wp:positionH relativeFrom="column">
                  <wp:posOffset>4126069</wp:posOffset>
                </wp:positionH>
                <wp:positionV relativeFrom="paragraph">
                  <wp:posOffset>173990</wp:posOffset>
                </wp:positionV>
                <wp:extent cx="204716" cy="225188"/>
                <wp:effectExtent l="0" t="0" r="24130" b="22860"/>
                <wp:wrapNone/>
                <wp:docPr id="67" name="Flowchart: Connector 67"/>
                <wp:cNvGraphicFramePr/>
                <a:graphic xmlns:a="http://schemas.openxmlformats.org/drawingml/2006/main">
                  <a:graphicData uri="http://schemas.microsoft.com/office/word/2010/wordprocessingShape">
                    <wps:wsp>
                      <wps:cNvSpPr/>
                      <wps:spPr>
                        <a:xfrm>
                          <a:off x="0" y="0"/>
                          <a:ext cx="204716" cy="22518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C36F54" id="Flowchart: Connector 67" o:spid="_x0000_s1026" type="#_x0000_t120" style="position:absolute;margin-left:324.9pt;margin-top:13.7pt;width:16.1pt;height:17.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" filled="f" strokecolor="#c00000" strokeweight="1pt">
                <v:stroke joinstyle="miter"/>
              </v:shape>
            </w:pict>
          </mc:Fallback>
        </mc:AlternateContent>
      </w:r>
    </w:p>
    <w:p w14:paraId="723F7C02" w14:textId="77777777" w:rsidR="0044604F" w:rsidRDefault="0044604F" w:rsidP="0044604F">
      <w:r>
        <w:rPr>
          <w:noProof/>
        </w:rPr>
        <mc:AlternateContent>
          <mc:Choice Requires="wps">
            <w:drawing>
              <wp:anchor distT="0" distB="0" distL="114300" distR="114300" simplePos="0" relativeHeight="251703296" behindDoc="0" locked="0" layoutInCell="1" allowOverlap="1" wp14:anchorId="0AD5AE75" wp14:editId="4292665E">
                <wp:simplePos x="0" y="0"/>
                <wp:positionH relativeFrom="column">
                  <wp:posOffset>1203325</wp:posOffset>
                </wp:positionH>
                <wp:positionV relativeFrom="paragraph">
                  <wp:posOffset>202565</wp:posOffset>
                </wp:positionV>
                <wp:extent cx="32004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E9EC991" w14:textId="6821B779" w:rsidR="00C0679A" w:rsidRPr="00E6271E" w:rsidRDefault="00C0679A" w:rsidP="0044604F">
                            <w:pPr>
                              <w:pStyle w:val="Caption"/>
                              <w:jc w:val="center"/>
                              <w:rPr>
                                <w:noProof/>
                                <w:sz w:val="20"/>
                              </w:rPr>
                            </w:pPr>
                            <w:bookmarkStart w:id="55" w:name="_Toc29928101"/>
                            <w:r>
                              <w:t xml:space="preserve">Abbildung </w:t>
                            </w:r>
                            <w:fldSimple w:instr=" SEQ Abbildung \* ARABIC ">
                              <w:r w:rsidR="00D62562">
                                <w:rPr>
                                  <w:noProof/>
                                </w:rPr>
                                <w:t>17</w:t>
                              </w:r>
                            </w:fldSimple>
                            <w:r>
                              <w:t>: Eckpunkte auf der Projektionsfläche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AE75" id="Text Box 36" o:spid="_x0000_s1035" type="#_x0000_t202" style="position:absolute;left:0;text-align:left;margin-left:94.75pt;margin-top:15.95pt;width:25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lpLgIAAGYEAAAOAAAAZHJzL2Uyb0RvYy54bWysVMFu2zAMvQ/YPwi6L06aLd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" stroked="f">
                <v:textbox style="mso-fit-shape-to-text:t" inset="0,0,0,0">
                  <w:txbxContent>
                    <w:p w14:paraId="1E9EC991" w14:textId="6821B779" w:rsidR="00C0679A" w:rsidRPr="00E6271E" w:rsidRDefault="00C0679A" w:rsidP="0044604F">
                      <w:pPr>
                        <w:pStyle w:val="Caption"/>
                        <w:jc w:val="center"/>
                        <w:rPr>
                          <w:noProof/>
                          <w:sz w:val="20"/>
                        </w:rPr>
                      </w:pPr>
                      <w:bookmarkStart w:id="56" w:name="_Toc29928101"/>
                      <w:r>
                        <w:t xml:space="preserve">Abbildung </w:t>
                      </w:r>
                      <w:fldSimple w:instr=" SEQ Abbildung \* ARABIC ">
                        <w:r w:rsidR="00D62562">
                          <w:rPr>
                            <w:noProof/>
                          </w:rPr>
                          <w:t>17</w:t>
                        </w:r>
                      </w:fldSimple>
                      <w:r>
                        <w:t>: Eckpunkte auf der Projektionsfläche</w:t>
                      </w:r>
                      <w:bookmarkEnd w:id="56"/>
                    </w:p>
                  </w:txbxContent>
                </v:textbox>
                <w10:wrap type="square"/>
              </v:shape>
            </w:pict>
          </mc:Fallback>
        </mc:AlternateContent>
      </w:r>
    </w:p>
    <w:p w14:paraId="08854A8C" w14:textId="77777777" w:rsidR="0044604F" w:rsidRDefault="0044604F" w:rsidP="0044604F"/>
    <w:p w14:paraId="7C898D09" w14:textId="77777777" w:rsidR="0044604F" w:rsidRDefault="0044604F" w:rsidP="0044604F"/>
    <w:p w14:paraId="43F48A9B" w14:textId="7C3168A4" w:rsidR="0044604F" w:rsidRDefault="0044604F" w:rsidP="0044604F">
      <w:r>
        <w:t>Mittels diesen drei Punkten können wir nun die Orthonormalbasis der Projektionsfläche berechnen. Doch was war nochmal die Orthonormalbasis</w:t>
      </w:r>
      <w:r w:rsidR="001A6F4B">
        <w:t xml:space="preserve"> [16]</w:t>
      </w:r>
      <w:r>
        <w:t xml:space="preserve">? In einem 3D-Raum sind dies 3 Vektoren, die alle senkrecht zueinanderstehen und alle die Länge eins haben. Im </w:t>
      </w:r>
      <w:r w:rsidR="00866B65">
        <w:t>l</w:t>
      </w:r>
      <w:r>
        <w:t xml:space="preserve">okalen Raum zeigt nun der Vektor </w:t>
      </w:r>
      <m:oMath>
        <m:sSub>
          <m:sSubPr>
            <m:ctrlPr>
              <w:rPr>
                <w:rFonts w:ascii="Cambria Math" w:hAnsi="Cambria Math"/>
                <w:i/>
              </w:rPr>
            </m:ctrlPr>
          </m:sSubPr>
          <m:e>
            <m:r>
              <w:rPr>
                <w:rFonts w:ascii="Cambria Math" w:hAnsi="Cambria Math"/>
              </w:rPr>
              <m:t>V</m:t>
            </m:r>
          </m:e>
          <m:sub>
            <m:r>
              <w:rPr>
                <w:rFonts w:ascii="Cambria Math" w:hAnsi="Cambria Math"/>
              </w:rPr>
              <m:t>u</m:t>
            </m:r>
          </m:sub>
        </m:sSub>
      </m:oMath>
      <w:r>
        <w:t xml:space="preserve"> nach oben, der Vektor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nach rechts und schliesslich der Vektor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nach vorne re</w:t>
      </w:r>
      <w:proofErr w:type="spellStart"/>
      <w:r>
        <w:t>spektive</w:t>
      </w:r>
      <w:proofErr w:type="spellEnd"/>
      <w:r>
        <w:t xml:space="preserve"> aus der Projektionsfläche hinaus. Ähnlich wie bei einem kartesischen 3D Koordinatensystem, wo man mittels den Achsen X, Y und Z Punkte in einem 3D-Raum beschreiben kann, können wir mit den lokalen Achsen </w:t>
      </w:r>
      <m:oMath>
        <m:sSub>
          <m:sSubPr>
            <m:ctrlPr>
              <w:rPr>
                <w:rFonts w:ascii="Cambria Math" w:hAnsi="Cambria Math"/>
                <w:i/>
              </w:rPr>
            </m:ctrlPr>
          </m:sSubPr>
          <m:e>
            <m:r>
              <w:rPr>
                <w:rFonts w:ascii="Cambria Math" w:hAnsi="Cambria Math"/>
              </w:rPr>
              <m:t>V</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und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Punkte beschr</w:t>
      </w:r>
      <w:r w:rsidR="00EA002B">
        <w:t>ei</w:t>
      </w:r>
      <w:r>
        <w:t>ben</w:t>
      </w:r>
      <w:r w:rsidR="00866B65">
        <w:t>,</w:t>
      </w:r>
      <w:r>
        <w:t xml:space="preserve"> die in unserem lokalen Koordinatensystem vorhanden sind. Also Punkte</w:t>
      </w:r>
      <w:r w:rsidR="00866B65">
        <w:t>,</w:t>
      </w:r>
      <w:r>
        <w:t xml:space="preserve"> die relativ zu unserer Projektionsfläche stehen</w:t>
      </w:r>
      <w:r w:rsidR="001A6F4B">
        <w:t>.</w:t>
      </w:r>
    </w:p>
    <w:p w14:paraId="17762B5C" w14:textId="3F2E2AFC" w:rsidR="0044604F" w:rsidRDefault="002135C4" w:rsidP="0044604F">
      <w:r>
        <w:rPr>
          <w:noProof/>
        </w:rPr>
        <w:drawing>
          <wp:anchor distT="0" distB="0" distL="114300" distR="114300" simplePos="0" relativeHeight="251758592" behindDoc="1" locked="0" layoutInCell="1" allowOverlap="1" wp14:anchorId="18940141" wp14:editId="16509B78">
            <wp:simplePos x="0" y="0"/>
            <wp:positionH relativeFrom="column">
              <wp:posOffset>-211455</wp:posOffset>
            </wp:positionH>
            <wp:positionV relativeFrom="paragraph">
              <wp:posOffset>87630</wp:posOffset>
            </wp:positionV>
            <wp:extent cx="2219325" cy="1583055"/>
            <wp:effectExtent l="0" t="0" r="9525" b="0"/>
            <wp:wrapTight wrapText="bothSides">
              <wp:wrapPolygon edited="0">
                <wp:start x="0" y="0"/>
                <wp:lineTo x="0" y="21314"/>
                <wp:lineTo x="21507" y="21314"/>
                <wp:lineTo x="2150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19325" cy="1583055"/>
                    </a:xfrm>
                    <a:prstGeom prst="rect">
                      <a:avLst/>
                    </a:prstGeom>
                    <a:noFill/>
                    <a:ln>
                      <a:noFill/>
                    </a:ln>
                  </pic:spPr>
                </pic:pic>
              </a:graphicData>
            </a:graphic>
          </wp:anchor>
        </w:drawing>
      </w:r>
    </w:p>
    <w:p w14:paraId="2B6A341A" w14:textId="33EDA70B" w:rsidR="0044604F" w:rsidRDefault="0044604F" w:rsidP="0044604F"/>
    <w:p w14:paraId="245D8E75" w14:textId="25EB06E3" w:rsidR="0044604F" w:rsidRDefault="0044604F" w:rsidP="0044604F"/>
    <w:p w14:paraId="342EDD25" w14:textId="6D1C4BDD" w:rsidR="0044604F" w:rsidRDefault="0044604F" w:rsidP="0044604F">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m:t>
                  </m:r>
                </m:sub>
              </m:sSub>
            </m:num>
            <m:den>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m:t>
                  </m:r>
                </m:sub>
              </m:sSub>
            </m:num>
            <m:den>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u</m:t>
                  </m:r>
                </m:sub>
              </m:sSub>
            </m:num>
            <m:den>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m:t>
              </m:r>
            </m:den>
          </m:f>
        </m:oMath>
      </m:oMathPara>
    </w:p>
    <w:p w14:paraId="04E6A897" w14:textId="77777777" w:rsidR="0044604F" w:rsidRDefault="0044604F" w:rsidP="0044604F"/>
    <w:p w14:paraId="1FDE5BA9" w14:textId="78C8FCEE" w:rsidR="0044604F" w:rsidRDefault="0044604F" w:rsidP="0044604F"/>
    <w:p w14:paraId="306F1BB7" w14:textId="4C2E25D2" w:rsidR="0044604F" w:rsidRDefault="002135C4" w:rsidP="0044604F">
      <w:r>
        <w:rPr>
          <w:noProof/>
        </w:rPr>
        <mc:AlternateContent>
          <mc:Choice Requires="wps">
            <w:drawing>
              <wp:anchor distT="0" distB="0" distL="114300" distR="114300" simplePos="0" relativeHeight="251705344" behindDoc="0" locked="0" layoutInCell="1" allowOverlap="1" wp14:anchorId="42C1FE13" wp14:editId="43CE5BE7">
                <wp:simplePos x="0" y="0"/>
                <wp:positionH relativeFrom="column">
                  <wp:posOffset>18415</wp:posOffset>
                </wp:positionH>
                <wp:positionV relativeFrom="paragraph">
                  <wp:posOffset>220345</wp:posOffset>
                </wp:positionV>
                <wp:extent cx="189865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898650" cy="635"/>
                        </a:xfrm>
                        <a:prstGeom prst="rect">
                          <a:avLst/>
                        </a:prstGeom>
                        <a:solidFill>
                          <a:prstClr val="white"/>
                        </a:solidFill>
                        <a:ln>
                          <a:noFill/>
                        </a:ln>
                      </wps:spPr>
                      <wps:txbx>
                        <w:txbxContent>
                          <w:p w14:paraId="4EA61497" w14:textId="0517BA62" w:rsidR="00C0679A" w:rsidRPr="001E41D0" w:rsidRDefault="00C0679A" w:rsidP="0044604F">
                            <w:pPr>
                              <w:pStyle w:val="Caption"/>
                              <w:rPr>
                                <w:sz w:val="20"/>
                              </w:rPr>
                            </w:pPr>
                            <w:bookmarkStart w:id="57" w:name="_Toc29928102"/>
                            <w:r>
                              <w:t xml:space="preserve">Abbildung </w:t>
                            </w:r>
                            <w:fldSimple w:instr=" SEQ Abbildung \* ARABIC ">
                              <w:r w:rsidR="00D62562">
                                <w:rPr>
                                  <w:noProof/>
                                </w:rPr>
                                <w:t>18</w:t>
                              </w:r>
                            </w:fldSimple>
                            <w:r>
                              <w:t>: Skizze Orthonormale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1FE13" id="Text Box 38" o:spid="_x0000_s1036" type="#_x0000_t202" style="position:absolute;left:0;text-align:left;margin-left:1.45pt;margin-top:17.35pt;width:14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" stroked="f">
                <v:textbox style="mso-fit-shape-to-text:t" inset="0,0,0,0">
                  <w:txbxContent>
                    <w:p w14:paraId="4EA61497" w14:textId="0517BA62" w:rsidR="00C0679A" w:rsidRPr="001E41D0" w:rsidRDefault="00C0679A" w:rsidP="0044604F">
                      <w:pPr>
                        <w:pStyle w:val="Caption"/>
                        <w:rPr>
                          <w:sz w:val="20"/>
                        </w:rPr>
                      </w:pPr>
                      <w:bookmarkStart w:id="58" w:name="_Toc29928102"/>
                      <w:r>
                        <w:t xml:space="preserve">Abbildung </w:t>
                      </w:r>
                      <w:fldSimple w:instr=" SEQ Abbildung \* ARABIC ">
                        <w:r w:rsidR="00D62562">
                          <w:rPr>
                            <w:noProof/>
                          </w:rPr>
                          <w:t>18</w:t>
                        </w:r>
                      </w:fldSimple>
                      <w:r>
                        <w:t>: Skizze Orthonormale</w:t>
                      </w:r>
                      <w:bookmarkEnd w:id="58"/>
                    </w:p>
                  </w:txbxContent>
                </v:textbox>
                <w10:wrap type="square"/>
              </v:shape>
            </w:pict>
          </mc:Fallback>
        </mc:AlternateContent>
      </w:r>
    </w:p>
    <w:p w14:paraId="6C4A4488" w14:textId="58158222" w:rsidR="002135C4" w:rsidRDefault="002135C4">
      <w:pPr>
        <w:spacing w:line="240" w:lineRule="auto"/>
        <w:jc w:val="left"/>
      </w:pPr>
    </w:p>
    <w:p w14:paraId="00F735CE" w14:textId="12ED42F7" w:rsidR="002135C4" w:rsidRDefault="002135C4">
      <w:pPr>
        <w:spacing w:line="240" w:lineRule="auto"/>
        <w:jc w:val="left"/>
      </w:pPr>
    </w:p>
    <w:p w14:paraId="410073AB" w14:textId="3A2F9BFB" w:rsidR="002135C4" w:rsidRDefault="002135C4">
      <w:pPr>
        <w:spacing w:line="240" w:lineRule="auto"/>
        <w:jc w:val="left"/>
      </w:pPr>
    </w:p>
    <w:p w14:paraId="31871399" w14:textId="2F53810E" w:rsidR="0044604F" w:rsidRDefault="0044604F">
      <w:pPr>
        <w:spacing w:line="240" w:lineRule="auto"/>
        <w:jc w:val="left"/>
        <w:rPr>
          <w:rFonts w:cs="Arial"/>
          <w:bCs/>
          <w:sz w:val="24"/>
          <w:szCs w:val="26"/>
        </w:rPr>
      </w:pPr>
      <w:r>
        <w:br w:type="page"/>
      </w:r>
    </w:p>
    <w:p w14:paraId="26079F70" w14:textId="77777777" w:rsidR="00B2384E" w:rsidRDefault="00B2384E" w:rsidP="00B2384E">
      <w:pPr>
        <w:pStyle w:val="Heading3"/>
      </w:pPr>
      <w:bookmarkStart w:id="59" w:name="_Ref29406550"/>
      <w:r>
        <w:lastRenderedPageBreak/>
        <w:t xml:space="preserve">Was ist das View </w:t>
      </w:r>
      <w:proofErr w:type="spellStart"/>
      <w:r>
        <w:t>Frustum</w:t>
      </w:r>
      <w:proofErr w:type="spellEnd"/>
      <w:r>
        <w:t>?</w:t>
      </w:r>
      <w:bookmarkEnd w:id="59"/>
    </w:p>
    <w:p w14:paraId="0D7C50C6" w14:textId="1812BF25" w:rsidR="002D2F72" w:rsidRDefault="00B2384E" w:rsidP="00B2384E">
      <w:r w:rsidRPr="00325576">
        <w:t xml:space="preserve">Das View </w:t>
      </w:r>
      <w:proofErr w:type="spellStart"/>
      <w:r w:rsidRPr="00325576">
        <w:t>Frustum</w:t>
      </w:r>
      <w:proofErr w:type="spellEnd"/>
      <w:r w:rsidRPr="00325576">
        <w:t xml:space="preserve"> oder auc</w:t>
      </w:r>
      <w:r>
        <w:t>h Kegelstumpf genannt entsteht, wenn man bei einer Pyramide der obere Teil abschneidet. In der Computergrafik ist dies die mathematische Abbildung eines 3D-Universums auf einen Bildschirm. Dadurch das in der Fluchtpunktperspektive jedes Objekt in der Tiefe kleiner wird, erhält man den Eindruck das man auf das Ende (den Stumpf) eines Kegels schaut. Der Pyramidenstumpf stellt in der Computergrafik das Volumen dar, welches vom Betrachter gesehen und von der perspektivischen Kamera gerendert werden kann. Das Ganze kann mit einem kleinen Experiment selber getestet werden. Hält man z.B. ein Kugelschreiber mittig und senkrecht vor einer Kamera, so sieht man auf dem Bild nur einen runden Punkt. Bewegt man den Kugelschreiber nun langsam nach oben, so sieht man den Kugelschreiber von unten (vorausgesetzt er ist immer noch senkrecht). Neigt man den Kugelschreiber langsam nach oben, so sieht man wieder nur einen Punkt. Sobald man den Kugelschreiber nun aber weiter nach oben bewegt, so verschwindet er am oberen Bildrand und ist schliesslich für die Kamera nicht mehr sichtbar. Diese</w:t>
      </w:r>
      <w:r w:rsidR="0010348B">
        <w:t>s</w:t>
      </w:r>
      <w:r>
        <w:t xml:space="preserve"> </w:t>
      </w:r>
      <w:r w:rsidR="0010348B">
        <w:t>k</w:t>
      </w:r>
      <w:r>
        <w:t>leine Experiment soll aufzeigen</w:t>
      </w:r>
      <w:r w:rsidR="000F66FA">
        <w:t>,</w:t>
      </w:r>
      <w:r>
        <w:t xml:space="preserve"> da</w:t>
      </w:r>
      <w:r w:rsidR="000F66FA">
        <w:t>s</w:t>
      </w:r>
      <w:r>
        <w:t>s jeder Punkt in einem Kamerabild auch tatsächlich zu einer Linie in Weltkoordinatensystem gehört.</w:t>
      </w:r>
    </w:p>
    <w:p w14:paraId="75338189" w14:textId="77777777" w:rsidR="002D2F72" w:rsidRDefault="002D2F72" w:rsidP="00B2384E"/>
    <w:p w14:paraId="53FD5B28" w14:textId="7295603C" w:rsidR="00B2384E" w:rsidRPr="00AE5EA0" w:rsidRDefault="00B2384E" w:rsidP="00B2384E">
      <w:r>
        <w:t xml:space="preserve">Alles was sich ausserhalb </w:t>
      </w:r>
      <w:r w:rsidR="002D2F72">
        <w:t>der gestrichelten</w:t>
      </w:r>
      <w:r>
        <w:t xml:space="preserve"> Linien befindet</w:t>
      </w:r>
      <w:r w:rsidR="002D2F72">
        <w:t xml:space="preserve"> (siehe Abbildung 18)</w:t>
      </w:r>
      <w:r>
        <w:t>, wird von der Unity Kamera nicht erfasst und somit auch nicht gerendert. Auch nicht sichtbar und somit nicht gerendert wird der Bereich der nach de</w:t>
      </w:r>
      <w:r w:rsidR="00384144">
        <w:t>r</w:t>
      </w:r>
      <w:r>
        <w:t xml:space="preserve"> «</w:t>
      </w:r>
      <w:proofErr w:type="spellStart"/>
      <w:r>
        <w:t>Far</w:t>
      </w:r>
      <w:proofErr w:type="spellEnd"/>
      <w:r>
        <w:t xml:space="preserve"> </w:t>
      </w:r>
      <w:proofErr w:type="spellStart"/>
      <w:r>
        <w:t>clipping</w:t>
      </w:r>
      <w:proofErr w:type="spellEnd"/>
      <w:r>
        <w:t xml:space="preserve"> plane» kommt sowie auch der Bereich der sich vor der «</w:t>
      </w:r>
      <w:proofErr w:type="spellStart"/>
      <w:r>
        <w:t>Near</w:t>
      </w:r>
      <w:proofErr w:type="spellEnd"/>
      <w:r>
        <w:t xml:space="preserve"> </w:t>
      </w:r>
      <w:proofErr w:type="spellStart"/>
      <w:r>
        <w:t>clipping</w:t>
      </w:r>
      <w:proofErr w:type="spellEnd"/>
      <w:r>
        <w:t xml:space="preserve"> plane» befindet. Würde man die Linien bis zur Kamera zurückverfolgen, bis die Punkte schliesslich zu einem einzigen Punkt zusammenlaufen, so erreicht man den Mittelpunkt der Perspektive. Das View </w:t>
      </w:r>
      <w:proofErr w:type="spellStart"/>
      <w:r>
        <w:t>Frustum</w:t>
      </w:r>
      <w:proofErr w:type="spellEnd"/>
      <w:r>
        <w:t xml:space="preserve"> wird durch die Parameter </w:t>
      </w:r>
      <w:r>
        <w:rPr>
          <w:b/>
        </w:rPr>
        <w:t xml:space="preserve">t </w:t>
      </w:r>
      <w:r>
        <w:t xml:space="preserve">= top, </w:t>
      </w:r>
      <w:r>
        <w:rPr>
          <w:b/>
        </w:rPr>
        <w:t xml:space="preserve">l </w:t>
      </w:r>
      <w:r>
        <w:t xml:space="preserve">= </w:t>
      </w:r>
      <w:proofErr w:type="spellStart"/>
      <w:r>
        <w:t>left</w:t>
      </w:r>
      <w:proofErr w:type="spellEnd"/>
      <w:r>
        <w:t xml:space="preserve">, </w:t>
      </w:r>
      <w:r>
        <w:rPr>
          <w:b/>
        </w:rPr>
        <w:t>r</w:t>
      </w:r>
      <w:r>
        <w:t xml:space="preserve"> = </w:t>
      </w:r>
      <w:proofErr w:type="spellStart"/>
      <w:r>
        <w:t>right</w:t>
      </w:r>
      <w:proofErr w:type="spellEnd"/>
      <w:r>
        <w:t xml:space="preserve">, </w:t>
      </w:r>
      <w:r>
        <w:rPr>
          <w:b/>
        </w:rPr>
        <w:t xml:space="preserve">b </w:t>
      </w:r>
      <w:r>
        <w:t xml:space="preserve">= </w:t>
      </w:r>
      <w:proofErr w:type="spellStart"/>
      <w:r>
        <w:t>bottom</w:t>
      </w:r>
      <w:proofErr w:type="spellEnd"/>
      <w:r>
        <w:t xml:space="preserve">, </w:t>
      </w:r>
      <w:r>
        <w:rPr>
          <w:b/>
        </w:rPr>
        <w:t>n</w:t>
      </w:r>
      <w:r>
        <w:t xml:space="preserve"> = </w:t>
      </w:r>
      <w:proofErr w:type="spellStart"/>
      <w:r>
        <w:t>near</w:t>
      </w:r>
      <w:proofErr w:type="spellEnd"/>
      <w:r>
        <w:t xml:space="preserve"> und </w:t>
      </w:r>
      <w:r>
        <w:rPr>
          <w:b/>
        </w:rPr>
        <w:t>f</w:t>
      </w:r>
      <w:r>
        <w:t xml:space="preserve"> = </w:t>
      </w:r>
      <w:proofErr w:type="spellStart"/>
      <w:r>
        <w:t>far</w:t>
      </w:r>
      <w:proofErr w:type="spellEnd"/>
      <w:r>
        <w:t xml:space="preserve"> definiert:</w:t>
      </w:r>
      <w:r w:rsidR="00DB3F96">
        <w:t xml:space="preserve"> [1</w:t>
      </w:r>
      <w:r w:rsidR="0050426D">
        <w:t>7</w:t>
      </w:r>
      <w:r w:rsidR="00DB3F96">
        <w:t>]</w:t>
      </w:r>
    </w:p>
    <w:p w14:paraId="399EE712" w14:textId="77777777" w:rsidR="00B2384E" w:rsidRDefault="00B2384E" w:rsidP="00B2384E"/>
    <w:p w14:paraId="201379B4" w14:textId="77777777" w:rsidR="00B2384E" w:rsidRDefault="00B2384E" w:rsidP="00B2384E">
      <w:pPr>
        <w:keepNext/>
        <w:jc w:val="center"/>
      </w:pPr>
      <w:r w:rsidRPr="00AE5EA0">
        <w:rPr>
          <w:noProof/>
        </w:rPr>
        <w:drawing>
          <wp:inline distT="0" distB="0" distL="0" distR="0" wp14:anchorId="68534BE0" wp14:editId="5E92C1D1">
            <wp:extent cx="3251367" cy="259728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1367" cy="2597283"/>
                    </a:xfrm>
                    <a:prstGeom prst="rect">
                      <a:avLst/>
                    </a:prstGeom>
                  </pic:spPr>
                </pic:pic>
              </a:graphicData>
            </a:graphic>
          </wp:inline>
        </w:drawing>
      </w:r>
    </w:p>
    <w:p w14:paraId="2630B1E7" w14:textId="20F9A800" w:rsidR="00B2384E" w:rsidRPr="00515B98" w:rsidRDefault="00B2384E" w:rsidP="00B2384E">
      <w:pPr>
        <w:pStyle w:val="Caption"/>
        <w:jc w:val="center"/>
        <w:rPr>
          <w:lang w:val="en-GB"/>
        </w:rPr>
      </w:pPr>
      <w:bookmarkStart w:id="60" w:name="_Toc29928103"/>
      <w:proofErr w:type="spellStart"/>
      <w:r w:rsidRPr="00515B98">
        <w:rPr>
          <w:lang w:val="en-GB"/>
        </w:rPr>
        <w:t>Abbildung</w:t>
      </w:r>
      <w:proofErr w:type="spellEnd"/>
      <w:r w:rsidRPr="00515B98">
        <w:rPr>
          <w:lang w:val="en-GB"/>
        </w:rPr>
        <w:t xml:space="preserve"> </w:t>
      </w:r>
      <w:r>
        <w:fldChar w:fldCharType="begin"/>
      </w:r>
      <w:r w:rsidRPr="00515B98">
        <w:rPr>
          <w:lang w:val="en-GB"/>
        </w:rPr>
        <w:instrText xml:space="preserve"> SEQ Abbildung \* ARABIC </w:instrText>
      </w:r>
      <w:r>
        <w:fldChar w:fldCharType="separate"/>
      </w:r>
      <w:r w:rsidR="00D62562">
        <w:rPr>
          <w:noProof/>
          <w:lang w:val="en-GB"/>
        </w:rPr>
        <w:t>19</w:t>
      </w:r>
      <w:r>
        <w:fldChar w:fldCharType="end"/>
      </w:r>
      <w:r w:rsidRPr="00515B98">
        <w:rPr>
          <w:lang w:val="en-GB"/>
        </w:rPr>
        <w:t xml:space="preserve">: far and near </w:t>
      </w:r>
      <w:proofErr w:type="spellStart"/>
      <w:r w:rsidRPr="00515B98">
        <w:rPr>
          <w:lang w:val="en-GB"/>
        </w:rPr>
        <w:t>clippling</w:t>
      </w:r>
      <w:proofErr w:type="spellEnd"/>
      <w:r w:rsidRPr="00515B98">
        <w:rPr>
          <w:lang w:val="en-GB"/>
        </w:rPr>
        <w:t xml:space="preserve"> plane</w:t>
      </w:r>
      <w:r w:rsidR="00DB3F96">
        <w:rPr>
          <w:lang w:val="en-GB"/>
        </w:rPr>
        <w:t xml:space="preserve"> [1</w:t>
      </w:r>
      <w:r w:rsidR="0050426D">
        <w:rPr>
          <w:lang w:val="en-GB"/>
        </w:rPr>
        <w:t>8</w:t>
      </w:r>
      <w:r w:rsidR="00DB3F96">
        <w:rPr>
          <w:lang w:val="en-GB"/>
        </w:rPr>
        <w:t>]</w:t>
      </w:r>
      <w:bookmarkEnd w:id="60"/>
    </w:p>
    <w:p w14:paraId="3525B7A5" w14:textId="77777777" w:rsidR="00B2384E" w:rsidRPr="00515B98" w:rsidRDefault="00B2384E" w:rsidP="00B2384E">
      <w:pPr>
        <w:rPr>
          <w:lang w:val="en-GB"/>
        </w:rPr>
      </w:pPr>
    </w:p>
    <w:p w14:paraId="03030EC9" w14:textId="77777777" w:rsidR="00B2384E" w:rsidRPr="00515B98" w:rsidRDefault="00B2384E" w:rsidP="00B2384E">
      <w:pPr>
        <w:spacing w:line="240" w:lineRule="auto"/>
        <w:jc w:val="left"/>
        <w:rPr>
          <w:rFonts w:cs="Arial"/>
          <w:bCs/>
          <w:sz w:val="24"/>
          <w:szCs w:val="26"/>
          <w:lang w:val="en-GB"/>
        </w:rPr>
      </w:pPr>
      <w:r w:rsidRPr="00515B98">
        <w:rPr>
          <w:lang w:val="en-GB"/>
        </w:rPr>
        <w:br w:type="page"/>
      </w:r>
    </w:p>
    <w:p w14:paraId="275AE054" w14:textId="05298AAB" w:rsidR="00B2384E" w:rsidRDefault="00D12C9D" w:rsidP="00B2384E">
      <w:pPr>
        <w:pStyle w:val="Heading3"/>
      </w:pPr>
      <w:r>
        <w:lastRenderedPageBreak/>
        <w:t>Koordinatensysteme</w:t>
      </w:r>
    </w:p>
    <w:p w14:paraId="027ABC46" w14:textId="7DFCC7B8" w:rsidR="00811B62" w:rsidRDefault="0081534E" w:rsidP="00B2384E">
      <w:r>
        <w:t>Um ein 3D modelliertes Objekt auf dem Bildschirm (also 2D) anzeigen zu können, sind nachfolgende Matrixtransformationen nötig. Wir gehen davon aus das wir in Blender [</w:t>
      </w:r>
      <w:r w:rsidR="0050426D">
        <w:t>19</w:t>
      </w:r>
      <w:r>
        <w:t xml:space="preserve">] ein Objekt erstellt haben </w:t>
      </w:r>
      <w:r w:rsidR="00CB6674">
        <w:t>(</w:t>
      </w:r>
      <w:r>
        <w:t>z. B. ein Würfel</w:t>
      </w:r>
      <w:r w:rsidR="00CB6674">
        <w:t>)</w:t>
      </w:r>
      <w:r>
        <w:t>.</w:t>
      </w:r>
    </w:p>
    <w:p w14:paraId="3BCF438A" w14:textId="024512B7" w:rsidR="00B44BC4" w:rsidRDefault="00B44BC4" w:rsidP="00B2384E"/>
    <w:p w14:paraId="1BDBCDAF" w14:textId="2F597EDD" w:rsidR="00811B62" w:rsidRDefault="00985A5B" w:rsidP="00273F2A">
      <w:pPr>
        <w:pStyle w:val="ListParagraph"/>
        <w:numPr>
          <w:ilvl w:val="0"/>
          <w:numId w:val="14"/>
        </w:numPr>
      </w:pPr>
      <w:r w:rsidRPr="005910DF">
        <w:rPr>
          <w:noProof/>
        </w:rPr>
        <w:drawing>
          <wp:anchor distT="0" distB="0" distL="114300" distR="114300" simplePos="0" relativeHeight="251730944" behindDoc="0" locked="0" layoutInCell="1" allowOverlap="1" wp14:anchorId="2BA88A85" wp14:editId="4D7458F9">
            <wp:simplePos x="0" y="0"/>
            <wp:positionH relativeFrom="column">
              <wp:posOffset>3686415</wp:posOffset>
            </wp:positionH>
            <wp:positionV relativeFrom="paragraph">
              <wp:posOffset>132080</wp:posOffset>
            </wp:positionV>
            <wp:extent cx="2286000" cy="302768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8606" t="1" b="-5728"/>
                    <a:stretch/>
                  </pic:blipFill>
                  <pic:spPr bwMode="auto">
                    <a:xfrm>
                      <a:off x="0" y="0"/>
                      <a:ext cx="2286000" cy="3027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0EE">
        <w:rPr>
          <w:noProof/>
        </w:rPr>
        <mc:AlternateContent>
          <mc:Choice Requires="wps">
            <w:drawing>
              <wp:anchor distT="0" distB="0" distL="114300" distR="114300" simplePos="0" relativeHeight="251732992" behindDoc="0" locked="0" layoutInCell="1" allowOverlap="1" wp14:anchorId="278650DE" wp14:editId="726FE82C">
                <wp:simplePos x="0" y="0"/>
                <wp:positionH relativeFrom="column">
                  <wp:posOffset>3798570</wp:posOffset>
                </wp:positionH>
                <wp:positionV relativeFrom="paragraph">
                  <wp:posOffset>3096260</wp:posOffset>
                </wp:positionV>
                <wp:extent cx="22860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4E61121D" w14:textId="3FDC14BC" w:rsidR="00C0679A" w:rsidRPr="00F7497B" w:rsidRDefault="00C0679A" w:rsidP="00B500EE">
                            <w:pPr>
                              <w:pStyle w:val="Caption"/>
                              <w:jc w:val="center"/>
                              <w:rPr>
                                <w:noProof/>
                                <w:sz w:val="20"/>
                              </w:rPr>
                            </w:pPr>
                            <w:bookmarkStart w:id="61" w:name="_Toc29928104"/>
                            <w:r>
                              <w:t xml:space="preserve">Abbildung </w:t>
                            </w:r>
                            <w:fldSimple w:instr=" SEQ Abbildung \* ARABIC ">
                              <w:r w:rsidR="00D62562">
                                <w:rPr>
                                  <w:noProof/>
                                </w:rPr>
                                <w:t>20</w:t>
                              </w:r>
                            </w:fldSimple>
                            <w:r>
                              <w:t>: Matrixtransformationen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650DE" id="Text Box 48" o:spid="_x0000_s1037" type="#_x0000_t202" style="position:absolute;left:0;text-align:left;margin-left:299.1pt;margin-top:243.8pt;width:180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" stroked="f">
                <v:textbox style="mso-fit-shape-to-text:t" inset="0,0,0,0">
                  <w:txbxContent>
                    <w:p w14:paraId="4E61121D" w14:textId="3FDC14BC" w:rsidR="00C0679A" w:rsidRPr="00F7497B" w:rsidRDefault="00C0679A" w:rsidP="00B500EE">
                      <w:pPr>
                        <w:pStyle w:val="Caption"/>
                        <w:jc w:val="center"/>
                        <w:rPr>
                          <w:noProof/>
                          <w:sz w:val="20"/>
                        </w:rPr>
                      </w:pPr>
                      <w:bookmarkStart w:id="62" w:name="_Toc29928104"/>
                      <w:r>
                        <w:t xml:space="preserve">Abbildung </w:t>
                      </w:r>
                      <w:fldSimple w:instr=" SEQ Abbildung \* ARABIC ">
                        <w:r w:rsidR="00D62562">
                          <w:rPr>
                            <w:noProof/>
                          </w:rPr>
                          <w:t>20</w:t>
                        </w:r>
                      </w:fldSimple>
                      <w:r>
                        <w:t>: Matrixtransformationen</w:t>
                      </w:r>
                      <w:bookmarkEnd w:id="62"/>
                    </w:p>
                  </w:txbxContent>
                </v:textbox>
                <w10:wrap type="square"/>
              </v:shape>
            </w:pict>
          </mc:Fallback>
        </mc:AlternateContent>
      </w:r>
      <w:r w:rsidR="005910DF" w:rsidRPr="005910DF">
        <w:t>Im</w:t>
      </w:r>
      <w:r w:rsidR="005910DF">
        <w:rPr>
          <w:b/>
        </w:rPr>
        <w:t xml:space="preserve"> </w:t>
      </w:r>
      <w:r w:rsidR="00C8456B">
        <w:rPr>
          <w:b/>
        </w:rPr>
        <w:t>Model Space</w:t>
      </w:r>
      <w:r w:rsidR="00C8456B">
        <w:t xml:space="preserve"> </w:t>
      </w:r>
      <w:r w:rsidR="005910DF">
        <w:t xml:space="preserve">lassen sich die Koordinaten </w:t>
      </w:r>
      <w:r w:rsidR="0081534E">
        <w:t>dieses</w:t>
      </w:r>
      <w:r w:rsidR="005910DF">
        <w:t xml:space="preserve"> Objektes durch das lokale Koordinatensystem bestimmen. Somit befinden sich alle Eckpunkte des Modell</w:t>
      </w:r>
      <w:r w:rsidR="00CA16F8">
        <w:t>s im Model Space: Sie sind alle lokal für das Objekt.</w:t>
      </w:r>
    </w:p>
    <w:p w14:paraId="5BEAC62F" w14:textId="6934B1C9" w:rsidR="00CA16F8" w:rsidRDefault="00CA16F8" w:rsidP="00273F2A">
      <w:pPr>
        <w:pStyle w:val="ListParagraph"/>
        <w:numPr>
          <w:ilvl w:val="0"/>
          <w:numId w:val="14"/>
        </w:numPr>
      </w:pPr>
      <w:r>
        <w:t xml:space="preserve">Im nächsten Schritt werden die lokalen Koordinaten in Weltkoordinaten umgewandelt, dies erfolgt mit der Modelmatrix. Nach der Umwandlung befinden sich </w:t>
      </w:r>
      <w:r w:rsidR="00D86B8A">
        <w:t>das Objekt</w:t>
      </w:r>
      <w:r>
        <w:t xml:space="preserve"> im </w:t>
      </w:r>
      <w:r>
        <w:rPr>
          <w:b/>
        </w:rPr>
        <w:t>World Space</w:t>
      </w:r>
      <w:r>
        <w:t>.</w:t>
      </w:r>
      <w:r w:rsidR="00A7642E">
        <w:t xml:space="preserve"> Somit kann man das Objekt nun </w:t>
      </w:r>
      <w:r w:rsidR="00CB6674">
        <w:t>«</w:t>
      </w:r>
      <w:r w:rsidR="00A7642E">
        <w:t>in der Welt</w:t>
      </w:r>
      <w:r w:rsidR="00CB6674">
        <w:t>»</w:t>
      </w:r>
      <w:r w:rsidR="00A7642E">
        <w:t xml:space="preserve"> zu der es gehört, platzieren und</w:t>
      </w:r>
      <w:r w:rsidR="0081534E">
        <w:t xml:space="preserve"> auch</w:t>
      </w:r>
      <w:r w:rsidR="00A7642E">
        <w:t xml:space="preserve"> ausrichten.</w:t>
      </w:r>
    </w:p>
    <w:p w14:paraId="794FC4FD" w14:textId="1319193B" w:rsidR="00B500EE" w:rsidRDefault="00B500EE" w:rsidP="00273F2A">
      <w:pPr>
        <w:pStyle w:val="ListParagraph"/>
        <w:numPr>
          <w:ilvl w:val="0"/>
          <w:numId w:val="14"/>
        </w:numPr>
      </w:pPr>
      <w:r>
        <w:t xml:space="preserve">Mittels der </w:t>
      </w:r>
      <w:proofErr w:type="spellStart"/>
      <w:r>
        <w:t>ViewMatrix</w:t>
      </w:r>
      <w:proofErr w:type="spellEnd"/>
      <w:r>
        <w:t xml:space="preserve"> wird der World Space in die </w:t>
      </w:r>
      <w:proofErr w:type="spellStart"/>
      <w:r>
        <w:rPr>
          <w:b/>
        </w:rPr>
        <w:t>Camera</w:t>
      </w:r>
      <w:proofErr w:type="spellEnd"/>
      <w:r>
        <w:rPr>
          <w:b/>
        </w:rPr>
        <w:t xml:space="preserve"> Space</w:t>
      </w:r>
      <w:r>
        <w:t xml:space="preserve"> umgewandelt. </w:t>
      </w:r>
      <w:r w:rsidR="00A7642E">
        <w:t>Somit werden die Koordinaten aus der Sicht der Kamera, respektive des Betrachters betrachtet.</w:t>
      </w:r>
    </w:p>
    <w:p w14:paraId="592D49CF" w14:textId="55239739" w:rsidR="00863426" w:rsidRDefault="00A7642E" w:rsidP="00273F2A">
      <w:pPr>
        <w:pStyle w:val="ListParagraph"/>
        <w:numPr>
          <w:ilvl w:val="0"/>
          <w:numId w:val="14"/>
        </w:numPr>
      </w:pPr>
      <w:r>
        <w:t>Durch die Projektionsmatrix (</w:t>
      </w:r>
      <w:proofErr w:type="spellStart"/>
      <w:r>
        <w:t>Projection</w:t>
      </w:r>
      <w:proofErr w:type="spellEnd"/>
      <w:r>
        <w:t xml:space="preserve"> Matrix) </w:t>
      </w:r>
      <w:r w:rsidR="00431457">
        <w:t xml:space="preserve">werden </w:t>
      </w:r>
      <w:r w:rsidR="00632B99">
        <w:t xml:space="preserve">die Koordinaten in den </w:t>
      </w:r>
      <w:r w:rsidR="00632B99" w:rsidRPr="00632B99">
        <w:rPr>
          <w:b/>
        </w:rPr>
        <w:t>Screen Space</w:t>
      </w:r>
      <w:r w:rsidR="00632B99">
        <w:t xml:space="preserve"> umgewandelt. Nun befinden wir uns im Projektionsraum. Die perspektivische Projektionsmatrix hilft uns dabei den Pyramidenstumpf / View </w:t>
      </w:r>
      <w:proofErr w:type="spellStart"/>
      <w:r w:rsidR="00632B99">
        <w:t>Frustum</w:t>
      </w:r>
      <w:proofErr w:type="spellEnd"/>
      <w:r w:rsidR="00632B99">
        <w:t xml:space="preserve"> zu bestimmen:</w:t>
      </w:r>
    </w:p>
    <w:p w14:paraId="66CDEDD7" w14:textId="77777777" w:rsidR="00863426" w:rsidRDefault="00863426" w:rsidP="00B2384E"/>
    <w:p w14:paraId="159A0C90" w14:textId="24522083" w:rsidR="00B2384E" w:rsidRDefault="00B2384E" w:rsidP="00B2384E">
      <m:oMathPara>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2n</m:t>
                        </m:r>
                      </m:num>
                      <m:den>
                        <m:r>
                          <w:rPr>
                            <w:rFonts w:ascii="Cambria Math" w:hAnsi="Cambria Math"/>
                          </w:rPr>
                          <m:t>r-l</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r+l</m:t>
                        </m:r>
                      </m:num>
                      <m:den>
                        <m:r>
                          <w:rPr>
                            <w:rFonts w:ascii="Cambria Math" w:eastAsia="Cambria Math" w:hAnsi="Cambria Math" w:cs="Cambria Math"/>
                          </w:rPr>
                          <m:t>r-l</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hAnsi="Cambria Math"/>
                            <w:i/>
                          </w:rPr>
                        </m:ctrlPr>
                      </m:fPr>
                      <m:num>
                        <m:r>
                          <w:rPr>
                            <w:rFonts w:ascii="Cambria Math" w:hAnsi="Cambria Math"/>
                          </w:rPr>
                          <m:t>2n</m:t>
                        </m:r>
                      </m:num>
                      <m:den>
                        <m:r>
                          <w:rPr>
                            <w:rFonts w:ascii="Cambria Math" w:hAnsi="Cambria Math"/>
                          </w:rPr>
                          <m:t>t-b</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t+b</m:t>
                        </m:r>
                      </m:num>
                      <m:den>
                        <m:r>
                          <w:rPr>
                            <w:rFonts w:ascii="Cambria Math" w:eastAsia="Cambria Math" w:hAnsi="Cambria Math" w:cs="Cambria Math"/>
                          </w:rPr>
                          <m:t>t-b</m:t>
                        </m:r>
                      </m:den>
                    </m:f>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f+n</m:t>
                        </m:r>
                      </m:num>
                      <m:den>
                        <m:r>
                          <w:rPr>
                            <w:rFonts w:ascii="Cambria Math" w:eastAsia="Cambria Math" w:hAnsi="Cambria Math" w:cs="Cambria Math"/>
                          </w:rPr>
                          <m:t>f-n</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2fn</m:t>
                        </m:r>
                      </m:num>
                      <m:den>
                        <m:r>
                          <w:rPr>
                            <w:rFonts w:ascii="Cambria Math" w:eastAsia="Cambria Math" w:hAnsi="Cambria Math" w:cs="Cambria Math"/>
                          </w:rPr>
                          <m:t>f-n</m:t>
                        </m:r>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51E09B9F" w14:textId="77777777" w:rsidR="00B2384E" w:rsidRPr="00EC4C88" w:rsidRDefault="00B2384E" w:rsidP="00B2384E"/>
    <w:p w14:paraId="30BEFC27" w14:textId="78848939" w:rsidR="000B5E26" w:rsidRDefault="00632B99" w:rsidP="00417CA6">
      <w:pPr>
        <w:pStyle w:val="ListParagraph"/>
      </w:pPr>
      <w:r>
        <w:t>Dadurch wird der Bereich definiert</w:t>
      </w:r>
      <w:r w:rsidR="00A2264D">
        <w:t>,</w:t>
      </w:r>
      <w:r>
        <w:t xml:space="preserve"> welcher wir sehen können. Alle Koordinaten</w:t>
      </w:r>
      <w:r w:rsidR="00A2264D">
        <w:t>,</w:t>
      </w:r>
      <w:r>
        <w:t xml:space="preserve"> die sich ausserhalb des Stumpfes befinden</w:t>
      </w:r>
      <w:r w:rsidR="00A2264D">
        <w:t>,</w:t>
      </w:r>
      <w:r>
        <w:t xml:space="preserve"> werden somit abgeschnitten und nicht dargestellt.</w:t>
      </w:r>
      <w:r w:rsidR="002B7B67">
        <w:t xml:space="preserve"> Zudem befinden wir uns nun im 2D-Raum.</w:t>
      </w:r>
      <w:r w:rsidR="00417CA6">
        <w:t xml:space="preserve"> [2</w:t>
      </w:r>
      <w:r w:rsidR="0050426D">
        <w:t>0</w:t>
      </w:r>
      <w:r w:rsidR="00417CA6">
        <w:t>]</w:t>
      </w:r>
    </w:p>
    <w:p w14:paraId="29DC3265" w14:textId="77777777" w:rsidR="000B5E26" w:rsidRDefault="000B5E26">
      <w:pPr>
        <w:spacing w:line="240" w:lineRule="auto"/>
        <w:jc w:val="left"/>
        <w:rPr>
          <w:rFonts w:eastAsia="Times New Roman"/>
          <w:bCs/>
          <w:sz w:val="32"/>
          <w:szCs w:val="28"/>
        </w:rPr>
      </w:pPr>
      <w:r>
        <w:br w:type="page"/>
      </w:r>
    </w:p>
    <w:p w14:paraId="606071CE" w14:textId="77777777" w:rsidR="00683CCF" w:rsidRDefault="00683CCF">
      <w:pPr>
        <w:spacing w:line="240" w:lineRule="auto"/>
        <w:jc w:val="left"/>
        <w:rPr>
          <w:rFonts w:eastAsia="Times New Roman"/>
          <w:bCs/>
          <w:sz w:val="32"/>
          <w:szCs w:val="28"/>
        </w:rPr>
      </w:pPr>
      <w:r>
        <w:lastRenderedPageBreak/>
        <w:br w:type="page"/>
      </w:r>
    </w:p>
    <w:p w14:paraId="7F861871" w14:textId="0A43A6BE" w:rsidR="00FD1C64" w:rsidRDefault="00042E10" w:rsidP="00FD1C64">
      <w:pPr>
        <w:pStyle w:val="Heading1"/>
      </w:pPr>
      <w:bookmarkStart w:id="63" w:name="_Toc29928016"/>
      <w:r>
        <w:lastRenderedPageBreak/>
        <w:t>Projektvorgehen</w:t>
      </w:r>
      <w:bookmarkEnd w:id="63"/>
    </w:p>
    <w:p w14:paraId="5EA08CEB" w14:textId="557C86D7" w:rsidR="00D0694C" w:rsidRDefault="00D04955" w:rsidP="00FD1C64">
      <w:r>
        <w:t>Im nachfolgenden Kapitel</w:t>
      </w:r>
      <w:r w:rsidR="00BD2F57">
        <w:t xml:space="preserve"> wird das Projektvorgehen beschrieben</w:t>
      </w:r>
      <w:r w:rsidR="00132897">
        <w:t xml:space="preserve">. </w:t>
      </w:r>
    </w:p>
    <w:p w14:paraId="2CCCD6C2" w14:textId="77777777" w:rsidR="00D0694C" w:rsidRDefault="008A7E63" w:rsidP="00D0694C">
      <w:pPr>
        <w:pStyle w:val="ListParagraph"/>
        <w:numPr>
          <w:ilvl w:val="0"/>
          <w:numId w:val="21"/>
        </w:numPr>
      </w:pPr>
      <w:r>
        <w:t>Nach welchem Projektvorgehen ging ich vor?</w:t>
      </w:r>
    </w:p>
    <w:p w14:paraId="422822DE" w14:textId="18CE6F6D" w:rsidR="00D0694C" w:rsidRDefault="008A7E63" w:rsidP="00D0694C">
      <w:pPr>
        <w:pStyle w:val="ListParagraph"/>
        <w:numPr>
          <w:ilvl w:val="0"/>
          <w:numId w:val="21"/>
        </w:numPr>
      </w:pPr>
      <w:r>
        <w:t>Wie organisierte ich meine Arbeit?</w:t>
      </w:r>
    </w:p>
    <w:p w14:paraId="3C4C5582" w14:textId="77777777" w:rsidR="00D0694C" w:rsidRDefault="008A7E63" w:rsidP="00D0694C">
      <w:pPr>
        <w:pStyle w:val="ListParagraph"/>
        <w:numPr>
          <w:ilvl w:val="0"/>
          <w:numId w:val="21"/>
        </w:numPr>
      </w:pPr>
      <w:r>
        <w:t>Wie wurden die Arbeiten zeitlich organisiert?</w:t>
      </w:r>
    </w:p>
    <w:p w14:paraId="56649964" w14:textId="09FC9477" w:rsidR="00FD1C64" w:rsidRDefault="00E32598" w:rsidP="00D0694C">
      <w:pPr>
        <w:pStyle w:val="ListParagraph"/>
        <w:numPr>
          <w:ilvl w:val="0"/>
          <w:numId w:val="21"/>
        </w:numPr>
      </w:pPr>
      <w:r>
        <w:t>Was wurde realisiert?</w:t>
      </w:r>
    </w:p>
    <w:p w14:paraId="1CF55845" w14:textId="408CDB8E" w:rsidR="00042E10" w:rsidRDefault="008A7E63" w:rsidP="00042E10">
      <w:pPr>
        <w:pStyle w:val="Heading2"/>
      </w:pPr>
      <w:bookmarkStart w:id="64" w:name="_Toc29928017"/>
      <w:r>
        <w:t>Projektvorgehensmodell</w:t>
      </w:r>
      <w:bookmarkEnd w:id="64"/>
    </w:p>
    <w:p w14:paraId="729E5FEE" w14:textId="09DC095C" w:rsidR="009B6CE0" w:rsidRDefault="004671A5" w:rsidP="009B6CE0">
      <w:r>
        <w:t>Die Bachelorarbeit wurde in mehrere Arbeitspakete aufgeteilt</w:t>
      </w:r>
      <w:r w:rsidR="00213BB2">
        <w:t>.</w:t>
      </w:r>
      <w:r>
        <w:t xml:space="preserve"> </w:t>
      </w:r>
      <w:r w:rsidR="00213BB2">
        <w:t>D</w:t>
      </w:r>
      <w:r>
        <w:t xml:space="preserve">ie </w:t>
      </w:r>
      <w:r w:rsidR="00213BB2">
        <w:t>Erarbeitung der Lösung und damit auch die Erstellung des Softwarecodes, wurde in Iterationen vorgenommen. So konnte der Code kontinuierlich verbessert werden</w:t>
      </w:r>
      <w:r w:rsidR="000C0C0C">
        <w:t xml:space="preserve">. Bei den Iterationen </w:t>
      </w:r>
      <w:r w:rsidR="008C3BB6">
        <w:t>ging</w:t>
      </w:r>
      <w:r w:rsidR="009B6CE0">
        <w:t xml:space="preserve"> ich</w:t>
      </w:r>
      <w:r w:rsidR="008C3BB6">
        <w:t xml:space="preserve"> </w:t>
      </w:r>
      <w:proofErr w:type="spellStart"/>
      <w:r w:rsidR="000C0C0C">
        <w:t>Scrum</w:t>
      </w:r>
      <w:proofErr w:type="spellEnd"/>
      <w:r w:rsidR="000C0C0C">
        <w:t xml:space="preserve"> [</w:t>
      </w:r>
      <w:r w:rsidR="00417CA6">
        <w:t>2</w:t>
      </w:r>
      <w:r w:rsidR="00F62B2E">
        <w:t>1</w:t>
      </w:r>
      <w:r w:rsidR="000C0C0C">
        <w:t>] ähnlich vor</w:t>
      </w:r>
      <w:r w:rsidR="008C3BB6">
        <w:t xml:space="preserve">. </w:t>
      </w:r>
      <w:r w:rsidR="00F34578">
        <w:t xml:space="preserve">So hatte eine Iteration eine </w:t>
      </w:r>
      <w:r w:rsidR="004915DF">
        <w:t>Länge</w:t>
      </w:r>
      <w:r w:rsidR="00F34578">
        <w:t xml:space="preserve"> von 3 Wochen und jeden Dienstag gab es zusammen mit Herrn Hudritsch ein Weekly. In diesen wurde der aktuelle Stand besprochen und wo es Probleme und oder Schwierigkeiten gab. </w:t>
      </w:r>
      <w:r w:rsidR="009B6CE0">
        <w:t xml:space="preserve">Im </w:t>
      </w:r>
      <w:r w:rsidR="004915DF">
        <w:t>I</w:t>
      </w:r>
      <w:r w:rsidR="009B6CE0">
        <w:t>deal</w:t>
      </w:r>
      <w:r w:rsidR="004915DF">
        <w:t>f</w:t>
      </w:r>
      <w:r w:rsidR="009B6CE0">
        <w:t>all</w:t>
      </w:r>
      <w:r w:rsidR="00F34578">
        <w:t xml:space="preserve"> wurden diese bereits während des Gesprächs geklärt oder </w:t>
      </w:r>
      <w:r w:rsidR="009B6CE0">
        <w:t xml:space="preserve">es gab einen kleinen «schubs» in die richtige Richtung. Wurde eine zu </w:t>
      </w:r>
      <w:r w:rsidR="00BD3FF3">
        <w:t>B</w:t>
      </w:r>
      <w:r w:rsidR="009B6CE0">
        <w:t>eginn der Iteration definierte Arbeit nicht fertig, so wurde diese in die nächste Iteration mitgenommen.</w:t>
      </w:r>
    </w:p>
    <w:p w14:paraId="7B9490F0" w14:textId="15F65607" w:rsidR="00042E10" w:rsidRDefault="00042E10" w:rsidP="009B6CE0">
      <w:pPr>
        <w:pStyle w:val="Heading2"/>
      </w:pPr>
      <w:bookmarkStart w:id="65" w:name="_Toc29928018"/>
      <w:r>
        <w:t>Versionskontrolle</w:t>
      </w:r>
      <w:bookmarkEnd w:id="65"/>
    </w:p>
    <w:p w14:paraId="0D894B70" w14:textId="79487436" w:rsidR="00042E10" w:rsidRDefault="00042E10" w:rsidP="00042E10">
      <w:r>
        <w:t>Für den Sourcecode wurde auf GitHub [</w:t>
      </w:r>
      <w:r w:rsidR="003A2606">
        <w:t>22</w:t>
      </w:r>
      <w:r>
        <w:t>] ein Repository erstellt. Für jedes neue Feature wurde ein neuer Branch erstellt.</w:t>
      </w:r>
      <w:r w:rsidR="00550ADB">
        <w:t xml:space="preserve"> </w:t>
      </w:r>
      <w:r>
        <w:t xml:space="preserve">Somit wurde ein sauberes Tracking der Arbeit gewährleistet und da </w:t>
      </w:r>
      <w:proofErr w:type="spellStart"/>
      <w:r>
        <w:t>Git</w:t>
      </w:r>
      <w:proofErr w:type="spellEnd"/>
      <w:r>
        <w:t xml:space="preserve"> ein verteiltes </w:t>
      </w:r>
      <w:proofErr w:type="spellStart"/>
      <w:r>
        <w:t>Versionierungssystem</w:t>
      </w:r>
      <w:proofErr w:type="spellEnd"/>
      <w:r>
        <w:t xml:space="preserve"> ist, diente GitHub auch noch als Backup für meine Arbeiten.</w:t>
      </w:r>
    </w:p>
    <w:p w14:paraId="671FD217" w14:textId="4756DCD9" w:rsidR="00042E10" w:rsidRDefault="00042E10" w:rsidP="00042E10">
      <w:pPr>
        <w:pStyle w:val="Heading2"/>
      </w:pPr>
      <w:bookmarkStart w:id="66" w:name="_Toc29928019"/>
      <w:r>
        <w:t>Arbeitsplatz</w:t>
      </w:r>
      <w:bookmarkEnd w:id="66"/>
    </w:p>
    <w:p w14:paraId="4ACBA45B" w14:textId="23E92B1D" w:rsidR="00042E10" w:rsidRPr="002C78BD" w:rsidRDefault="00042E10" w:rsidP="00042E10">
      <w:r>
        <w:t xml:space="preserve">Während meiner ganzen Bachelorarbeit hatte ich jeweils </w:t>
      </w:r>
      <w:r w:rsidR="00BD3FF3">
        <w:t>d</w:t>
      </w:r>
      <w:r>
        <w:t>ienstags einen Arbeitsplatz im CPVR-Lab. Dort hatte ich auch einen grossen Fernseher zu Verfügung</w:t>
      </w:r>
      <w:r w:rsidR="00BD3FF3">
        <w:t>,</w:t>
      </w:r>
      <w:r>
        <w:t xml:space="preserve"> wo ich </w:t>
      </w:r>
      <w:r w:rsidR="00132897">
        <w:t>die</w:t>
      </w:r>
      <w:r>
        <w:t xml:space="preserve"> Umsetzung testen konnte. Auch erleichtere dies die Kommunikation mit Herrn Hudritsch, da er nur ein paar Meter entfernt vor mir Sass.</w:t>
      </w:r>
    </w:p>
    <w:p w14:paraId="39BCD99E" w14:textId="22CAA93F" w:rsidR="00042E10" w:rsidRDefault="00042E10" w:rsidP="00FD1C64"/>
    <w:p w14:paraId="53CBAE00" w14:textId="013ABB2D" w:rsidR="00751733" w:rsidRPr="00FD1C64" w:rsidRDefault="00751733" w:rsidP="00FD1C64">
      <w:r>
        <w:t>An den anderen Tagen arbeitete ich meistens von zu Hause aus. Da ich das Studium berufsbegleitend absolviere, arbeitete ich vor allem an den Wochenenden an der Bachelo</w:t>
      </w:r>
      <w:r w:rsidR="00F04BB5">
        <w:t>r</w:t>
      </w:r>
      <w:r>
        <w:t>arbeit.</w:t>
      </w:r>
      <w:r w:rsidR="00F04BB5">
        <w:t xml:space="preserve"> Gegen Ende der Arbeit traf ich mich mit anderen Mitstudenten </w:t>
      </w:r>
      <w:r w:rsidR="001652D3">
        <w:t>im Gründerzentrum in Bern. Dort fand jeweils ein interessanter Austausch statt über die Arbeit und vor allem über die Dokumentation, das Poster oder den Film.</w:t>
      </w:r>
    </w:p>
    <w:p w14:paraId="0DF717BA" w14:textId="77777777" w:rsidR="00042E10" w:rsidRDefault="00042E10">
      <w:pPr>
        <w:spacing w:line="240" w:lineRule="auto"/>
        <w:jc w:val="left"/>
        <w:rPr>
          <w:rFonts w:eastAsia="Times New Roman"/>
          <w:bCs/>
          <w:sz w:val="24"/>
          <w:szCs w:val="26"/>
        </w:rPr>
      </w:pPr>
      <w:r>
        <w:br w:type="page"/>
      </w:r>
    </w:p>
    <w:p w14:paraId="6C5D725C" w14:textId="21CACBF3" w:rsidR="000B69F1" w:rsidRDefault="000B69F1" w:rsidP="000B69F1">
      <w:pPr>
        <w:pStyle w:val="Heading2"/>
      </w:pPr>
      <w:bookmarkStart w:id="67" w:name="_Toc29928020"/>
      <w:r>
        <w:lastRenderedPageBreak/>
        <w:t>Zeitplanung</w:t>
      </w:r>
      <w:bookmarkEnd w:id="67"/>
    </w:p>
    <w:p w14:paraId="57F915E0" w14:textId="37B7E2BB" w:rsidR="000B69F1" w:rsidRDefault="000B69F1" w:rsidP="00D04955">
      <w:r>
        <w:t>Gemäss dem Bologna-System wird für die Bachelorarbeit mit einem gesamten Zeitaufwand von 360h gerechnet [</w:t>
      </w:r>
      <w:r w:rsidR="00417CA6">
        <w:t>2</w:t>
      </w:r>
      <w:r w:rsidR="005C2EBC">
        <w:t>3</w:t>
      </w:r>
      <w:r>
        <w:t xml:space="preserve">]. </w:t>
      </w:r>
      <w:r w:rsidR="005722C1">
        <w:t>Ich habe mir diese wie folgt aufgeteilt</w:t>
      </w:r>
      <w:r w:rsidR="00B80577">
        <w:t>:</w:t>
      </w:r>
    </w:p>
    <w:p w14:paraId="73D85F26" w14:textId="77777777" w:rsidR="005722C1" w:rsidRDefault="005722C1" w:rsidP="00D04955"/>
    <w:tbl>
      <w:tblPr>
        <w:tblStyle w:val="TabelleBFH"/>
        <w:tblW w:w="0" w:type="auto"/>
        <w:tblLook w:val="04A0" w:firstRow="1" w:lastRow="0" w:firstColumn="1" w:lastColumn="0" w:noHBand="0" w:noVBand="1"/>
      </w:tblPr>
      <w:tblGrid>
        <w:gridCol w:w="4693"/>
        <w:gridCol w:w="4689"/>
      </w:tblGrid>
      <w:tr w:rsidR="00D04955" w14:paraId="0A74B103" w14:textId="77777777" w:rsidTr="006544E5">
        <w:trPr>
          <w:cnfStyle w:val="100000000000" w:firstRow="1" w:lastRow="0" w:firstColumn="0" w:lastColumn="0" w:oddVBand="0" w:evenVBand="0" w:oddHBand="0" w:evenHBand="0" w:firstRowFirstColumn="0" w:firstRowLastColumn="0" w:lastRowFirstColumn="0" w:lastRowLastColumn="0"/>
        </w:trPr>
        <w:tc>
          <w:tcPr>
            <w:tcW w:w="4733" w:type="dxa"/>
          </w:tcPr>
          <w:p w14:paraId="09C9264B" w14:textId="591DC6B0" w:rsidR="00D04955" w:rsidRDefault="00042E10" w:rsidP="006544E5">
            <w:r>
              <w:t>Arbeitspakete</w:t>
            </w:r>
          </w:p>
        </w:tc>
        <w:tc>
          <w:tcPr>
            <w:tcW w:w="4734" w:type="dxa"/>
          </w:tcPr>
          <w:p w14:paraId="04CEBEA7" w14:textId="77777777" w:rsidR="00D04955" w:rsidRDefault="00D04955" w:rsidP="006544E5">
            <w:r>
              <w:t>Zeitaufwand</w:t>
            </w:r>
          </w:p>
        </w:tc>
      </w:tr>
      <w:tr w:rsidR="00D04955" w14:paraId="40D99B5D" w14:textId="77777777" w:rsidTr="006544E5">
        <w:tc>
          <w:tcPr>
            <w:tcW w:w="4733" w:type="dxa"/>
          </w:tcPr>
          <w:p w14:paraId="39B7773D" w14:textId="77777777" w:rsidR="00D04955" w:rsidRDefault="00D04955" w:rsidP="006544E5">
            <w:r>
              <w:t>Umgebung aufsetzen</w:t>
            </w:r>
          </w:p>
        </w:tc>
        <w:tc>
          <w:tcPr>
            <w:tcW w:w="4734" w:type="dxa"/>
          </w:tcPr>
          <w:p w14:paraId="4E662D03" w14:textId="77777777" w:rsidR="00D04955" w:rsidRDefault="00D04955" w:rsidP="006544E5">
            <w:r>
              <w:t>10h</w:t>
            </w:r>
          </w:p>
        </w:tc>
      </w:tr>
      <w:tr w:rsidR="00D04955" w14:paraId="3E313CA9" w14:textId="77777777" w:rsidTr="006544E5">
        <w:tc>
          <w:tcPr>
            <w:tcW w:w="4733" w:type="dxa"/>
          </w:tcPr>
          <w:p w14:paraId="772A1F5D" w14:textId="77777777" w:rsidR="00D04955" w:rsidRPr="00D04955" w:rsidRDefault="00D04955" w:rsidP="006544E5">
            <w:r w:rsidRPr="00D04955">
              <w:t>1.</w:t>
            </w:r>
            <w:r>
              <w:t xml:space="preserve"> </w:t>
            </w:r>
            <w:proofErr w:type="spellStart"/>
            <w:r w:rsidRPr="00D04955">
              <w:t>Iteation</w:t>
            </w:r>
            <w:proofErr w:type="spellEnd"/>
          </w:p>
        </w:tc>
        <w:tc>
          <w:tcPr>
            <w:tcW w:w="4734" w:type="dxa"/>
          </w:tcPr>
          <w:p w14:paraId="26023829" w14:textId="77777777" w:rsidR="00D04955" w:rsidRDefault="00D04955" w:rsidP="006544E5">
            <w:r>
              <w:t>65h</w:t>
            </w:r>
          </w:p>
        </w:tc>
      </w:tr>
      <w:tr w:rsidR="00D04955" w14:paraId="6A1DC6B6" w14:textId="77777777" w:rsidTr="006544E5">
        <w:tc>
          <w:tcPr>
            <w:tcW w:w="4733" w:type="dxa"/>
          </w:tcPr>
          <w:p w14:paraId="01F0E8FA" w14:textId="77777777" w:rsidR="00D04955" w:rsidRDefault="00D04955" w:rsidP="006544E5">
            <w:r>
              <w:t>2. Iteration</w:t>
            </w:r>
          </w:p>
        </w:tc>
        <w:tc>
          <w:tcPr>
            <w:tcW w:w="4734" w:type="dxa"/>
          </w:tcPr>
          <w:p w14:paraId="12268089" w14:textId="77777777" w:rsidR="00D04955" w:rsidRDefault="00D04955" w:rsidP="006544E5">
            <w:r>
              <w:t>65h</w:t>
            </w:r>
          </w:p>
        </w:tc>
      </w:tr>
      <w:tr w:rsidR="00D04955" w14:paraId="2305074A" w14:textId="77777777" w:rsidTr="006544E5">
        <w:tc>
          <w:tcPr>
            <w:tcW w:w="4733" w:type="dxa"/>
          </w:tcPr>
          <w:p w14:paraId="135D14C7" w14:textId="77777777" w:rsidR="00D04955" w:rsidRDefault="00D04955" w:rsidP="006544E5">
            <w:r>
              <w:t>3. Iteration</w:t>
            </w:r>
          </w:p>
        </w:tc>
        <w:tc>
          <w:tcPr>
            <w:tcW w:w="4734" w:type="dxa"/>
          </w:tcPr>
          <w:p w14:paraId="74F2D5E7" w14:textId="77777777" w:rsidR="00D04955" w:rsidRDefault="00D04955" w:rsidP="006544E5">
            <w:r>
              <w:t>65h</w:t>
            </w:r>
          </w:p>
        </w:tc>
      </w:tr>
      <w:tr w:rsidR="00D04955" w14:paraId="0EA1954F" w14:textId="77777777" w:rsidTr="006544E5">
        <w:tc>
          <w:tcPr>
            <w:tcW w:w="4733" w:type="dxa"/>
          </w:tcPr>
          <w:p w14:paraId="12F56BD7" w14:textId="77777777" w:rsidR="00D04955" w:rsidRDefault="00D04955" w:rsidP="006544E5">
            <w:r>
              <w:t>4. Iteration</w:t>
            </w:r>
          </w:p>
        </w:tc>
        <w:tc>
          <w:tcPr>
            <w:tcW w:w="4734" w:type="dxa"/>
          </w:tcPr>
          <w:p w14:paraId="6C36D54B" w14:textId="39D8583F" w:rsidR="00D04955" w:rsidRDefault="00D04955" w:rsidP="006544E5">
            <w:r>
              <w:t>65</w:t>
            </w:r>
            <w:r w:rsidR="00E32598">
              <w:t>h</w:t>
            </w:r>
            <w:r>
              <w:t xml:space="preserve"> </w:t>
            </w:r>
          </w:p>
        </w:tc>
      </w:tr>
      <w:tr w:rsidR="00D04955" w14:paraId="3BD05D00" w14:textId="77777777" w:rsidTr="006544E5">
        <w:tc>
          <w:tcPr>
            <w:tcW w:w="4733" w:type="dxa"/>
          </w:tcPr>
          <w:p w14:paraId="67E9C34D" w14:textId="77777777" w:rsidR="00D04955" w:rsidRDefault="00D04955" w:rsidP="006544E5">
            <w:r>
              <w:t>Projektabschluss</w:t>
            </w:r>
          </w:p>
        </w:tc>
        <w:tc>
          <w:tcPr>
            <w:tcW w:w="4734" w:type="dxa"/>
          </w:tcPr>
          <w:p w14:paraId="0DF64561" w14:textId="77777777" w:rsidR="00D04955" w:rsidRDefault="00D04955" w:rsidP="00936A1E">
            <w:pPr>
              <w:keepNext/>
            </w:pPr>
            <w:r>
              <w:t>90h</w:t>
            </w:r>
          </w:p>
        </w:tc>
      </w:tr>
    </w:tbl>
    <w:p w14:paraId="438C9CC5" w14:textId="0D950D4A" w:rsidR="00243363" w:rsidRDefault="00936A1E" w:rsidP="00936A1E">
      <w:pPr>
        <w:pStyle w:val="Caption"/>
        <w:jc w:val="center"/>
      </w:pPr>
      <w:bookmarkStart w:id="68" w:name="_Toc29928113"/>
      <w:r>
        <w:t xml:space="preserve">Tabelle </w:t>
      </w:r>
      <w:fldSimple w:instr=" SEQ Tabelle \* ARABIC ">
        <w:r w:rsidR="00D62562">
          <w:rPr>
            <w:noProof/>
          </w:rPr>
          <w:t>4</w:t>
        </w:r>
      </w:fldSimple>
      <w:r>
        <w:t>: Zeiteinteilung der Bachelorarbeit</w:t>
      </w:r>
      <w:bookmarkEnd w:id="68"/>
    </w:p>
    <w:p w14:paraId="04670E42" w14:textId="4EC72379" w:rsidR="00BF6BFA" w:rsidRDefault="00BF6BFA" w:rsidP="00BF6BFA"/>
    <w:p w14:paraId="48A8BDBC" w14:textId="77777777" w:rsidR="005722C1" w:rsidRDefault="005722C1" w:rsidP="00BF6BFA"/>
    <w:p w14:paraId="009AA18B" w14:textId="77777777" w:rsidR="00BF6BFA" w:rsidRPr="00BF6BFA" w:rsidRDefault="00BF6BFA" w:rsidP="00BF6BFA"/>
    <w:p w14:paraId="47340160" w14:textId="77777777" w:rsidR="00243363" w:rsidRDefault="00BF6BFA">
      <w:pPr>
        <w:spacing w:line="240" w:lineRule="auto"/>
        <w:jc w:val="left"/>
      </w:pPr>
      <w:r>
        <w:rPr>
          <w:noProof/>
        </w:rPr>
        <mc:AlternateContent>
          <mc:Choice Requires="wps">
            <w:drawing>
              <wp:anchor distT="0" distB="0" distL="114300" distR="114300" simplePos="0" relativeHeight="251720704" behindDoc="0" locked="0" layoutInCell="1" allowOverlap="1" wp14:anchorId="3F2248EA" wp14:editId="2154189E">
                <wp:simplePos x="0" y="0"/>
                <wp:positionH relativeFrom="column">
                  <wp:posOffset>-15875</wp:posOffset>
                </wp:positionH>
                <wp:positionV relativeFrom="paragraph">
                  <wp:posOffset>1842139</wp:posOffset>
                </wp:positionV>
                <wp:extent cx="602488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024880" cy="635"/>
                        </a:xfrm>
                        <a:prstGeom prst="rect">
                          <a:avLst/>
                        </a:prstGeom>
                        <a:solidFill>
                          <a:prstClr val="white"/>
                        </a:solidFill>
                        <a:ln>
                          <a:noFill/>
                        </a:ln>
                      </wps:spPr>
                      <wps:txbx>
                        <w:txbxContent>
                          <w:p w14:paraId="04E8DD7C" w14:textId="5F0BB059" w:rsidR="00C0679A" w:rsidRPr="001B09A6" w:rsidRDefault="00C0679A" w:rsidP="00243363">
                            <w:pPr>
                              <w:pStyle w:val="Caption"/>
                              <w:jc w:val="center"/>
                              <w:rPr>
                                <w:noProof/>
                                <w:sz w:val="20"/>
                              </w:rPr>
                            </w:pPr>
                            <w:bookmarkStart w:id="69" w:name="_Toc29928105"/>
                            <w:r>
                              <w:t xml:space="preserve">Abbildung </w:t>
                            </w:r>
                            <w:fldSimple w:instr=" SEQ Abbildung \* ARABIC ">
                              <w:r w:rsidR="00D62562">
                                <w:rPr>
                                  <w:noProof/>
                                </w:rPr>
                                <w:t>21</w:t>
                              </w:r>
                            </w:fldSimple>
                            <w:r>
                              <w:t>: Zeitstrahl der Bachelorarbeit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248EA" id="Text Box 23" o:spid="_x0000_s1038" type="#_x0000_t202" style="position:absolute;margin-left:-1.25pt;margin-top:145.05pt;width:474.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TwLwIAAGcEAAAOAAAAZHJzL2Uyb0RvYy54bWysVMGO2jAQvVfqP1i+lwDb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" stroked="f">
                <v:textbox style="mso-fit-shape-to-text:t" inset="0,0,0,0">
                  <w:txbxContent>
                    <w:p w14:paraId="04E8DD7C" w14:textId="5F0BB059" w:rsidR="00C0679A" w:rsidRPr="001B09A6" w:rsidRDefault="00C0679A" w:rsidP="00243363">
                      <w:pPr>
                        <w:pStyle w:val="Caption"/>
                        <w:jc w:val="center"/>
                        <w:rPr>
                          <w:noProof/>
                          <w:sz w:val="20"/>
                        </w:rPr>
                      </w:pPr>
                      <w:bookmarkStart w:id="70" w:name="_Toc29928105"/>
                      <w:r>
                        <w:t xml:space="preserve">Abbildung </w:t>
                      </w:r>
                      <w:fldSimple w:instr=" SEQ Abbildung \* ARABIC ">
                        <w:r w:rsidR="00D62562">
                          <w:rPr>
                            <w:noProof/>
                          </w:rPr>
                          <w:t>21</w:t>
                        </w:r>
                      </w:fldSimple>
                      <w:r>
                        <w:t>: Zeitstrahl der Bachelorarbeit</w:t>
                      </w:r>
                      <w:bookmarkEnd w:id="70"/>
                    </w:p>
                  </w:txbxContent>
                </v:textbox>
                <w10:wrap type="square"/>
              </v:shape>
            </w:pict>
          </mc:Fallback>
        </mc:AlternateContent>
      </w:r>
      <w:r w:rsidR="006544E5" w:rsidRPr="006544E5">
        <w:rPr>
          <w:noProof/>
        </w:rPr>
        <w:drawing>
          <wp:inline distT="0" distB="0" distL="0" distR="0" wp14:anchorId="3241368C" wp14:editId="0AD667D6">
            <wp:extent cx="6011545" cy="175323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1545" cy="1753235"/>
                    </a:xfrm>
                    <a:prstGeom prst="rect">
                      <a:avLst/>
                    </a:prstGeom>
                  </pic:spPr>
                </pic:pic>
              </a:graphicData>
            </a:graphic>
          </wp:inline>
        </w:drawing>
      </w:r>
    </w:p>
    <w:p w14:paraId="31259C57" w14:textId="77777777" w:rsidR="00243363" w:rsidRDefault="00243363">
      <w:pPr>
        <w:spacing w:line="240" w:lineRule="auto"/>
        <w:jc w:val="left"/>
      </w:pPr>
    </w:p>
    <w:p w14:paraId="0AEB7A18" w14:textId="5B55EAE6" w:rsidR="00243363" w:rsidRDefault="00243363">
      <w:pPr>
        <w:spacing w:line="240" w:lineRule="auto"/>
        <w:jc w:val="left"/>
      </w:pPr>
    </w:p>
    <w:p w14:paraId="2346FA75" w14:textId="77777777" w:rsidR="006D2F01" w:rsidRDefault="006D2F01" w:rsidP="000B69F1"/>
    <w:p w14:paraId="75032F8B" w14:textId="77777777" w:rsidR="000B69F1" w:rsidRDefault="000B69F1" w:rsidP="002C78BD">
      <w:pPr>
        <w:pStyle w:val="Heading2"/>
        <w:sectPr w:rsidR="000B69F1" w:rsidSect="00683CCF">
          <w:pgSz w:w="11906" w:h="16838" w:code="9"/>
          <w:pgMar w:top="1758" w:right="1004" w:bottom="680" w:left="1435" w:header="709" w:footer="510" w:gutter="0"/>
          <w:pgNumType w:start="1"/>
          <w:cols w:space="708"/>
          <w:docGrid w:linePitch="360"/>
        </w:sectPr>
      </w:pPr>
    </w:p>
    <w:p w14:paraId="119BB416" w14:textId="1B3A7F03" w:rsidR="00E60B9F" w:rsidRDefault="00DA191E" w:rsidP="003A79E2">
      <w:pPr>
        <w:pStyle w:val="Heading2"/>
        <w:rPr>
          <w:rStyle w:val="Heading2Char"/>
        </w:rPr>
      </w:pPr>
      <w:bookmarkStart w:id="71" w:name="_Toc29928021"/>
      <w:r>
        <w:rPr>
          <w:rStyle w:val="Heading2Char"/>
        </w:rPr>
        <w:lastRenderedPageBreak/>
        <w:t>Umgebung aufsetzen</w:t>
      </w:r>
      <w:bookmarkEnd w:id="71"/>
    </w:p>
    <w:p w14:paraId="1D586EB6" w14:textId="77777777" w:rsidR="007914CF" w:rsidRDefault="00C670E3" w:rsidP="00C670E3">
      <w:pPr>
        <w:pStyle w:val="Heading3"/>
      </w:pPr>
      <w:r>
        <w:t>Ziele</w:t>
      </w:r>
    </w:p>
    <w:p w14:paraId="649BF0DD" w14:textId="4327B9EC" w:rsidR="00C670E3" w:rsidRPr="0015319B" w:rsidRDefault="0015319B" w:rsidP="00C670E3">
      <w:r>
        <w:t>Ziel de</w:t>
      </w:r>
      <w:r w:rsidR="00BD7E5E">
        <w:t>s</w:t>
      </w:r>
      <w:r>
        <w:t xml:space="preserve"> ersten </w:t>
      </w:r>
      <w:r w:rsidR="00BD7E5E">
        <w:t>Arbeitspaketes</w:t>
      </w:r>
      <w:r>
        <w:t xml:space="preserve"> </w:t>
      </w:r>
      <w:r>
        <w:rPr>
          <w:i/>
        </w:rPr>
        <w:t>Umgebung aufsetzten</w:t>
      </w:r>
      <w:r>
        <w:t xml:space="preserve"> war es die Grundlagen zu schaffen</w:t>
      </w:r>
      <w:r w:rsidR="00BD3FF3">
        <w:t>,</w:t>
      </w:r>
      <w:r>
        <w:t xml:space="preserve"> damit an einer erfolgreichen Bachelorarbeit nichts mehr im Wege stand. So wurde der Arbeitsplatz eingerichtet, </w:t>
      </w:r>
      <w:r w:rsidR="00FD7B1A">
        <w:t>eine grobe Planung</w:t>
      </w:r>
      <w:r>
        <w:t xml:space="preserve"> für die </w:t>
      </w:r>
      <w:r w:rsidR="00FD7B1A">
        <w:t xml:space="preserve">Thesis erstellt und zusammen mit Herrn Hudritsch nochmals die Projektziele besprochen </w:t>
      </w:r>
      <w:r w:rsidR="00EF0911">
        <w:t>und abgestimmt</w:t>
      </w:r>
      <w:r w:rsidR="00FD7B1A">
        <w:t>.</w:t>
      </w:r>
    </w:p>
    <w:p w14:paraId="4D7449B1" w14:textId="4B97DF24" w:rsidR="00FA1400" w:rsidRPr="00042E10" w:rsidRDefault="00042E10" w:rsidP="00FA1400">
      <w:pPr>
        <w:pStyle w:val="Heading3"/>
      </w:pPr>
      <w:r w:rsidRPr="00042E10">
        <w:t>Umsetzung</w:t>
      </w:r>
    </w:p>
    <w:p w14:paraId="013BEB5D" w14:textId="6FA68D59" w:rsidR="00FA1400" w:rsidRDefault="007D51FC" w:rsidP="00FA1400">
      <w:r>
        <w:t xml:space="preserve">Als </w:t>
      </w:r>
      <w:r w:rsidR="00BD3FF3">
        <w:t>E</w:t>
      </w:r>
      <w:r>
        <w:t>rstes wurden die Entwicklungsumgebungen, also Unity sowie Visual Studio auf die neuste Softwareversion aktualisiert</w:t>
      </w:r>
      <w:r w:rsidR="0015319B">
        <w:t>.</w:t>
      </w:r>
      <w:r w:rsidR="00573AB2">
        <w:t xml:space="preserve"> </w:t>
      </w:r>
      <w:r w:rsidR="0015319B">
        <w:t>Den Arbeitsplatz, den ich im CPVR-Lab erhielt, habe ich für meine Bedürfnisse eingerichtet</w:t>
      </w:r>
      <w:r w:rsidR="00BD3FF3">
        <w:t>,</w:t>
      </w:r>
      <w:r w:rsidR="0015319B">
        <w:t xml:space="preserve"> </w:t>
      </w:r>
      <w:r w:rsidR="00573AB2">
        <w:t xml:space="preserve">damit ich jeden Dienstag dort ungestört arbeiten konnte. Auch zum Arbeitsplatz einrichten gehörte das </w:t>
      </w:r>
      <w:r w:rsidR="00BD3FF3">
        <w:t>A</w:t>
      </w:r>
      <w:r w:rsidR="00573AB2">
        <w:t xml:space="preserve">nlegen eines </w:t>
      </w:r>
      <w:proofErr w:type="spellStart"/>
      <w:r w:rsidR="00573AB2">
        <w:t>Github</w:t>
      </w:r>
      <w:proofErr w:type="spellEnd"/>
      <w:r w:rsidR="00573AB2">
        <w:t xml:space="preserve"> Repository</w:t>
      </w:r>
      <w:r w:rsidR="00BD3FF3">
        <w:t>,</w:t>
      </w:r>
      <w:r w:rsidR="00455ABE">
        <w:t xml:space="preserve"> damit ich meine Arbeit stets sichern konnte, falls mein Notebook aus welchen Gründen auch immer seinen Geist aufgeben sollte oder ich auch mit meinem zweiten Notebook auf meine Arbeiten zurückgreifen k</w:t>
      </w:r>
      <w:r w:rsidR="00C459AD">
        <w:t xml:space="preserve">önnte. </w:t>
      </w:r>
      <w:r w:rsidR="00E74E90">
        <w:t>Weiter wurde mit Herrn Hudritsch das Projektziel als solches nochmals angeschaut und daraus Etappen definiert:</w:t>
      </w:r>
    </w:p>
    <w:p w14:paraId="72C0FD03" w14:textId="77777777" w:rsidR="00E74E90" w:rsidRDefault="00E74E90" w:rsidP="00FA1400"/>
    <w:p w14:paraId="70B75F10" w14:textId="77777777" w:rsidR="00E74E90" w:rsidRDefault="00E74E90" w:rsidP="00BD3FF3">
      <w:pPr>
        <w:pStyle w:val="ListParagraph"/>
        <w:numPr>
          <w:ilvl w:val="0"/>
          <w:numId w:val="11"/>
        </w:numPr>
      </w:pPr>
      <w:r>
        <w:t xml:space="preserve">Homographie Matrix mittels </w:t>
      </w:r>
      <w:proofErr w:type="spellStart"/>
      <w:r>
        <w:t>MatLab</w:t>
      </w:r>
      <w:proofErr w:type="spellEnd"/>
      <w:r>
        <w:t xml:space="preserve"> (Iteration 1)</w:t>
      </w:r>
    </w:p>
    <w:p w14:paraId="45C6E1AC" w14:textId="77777777" w:rsidR="00E74E90" w:rsidRDefault="00E74E90" w:rsidP="00BD3FF3">
      <w:pPr>
        <w:pStyle w:val="ListParagraph"/>
        <w:numPr>
          <w:ilvl w:val="0"/>
          <w:numId w:val="11"/>
        </w:numPr>
        <w:rPr>
          <w:lang w:val="en-GB"/>
        </w:rPr>
      </w:pPr>
      <w:proofErr w:type="spellStart"/>
      <w:r w:rsidRPr="00E74E90">
        <w:rPr>
          <w:lang w:val="en-GB"/>
        </w:rPr>
        <w:t>Homograph</w:t>
      </w:r>
      <w:r>
        <w:rPr>
          <w:lang w:val="en-GB"/>
        </w:rPr>
        <w:t>i</w:t>
      </w:r>
      <w:r w:rsidRPr="00E74E90">
        <w:rPr>
          <w:lang w:val="en-GB"/>
        </w:rPr>
        <w:t>e</w:t>
      </w:r>
      <w:proofErr w:type="spellEnd"/>
      <w:r w:rsidRPr="00E74E90">
        <w:rPr>
          <w:lang w:val="en-GB"/>
        </w:rPr>
        <w:t xml:space="preserve"> Matrix </w:t>
      </w:r>
      <w:proofErr w:type="spellStart"/>
      <w:r w:rsidRPr="00E74E90">
        <w:rPr>
          <w:lang w:val="en-GB"/>
        </w:rPr>
        <w:t>mittels</w:t>
      </w:r>
      <w:proofErr w:type="spellEnd"/>
      <w:r w:rsidRPr="00E74E90">
        <w:rPr>
          <w:lang w:val="en-GB"/>
        </w:rPr>
        <w:t xml:space="preserve"> C# (I</w:t>
      </w:r>
      <w:r>
        <w:rPr>
          <w:lang w:val="en-GB"/>
        </w:rPr>
        <w:t>teration 2)</w:t>
      </w:r>
    </w:p>
    <w:p w14:paraId="79CC5CDF" w14:textId="77777777" w:rsidR="00E74E90" w:rsidRDefault="00E74E90" w:rsidP="00BD3FF3">
      <w:pPr>
        <w:pStyle w:val="ListParagraph"/>
        <w:numPr>
          <w:ilvl w:val="0"/>
          <w:numId w:val="11"/>
        </w:numPr>
        <w:rPr>
          <w:lang w:val="en-GB"/>
        </w:rPr>
      </w:pPr>
      <w:r>
        <w:rPr>
          <w:lang w:val="en-GB"/>
        </w:rPr>
        <w:t xml:space="preserve">Shader </w:t>
      </w:r>
      <w:proofErr w:type="spellStart"/>
      <w:r>
        <w:rPr>
          <w:lang w:val="en-GB"/>
        </w:rPr>
        <w:t>programmierung</w:t>
      </w:r>
      <w:proofErr w:type="spellEnd"/>
      <w:r>
        <w:rPr>
          <w:lang w:val="en-GB"/>
        </w:rPr>
        <w:t xml:space="preserve"> (Iteration 3)</w:t>
      </w:r>
    </w:p>
    <w:p w14:paraId="3013CB9A" w14:textId="77777777" w:rsidR="00E74E90" w:rsidRDefault="00E74E90" w:rsidP="00BD3FF3">
      <w:pPr>
        <w:pStyle w:val="ListParagraph"/>
        <w:numPr>
          <w:ilvl w:val="0"/>
          <w:numId w:val="11"/>
        </w:numPr>
      </w:pPr>
      <w:r w:rsidRPr="00E74E90">
        <w:t>Zusammenführen der ganzen Arbeiten (I</w:t>
      </w:r>
      <w:r>
        <w:t>teration 4)</w:t>
      </w:r>
    </w:p>
    <w:p w14:paraId="02769EB4" w14:textId="77777777" w:rsidR="00E74E90" w:rsidRDefault="00E74E90" w:rsidP="00BD3FF3">
      <w:pPr>
        <w:pStyle w:val="ListParagraph"/>
        <w:numPr>
          <w:ilvl w:val="0"/>
          <w:numId w:val="11"/>
        </w:numPr>
      </w:pPr>
      <w:r>
        <w:t>Projektabschluss (Dokumentieren, Präsentation vorbereiten, Film, Poster und was noch alles zu einer Bachelorarbeit dazu gehört…)</w:t>
      </w:r>
    </w:p>
    <w:p w14:paraId="1BB30502" w14:textId="77777777" w:rsidR="00E74E90" w:rsidRDefault="00E74E90" w:rsidP="00E74E90"/>
    <w:p w14:paraId="3DD3D840" w14:textId="4DF3286B" w:rsidR="00E74E90" w:rsidRPr="00E74E90" w:rsidRDefault="004B0EF2" w:rsidP="00E74E90">
      <w:r>
        <w:t>Nach all diesen Arbeiten konnte also nun die Bachelorarbeit</w:t>
      </w:r>
      <w:r w:rsidR="00F71F52">
        <w:t xml:space="preserve"> inhaltlich</w:t>
      </w:r>
      <w:r>
        <w:t xml:space="preserve"> in Angriff genommen werden.</w:t>
      </w:r>
    </w:p>
    <w:p w14:paraId="031BD46A" w14:textId="5870969D" w:rsidR="00C670E3" w:rsidRDefault="00042E10" w:rsidP="00C670E3">
      <w:pPr>
        <w:pStyle w:val="Heading3"/>
      </w:pPr>
      <w:r>
        <w:t>Ergebnis</w:t>
      </w:r>
    </w:p>
    <w:p w14:paraId="5DB08CB8" w14:textId="414282BF" w:rsidR="00C670E3" w:rsidRPr="00C670E3" w:rsidRDefault="00F71F52" w:rsidP="00C670E3">
      <w:r>
        <w:t>Die Umgebung konnte funktionsfähig und termingerecht aufgesetzt werden.</w:t>
      </w:r>
      <w:r w:rsidR="00C674D5">
        <w:t xml:space="preserve"> Die Etappen und der Vorgehensplan wurden gemeinsam definiert und abgestimmt.</w:t>
      </w:r>
    </w:p>
    <w:p w14:paraId="5913611C" w14:textId="77777777" w:rsidR="00C670E3" w:rsidRDefault="00C670E3">
      <w:pPr>
        <w:spacing w:line="240" w:lineRule="auto"/>
        <w:jc w:val="left"/>
        <w:rPr>
          <w:rStyle w:val="Heading2Char"/>
          <w:rFonts w:eastAsia="Lucida Sans"/>
          <w:bCs w:val="0"/>
        </w:rPr>
      </w:pPr>
      <w:r>
        <w:rPr>
          <w:rStyle w:val="Heading2Char"/>
          <w:rFonts w:eastAsia="Lucida Sans"/>
        </w:rPr>
        <w:br w:type="page"/>
      </w:r>
    </w:p>
    <w:p w14:paraId="57816016" w14:textId="59FCD2E4" w:rsidR="00C670E3" w:rsidRDefault="00DA191E" w:rsidP="00C670E3">
      <w:pPr>
        <w:pStyle w:val="Heading2"/>
        <w:rPr>
          <w:rStyle w:val="Heading2Char"/>
        </w:rPr>
      </w:pPr>
      <w:bookmarkStart w:id="72" w:name="_Toc29928022"/>
      <w:r>
        <w:rPr>
          <w:rStyle w:val="Heading2Char"/>
        </w:rPr>
        <w:lastRenderedPageBreak/>
        <w:t xml:space="preserve">Erste </w:t>
      </w:r>
      <w:r w:rsidRPr="00DA191E">
        <w:rPr>
          <w:rStyle w:val="Heading2Char"/>
        </w:rPr>
        <w:t>Iteration</w:t>
      </w:r>
      <w:bookmarkEnd w:id="72"/>
    </w:p>
    <w:p w14:paraId="02EA468B" w14:textId="748C403B" w:rsidR="00B7362A" w:rsidRPr="00951CBE" w:rsidRDefault="00B7362A" w:rsidP="00B7362A">
      <w:pPr>
        <w:rPr>
          <w:i/>
        </w:rPr>
      </w:pPr>
      <w:r w:rsidRPr="00951CBE">
        <w:rPr>
          <w:i/>
        </w:rPr>
        <w:t>Die Suche nach der idealen Lösun</w:t>
      </w:r>
      <w:r w:rsidR="00951CBE">
        <w:rPr>
          <w:i/>
        </w:rPr>
        <w:t>g.</w:t>
      </w:r>
    </w:p>
    <w:p w14:paraId="195021EF" w14:textId="21B54C6D" w:rsidR="00C670E3" w:rsidRDefault="00C670E3" w:rsidP="00C670E3">
      <w:pPr>
        <w:pStyle w:val="Heading3"/>
      </w:pPr>
      <w:r>
        <w:t>Ziele</w:t>
      </w:r>
    </w:p>
    <w:p w14:paraId="32327D8E" w14:textId="4E9ED940" w:rsidR="00C670E3" w:rsidRDefault="00CF5AE4" w:rsidP="00C670E3">
      <w:r>
        <w:t>In der ersten Entwicklungs</w:t>
      </w:r>
      <w:r w:rsidR="00D02996">
        <w:t>i</w:t>
      </w:r>
      <w:r>
        <w:t>teration</w:t>
      </w:r>
      <w:r w:rsidR="00AC1C1A">
        <w:t xml:space="preserve"> war das Hauptzi</w:t>
      </w:r>
      <w:r w:rsidR="00173848">
        <w:t>el</w:t>
      </w:r>
      <w:r w:rsidR="003C00E3">
        <w:t xml:space="preserve"> die Homographie-Matrix und deren Funktionsweise zu verstehen. Hierfür wurde vom Prototyp ein Printscreen </w:t>
      </w:r>
      <w:r w:rsidR="00B50560">
        <w:t xml:space="preserve">gemacht als ein Betrachter vor dem Fernseher stand. </w:t>
      </w:r>
      <w:r w:rsidR="00D32CCE">
        <w:t xml:space="preserve">Mittels der </w:t>
      </w:r>
      <w:r w:rsidR="00AF6A86">
        <w:t xml:space="preserve">Homographie </w:t>
      </w:r>
      <w:r w:rsidR="00D32CCE">
        <w:t>Matrix sollte das verzerrte Bild entzerrt werden.</w:t>
      </w:r>
    </w:p>
    <w:p w14:paraId="56077F1C" w14:textId="50653DFF" w:rsidR="00C670E3" w:rsidRPr="00BB3709" w:rsidRDefault="00BB3709" w:rsidP="00C670E3">
      <w:pPr>
        <w:pStyle w:val="Heading3"/>
      </w:pPr>
      <w:r w:rsidRPr="00BB3709">
        <w:t>Umsetzung</w:t>
      </w:r>
    </w:p>
    <w:p w14:paraId="6A228688" w14:textId="3F013B99" w:rsidR="00F3490D" w:rsidRDefault="00A14612" w:rsidP="00F3490D">
      <w:r>
        <w:t xml:space="preserve">Der Prototyp simuliert einen </w:t>
      </w:r>
      <w:r w:rsidR="009D30CD">
        <w:t>Fernseher,</w:t>
      </w:r>
      <w:r>
        <w:t xml:space="preserve"> auf dem sich auf der oberen Kante eine </w:t>
      </w:r>
      <w:r w:rsidR="009D30CD">
        <w:t>Tiefenkamera befindet, wie im Kapitel 2.4 Prototyp beschrieben. Startet man das Unity</w:t>
      </w:r>
      <w:r w:rsidR="00BD3FF3">
        <w:t>-P</w:t>
      </w:r>
      <w:r w:rsidR="009D30CD">
        <w:t>rojekt</w:t>
      </w:r>
      <w:r w:rsidR="00206A63">
        <w:t>,</w:t>
      </w:r>
      <w:r w:rsidR="009D30CD">
        <w:t xml:space="preserve"> erkennt die </w:t>
      </w:r>
      <w:proofErr w:type="spellStart"/>
      <w:r w:rsidR="009D30CD">
        <w:t>RealSense</w:t>
      </w:r>
      <w:proofErr w:type="spellEnd"/>
      <w:r w:rsidR="009D30CD">
        <w:t xml:space="preserve"> D435 den Betrachter im Raum</w:t>
      </w:r>
      <w:r w:rsidR="00312C8F">
        <w:t xml:space="preserve"> </w:t>
      </w:r>
      <w:r w:rsidR="00F3490D">
        <w:t>und ermittelt seine Position. Schaut der Betrachter von unten links auf den Fernseher</w:t>
      </w:r>
      <w:r w:rsidR="00BD3FF3">
        <w:t>,</w:t>
      </w:r>
      <w:r w:rsidR="00F3490D">
        <w:t xml:space="preserve"> so entsteht das </w:t>
      </w:r>
      <w:r w:rsidR="007178C6">
        <w:t>n</w:t>
      </w:r>
      <w:r w:rsidR="00F3490D">
        <w:t>achfolgende Bild.</w:t>
      </w:r>
    </w:p>
    <w:p w14:paraId="5441FD0E" w14:textId="4C69FD2C" w:rsidR="00E706A4" w:rsidRDefault="007178C6" w:rsidP="00F3490D">
      <w:r>
        <w:rPr>
          <w:noProof/>
        </w:rPr>
        <w:drawing>
          <wp:anchor distT="0" distB="0" distL="114300" distR="114300" simplePos="0" relativeHeight="251721728" behindDoc="0" locked="0" layoutInCell="1" allowOverlap="1" wp14:anchorId="48DDB349" wp14:editId="0863679F">
            <wp:simplePos x="0" y="0"/>
            <wp:positionH relativeFrom="column">
              <wp:posOffset>1828441</wp:posOffset>
            </wp:positionH>
            <wp:positionV relativeFrom="paragraph">
              <wp:posOffset>121920</wp:posOffset>
            </wp:positionV>
            <wp:extent cx="2325370" cy="1379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737" t="7674" r="13544" b="20031"/>
                    <a:stretch/>
                  </pic:blipFill>
                  <pic:spPr bwMode="auto">
                    <a:xfrm>
                      <a:off x="0" y="0"/>
                      <a:ext cx="2325370" cy="1379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A56A" w14:textId="0F8E63F7" w:rsidR="007178C6" w:rsidRDefault="007178C6" w:rsidP="00F3490D"/>
    <w:p w14:paraId="53A67E87" w14:textId="717F7E8B" w:rsidR="007178C6" w:rsidRDefault="007178C6" w:rsidP="00F3490D"/>
    <w:p w14:paraId="7CFD7E56" w14:textId="21EAA7EB" w:rsidR="007178C6" w:rsidRDefault="007178C6" w:rsidP="00F3490D"/>
    <w:p w14:paraId="13B5E9A6" w14:textId="7C129AFB" w:rsidR="007178C6" w:rsidRDefault="007178C6" w:rsidP="00F3490D"/>
    <w:p w14:paraId="2D4A967D" w14:textId="2CF19ED5" w:rsidR="007178C6" w:rsidRDefault="007178C6" w:rsidP="00F3490D"/>
    <w:p w14:paraId="2D85CC3F" w14:textId="2D354AC5" w:rsidR="007178C6" w:rsidRDefault="007178C6" w:rsidP="00F3490D">
      <w:r>
        <w:rPr>
          <w:noProof/>
        </w:rPr>
        <mc:AlternateContent>
          <mc:Choice Requires="wps">
            <w:drawing>
              <wp:anchor distT="0" distB="0" distL="114300" distR="114300" simplePos="0" relativeHeight="251724800" behindDoc="0" locked="0" layoutInCell="1" allowOverlap="1" wp14:anchorId="5E5A4173" wp14:editId="197990C4">
                <wp:simplePos x="0" y="0"/>
                <wp:positionH relativeFrom="column">
                  <wp:posOffset>1959550</wp:posOffset>
                </wp:positionH>
                <wp:positionV relativeFrom="paragraph">
                  <wp:posOffset>250884</wp:posOffset>
                </wp:positionV>
                <wp:extent cx="2023745" cy="635"/>
                <wp:effectExtent l="0" t="0" r="0" b="1905"/>
                <wp:wrapTopAndBottom/>
                <wp:docPr id="33" name="Text Box 33"/>
                <wp:cNvGraphicFramePr/>
                <a:graphic xmlns:a="http://schemas.openxmlformats.org/drawingml/2006/main">
                  <a:graphicData uri="http://schemas.microsoft.com/office/word/2010/wordprocessingShape">
                    <wps:wsp>
                      <wps:cNvSpPr txBox="1"/>
                      <wps:spPr>
                        <a:xfrm>
                          <a:off x="0" y="0"/>
                          <a:ext cx="2023745" cy="635"/>
                        </a:xfrm>
                        <a:prstGeom prst="rect">
                          <a:avLst/>
                        </a:prstGeom>
                        <a:solidFill>
                          <a:prstClr val="white"/>
                        </a:solidFill>
                        <a:ln>
                          <a:noFill/>
                        </a:ln>
                      </wps:spPr>
                      <wps:txbx>
                        <w:txbxContent>
                          <w:p w14:paraId="44DE9FD3" w14:textId="39B161BB" w:rsidR="00C0679A" w:rsidRPr="005B4145" w:rsidRDefault="00C0679A" w:rsidP="00312C8F">
                            <w:pPr>
                              <w:pStyle w:val="Caption"/>
                              <w:rPr>
                                <w:noProof/>
                                <w:sz w:val="20"/>
                              </w:rPr>
                            </w:pPr>
                            <w:bookmarkStart w:id="73" w:name="_Toc29928106"/>
                            <w:r>
                              <w:t xml:space="preserve">Abbildung </w:t>
                            </w:r>
                            <w:fldSimple w:instr=" SEQ Abbildung \* ARABIC ">
                              <w:r w:rsidR="00D62562">
                                <w:rPr>
                                  <w:noProof/>
                                </w:rPr>
                                <w:t>22</w:t>
                              </w:r>
                            </w:fldSimple>
                            <w:r>
                              <w:t xml:space="preserve">: Ausgangsbild für </w:t>
                            </w:r>
                            <w:proofErr w:type="spellStart"/>
                            <w:r>
                              <w:t>Matlab</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5A4173" id="Text Box 33" o:spid="_x0000_s1039" type="#_x0000_t202" style="position:absolute;left:0;text-align:left;margin-left:154.3pt;margin-top:19.75pt;width:159.3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sMAIAAGc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" stroked="f">
                <v:textbox style="mso-fit-shape-to-text:t" inset="0,0,0,0">
                  <w:txbxContent>
                    <w:p w14:paraId="44DE9FD3" w14:textId="39B161BB" w:rsidR="00C0679A" w:rsidRPr="005B4145" w:rsidRDefault="00C0679A" w:rsidP="00312C8F">
                      <w:pPr>
                        <w:pStyle w:val="Caption"/>
                        <w:rPr>
                          <w:noProof/>
                          <w:sz w:val="20"/>
                        </w:rPr>
                      </w:pPr>
                      <w:bookmarkStart w:id="74" w:name="_Toc29928106"/>
                      <w:r>
                        <w:t xml:space="preserve">Abbildung </w:t>
                      </w:r>
                      <w:fldSimple w:instr=" SEQ Abbildung \* ARABIC ">
                        <w:r w:rsidR="00D62562">
                          <w:rPr>
                            <w:noProof/>
                          </w:rPr>
                          <w:t>22</w:t>
                        </w:r>
                      </w:fldSimple>
                      <w:r>
                        <w:t xml:space="preserve">: Ausgangsbild für </w:t>
                      </w:r>
                      <w:proofErr w:type="spellStart"/>
                      <w:r>
                        <w:t>Matlab</w:t>
                      </w:r>
                      <w:bookmarkEnd w:id="74"/>
                      <w:proofErr w:type="spellEnd"/>
                    </w:p>
                  </w:txbxContent>
                </v:textbox>
                <w10:wrap type="topAndBottom"/>
              </v:shape>
            </w:pict>
          </mc:Fallback>
        </mc:AlternateContent>
      </w:r>
    </w:p>
    <w:p w14:paraId="6CFAE1DA" w14:textId="75990944" w:rsidR="00F3490D" w:rsidRDefault="00F3490D" w:rsidP="00F3490D">
      <w:r>
        <w:t>Nun galt es dieses mittels der Homographie</w:t>
      </w:r>
      <w:r w:rsidR="00AF6A86">
        <w:t xml:space="preserve"> Matrix</w:t>
      </w:r>
      <w:r>
        <w:t xml:space="preserve"> (sieh Kapitel 3.4.1 Projektive Abbildung) zu entzerren</w:t>
      </w:r>
      <w:r w:rsidR="00D454AD">
        <w:t>.</w:t>
      </w:r>
      <w:r w:rsidR="007178C6">
        <w:t xml:space="preserve"> Nachfolgend zuerst die Erklärung der Schritte zum </w:t>
      </w:r>
      <w:proofErr w:type="spellStart"/>
      <w:r w:rsidR="007178C6">
        <w:t>Matlab</w:t>
      </w:r>
      <w:proofErr w:type="spellEnd"/>
      <w:r w:rsidR="007178C6">
        <w:t xml:space="preserve"> </w:t>
      </w:r>
      <w:proofErr w:type="spellStart"/>
      <w:r w:rsidR="007178C6">
        <w:t>Script</w:t>
      </w:r>
      <w:proofErr w:type="spellEnd"/>
      <w:r w:rsidR="0063287E">
        <w:t xml:space="preserve"> (Listening 1)</w:t>
      </w:r>
      <w:r>
        <w:t>:</w:t>
      </w:r>
    </w:p>
    <w:p w14:paraId="1B1CA513" w14:textId="77777777" w:rsidR="007178C6" w:rsidRDefault="007178C6" w:rsidP="00F3490D"/>
    <w:p w14:paraId="096EEFC1" w14:textId="77777777" w:rsidR="00F3490D" w:rsidRDefault="00F3490D" w:rsidP="00F3490D">
      <w:pPr>
        <w:pStyle w:val="ListParagraph"/>
        <w:numPr>
          <w:ilvl w:val="0"/>
          <w:numId w:val="18"/>
        </w:numPr>
      </w:pPr>
      <w:r>
        <w:t xml:space="preserve">In einem ersten Schritt wird der Printscreen geladen und </w:t>
      </w:r>
      <w:proofErr w:type="spellStart"/>
      <w:r>
        <w:t>angzeigt</w:t>
      </w:r>
      <w:proofErr w:type="spellEnd"/>
    </w:p>
    <w:p w14:paraId="14385787" w14:textId="77777777" w:rsidR="00F3490D" w:rsidRDefault="00F3490D" w:rsidP="00F3490D">
      <w:pPr>
        <w:pStyle w:val="ListParagraph"/>
        <w:numPr>
          <w:ilvl w:val="0"/>
          <w:numId w:val="18"/>
        </w:numPr>
      </w:pPr>
      <w:r>
        <w:t>Als zweitens wurden die «</w:t>
      </w:r>
      <w:proofErr w:type="spellStart"/>
      <w:r>
        <w:t>movingPoints</w:t>
      </w:r>
      <w:proofErr w:type="spellEnd"/>
      <w:r>
        <w:t>» definiert. Die X und Y Werte, von jeder Ecke des simulierten Fernsehers, erhielt ich mit Hilfe von Windows Paint</w:t>
      </w:r>
    </w:p>
    <w:p w14:paraId="25391A94" w14:textId="77777777" w:rsidR="00F3490D" w:rsidRDefault="00F3490D" w:rsidP="00F3490D">
      <w:pPr>
        <w:pStyle w:val="ListParagraph"/>
        <w:numPr>
          <w:ilvl w:val="0"/>
          <w:numId w:val="18"/>
        </w:numPr>
      </w:pPr>
      <w:r>
        <w:t>In einem dritten Schritt wurden die «</w:t>
      </w:r>
      <w:proofErr w:type="spellStart"/>
      <w:r>
        <w:t>fixedPoints</w:t>
      </w:r>
      <w:proofErr w:type="spellEnd"/>
      <w:r>
        <w:t>» definiert. Hierfür wurden die vier Ecken des Bildes gewählt</w:t>
      </w:r>
    </w:p>
    <w:p w14:paraId="1EB96752" w14:textId="2E3AA73E" w:rsidR="00F3490D" w:rsidRDefault="00F3490D" w:rsidP="00F3490D">
      <w:pPr>
        <w:pStyle w:val="ListParagraph"/>
        <w:numPr>
          <w:ilvl w:val="0"/>
          <w:numId w:val="18"/>
        </w:numPr>
      </w:pPr>
      <w:r>
        <w:t xml:space="preserve">Die Methode </w:t>
      </w:r>
      <w:proofErr w:type="spellStart"/>
      <w:r w:rsidRPr="00F3490D">
        <w:rPr>
          <w:i/>
        </w:rPr>
        <w:t>fitgeotrans</w:t>
      </w:r>
      <w:proofErr w:type="spellEnd"/>
      <w:r>
        <w:t xml:space="preserve"> führt schliesslich die </w:t>
      </w:r>
      <w:r w:rsidR="00BD3FF3">
        <w:t>p</w:t>
      </w:r>
      <w:r>
        <w:t>rojektive Abbildung durch (Die «</w:t>
      </w:r>
      <w:proofErr w:type="spellStart"/>
      <w:r>
        <w:t>movingPoints</w:t>
      </w:r>
      <w:proofErr w:type="spellEnd"/>
      <w:r>
        <w:t>» werden zu den «</w:t>
      </w:r>
      <w:proofErr w:type="spellStart"/>
      <w:r>
        <w:t>fixedPoints</w:t>
      </w:r>
      <w:proofErr w:type="spellEnd"/>
      <w:r>
        <w:t>» gezogen, hierbei werden für die restlichen Pixel mittel</w:t>
      </w:r>
      <w:r w:rsidR="00D454AD">
        <w:t>s</w:t>
      </w:r>
      <w:r>
        <w:t xml:space="preserve"> Homographie Matrix der neue Pixelwert berechnet.)</w:t>
      </w:r>
    </w:p>
    <w:p w14:paraId="115C5A47" w14:textId="77777777" w:rsidR="00F3490D" w:rsidRDefault="00F3490D" w:rsidP="00F3490D">
      <w:pPr>
        <w:pStyle w:val="ListParagraph"/>
        <w:numPr>
          <w:ilvl w:val="0"/>
          <w:numId w:val="18"/>
        </w:numPr>
      </w:pPr>
      <w:r>
        <w:t xml:space="preserve">Da das Zielbild genau gleich gross sein soll wie das eingangs Bild, werden dessen X und Y Werte der vier Bildecken in die Variable </w:t>
      </w:r>
      <w:r w:rsidRPr="00F3490D">
        <w:rPr>
          <w:i/>
        </w:rPr>
        <w:t xml:space="preserve">RA </w:t>
      </w:r>
      <w:r>
        <w:t>abgespeichert</w:t>
      </w:r>
    </w:p>
    <w:p w14:paraId="35791202" w14:textId="5BBD2690" w:rsidR="00F3490D" w:rsidRDefault="00F3490D" w:rsidP="009165D8">
      <w:pPr>
        <w:pStyle w:val="ListParagraph"/>
        <w:numPr>
          <w:ilvl w:val="0"/>
          <w:numId w:val="18"/>
        </w:numPr>
        <w:spacing w:line="240" w:lineRule="auto"/>
        <w:jc w:val="left"/>
      </w:pPr>
      <w:r>
        <w:t xml:space="preserve">Am Ende wird das neue Bild generiert und </w:t>
      </w:r>
      <w:r w:rsidR="00AF6A86">
        <w:t>ausgegeben</w:t>
      </w:r>
      <w:r>
        <w:br w:type="page"/>
      </w:r>
    </w:p>
    <w:bookmarkStart w:id="75" w:name="_MON_1640355870"/>
    <w:bookmarkEnd w:id="75"/>
    <w:p w14:paraId="333ADD75" w14:textId="77777777" w:rsidR="0063287E" w:rsidRDefault="0063287E" w:rsidP="0063287E">
      <w:pPr>
        <w:keepNext/>
        <w:spacing w:line="240" w:lineRule="auto"/>
        <w:jc w:val="left"/>
      </w:pPr>
      <w:r>
        <w:rPr>
          <w:rFonts w:cs="Arial"/>
          <w:bCs/>
          <w:sz w:val="24"/>
          <w:szCs w:val="26"/>
        </w:rPr>
        <w:object w:dxaOrig="9406" w:dyaOrig="4573" w14:anchorId="18DA9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pt;height:228.7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25" DrawAspect="Content" ObjectID="_1640541725" r:id="rId41"/>
        </w:object>
      </w:r>
    </w:p>
    <w:p w14:paraId="775084D2" w14:textId="4C11E509" w:rsidR="00166C26" w:rsidRDefault="0063287E" w:rsidP="0063287E">
      <w:pPr>
        <w:pStyle w:val="Caption"/>
        <w:jc w:val="center"/>
        <w:rPr>
          <w:rFonts w:cs="Arial"/>
          <w:bCs w:val="0"/>
          <w:sz w:val="24"/>
          <w:szCs w:val="26"/>
        </w:rPr>
      </w:pPr>
      <w:bookmarkStart w:id="76" w:name="_Toc29928115"/>
      <w:r>
        <w:t xml:space="preserve">Listing </w:t>
      </w:r>
      <w:fldSimple w:instr=" SEQ Listing \* ARABIC ">
        <w:r w:rsidR="00D62562">
          <w:rPr>
            <w:noProof/>
          </w:rPr>
          <w:t>1</w:t>
        </w:r>
      </w:fldSimple>
      <w:r>
        <w:t xml:space="preserve">: </w:t>
      </w:r>
      <w:proofErr w:type="spellStart"/>
      <w:r>
        <w:t>Matlab</w:t>
      </w:r>
      <w:proofErr w:type="spellEnd"/>
      <w:r>
        <w:t xml:space="preserve"> </w:t>
      </w:r>
      <w:proofErr w:type="spellStart"/>
      <w:r>
        <w:t>script</w:t>
      </w:r>
      <w:proofErr w:type="spellEnd"/>
      <w:r>
        <w:t xml:space="preserve"> - </w:t>
      </w:r>
      <w:proofErr w:type="spellStart"/>
      <w:r>
        <w:t>FindHomography</w:t>
      </w:r>
      <w:bookmarkEnd w:id="76"/>
      <w:proofErr w:type="spellEnd"/>
    </w:p>
    <w:p w14:paraId="670465F8" w14:textId="170DA3D4" w:rsidR="00C670E3" w:rsidRDefault="00BB3709" w:rsidP="007D1947">
      <w:pPr>
        <w:pStyle w:val="Heading3"/>
      </w:pPr>
      <w:r>
        <w:t>Ergebnis</w:t>
      </w:r>
    </w:p>
    <w:p w14:paraId="40F488D0" w14:textId="5C419740" w:rsidR="00AF6A86" w:rsidRDefault="00AF6A86" w:rsidP="004A0CC6">
      <w:r>
        <w:t>Die Erstellung des doch relativ kurzen Code</w:t>
      </w:r>
      <w:r w:rsidR="003F557A">
        <w:t xml:space="preserve">s stellte sich als grosse Herausforderung dar. So hatte ich zu </w:t>
      </w:r>
      <w:r w:rsidR="004A0CC6">
        <w:t>Beginn</w:t>
      </w:r>
      <w:r w:rsidR="003F557A">
        <w:t xml:space="preserve"> </w:t>
      </w:r>
      <w:r w:rsidR="00BD3FF3">
        <w:t>M</w:t>
      </w:r>
      <w:r w:rsidR="003F557A">
        <w:t>ühe</w:t>
      </w:r>
      <w:r w:rsidR="00BD3FF3">
        <w:t>,</w:t>
      </w:r>
      <w:r w:rsidR="003F557A">
        <w:t xml:space="preserve"> </w:t>
      </w:r>
      <w:r w:rsidR="004A0CC6">
        <w:t>w</w:t>
      </w:r>
      <w:r w:rsidR="00E969B5">
        <w:t xml:space="preserve">elche Punkte ich als </w:t>
      </w:r>
      <w:r w:rsidR="004A0CC6">
        <w:t>die «</w:t>
      </w:r>
      <w:proofErr w:type="spellStart"/>
      <w:r w:rsidR="004A0CC6">
        <w:t>fixedPoints</w:t>
      </w:r>
      <w:proofErr w:type="spellEnd"/>
      <w:r w:rsidR="004A0CC6">
        <w:t>» und welche</w:t>
      </w:r>
      <w:r w:rsidR="00E969B5">
        <w:t xml:space="preserve"> ich als</w:t>
      </w:r>
      <w:r w:rsidR="004A0CC6">
        <w:t xml:space="preserve"> die «</w:t>
      </w:r>
      <w:proofErr w:type="spellStart"/>
      <w:r w:rsidR="004A0CC6">
        <w:t>movingPoints</w:t>
      </w:r>
      <w:proofErr w:type="spellEnd"/>
      <w:r w:rsidR="004A0CC6">
        <w:t xml:space="preserve">» </w:t>
      </w:r>
      <w:r w:rsidR="00E969B5">
        <w:t>definieren musste. V</w:t>
      </w:r>
      <w:r w:rsidR="004A0CC6">
        <w:t>ertauscht man beide</w:t>
      </w:r>
      <w:r w:rsidR="00F579BF">
        <w:t>,</w:t>
      </w:r>
      <w:r w:rsidR="004A0CC6">
        <w:t xml:space="preserve"> so entstehen ganz lustige Bilder. Auch hatte ich zu Beginn </w:t>
      </w:r>
      <w:r w:rsidR="00F579BF">
        <w:t>Mühe,</w:t>
      </w:r>
      <w:r w:rsidR="004A0CC6">
        <w:t xml:space="preserve"> den Koordinatenursprung zu finden</w:t>
      </w:r>
      <w:r w:rsidR="00FB5EA0">
        <w:t>.</w:t>
      </w:r>
      <w:r w:rsidR="004A0CC6">
        <w:t xml:space="preserve"> </w:t>
      </w:r>
      <w:r w:rsidR="00FB5EA0">
        <w:t>D</w:t>
      </w:r>
      <w:r w:rsidR="004A0CC6">
        <w:t xml:space="preserve">och mit der Hilfe von </w:t>
      </w:r>
      <w:proofErr w:type="spellStart"/>
      <w:r w:rsidR="004A0CC6">
        <w:t>Windwos</w:t>
      </w:r>
      <w:proofErr w:type="spellEnd"/>
      <w:r w:rsidR="004A0CC6">
        <w:t xml:space="preserve"> Paint klappte dies danach ohne Probleme.</w:t>
      </w:r>
      <w:r w:rsidR="00D37366">
        <w:t xml:space="preserve"> </w:t>
      </w:r>
      <w:r w:rsidR="000B5227">
        <w:t xml:space="preserve">Schliesslich folgte die </w:t>
      </w:r>
      <w:r w:rsidR="00FB5EA0">
        <w:t>dritte</w:t>
      </w:r>
      <w:r w:rsidR="000B5227">
        <w:t xml:space="preserve"> Schwierigkeit. In welcher Reihenfolge müssen die Punkte definiert sein? Von oben links und danach im Uhrzeigersinn oder gegen den Uhrzeigersinn…</w:t>
      </w:r>
    </w:p>
    <w:p w14:paraId="580A1EA1" w14:textId="1745F862" w:rsidR="000B5227" w:rsidRDefault="000B5227" w:rsidP="004A0CC6"/>
    <w:p w14:paraId="31810EB9" w14:textId="76EC5625" w:rsidR="000B5227" w:rsidRDefault="000B5227" w:rsidP="000B5227">
      <w:r>
        <w:rPr>
          <w:rFonts w:ascii="Times New Roman" w:hAnsi="Times New Roman"/>
          <w:noProof/>
          <w:sz w:val="24"/>
          <w:szCs w:val="24"/>
          <w:lang w:eastAsia="de-CH"/>
        </w:rPr>
        <mc:AlternateContent>
          <mc:Choice Requires="wps">
            <w:drawing>
              <wp:anchor distT="0" distB="0" distL="114300" distR="114300" simplePos="0" relativeHeight="251736064" behindDoc="0" locked="0" layoutInCell="1" allowOverlap="1" wp14:anchorId="3173F375" wp14:editId="3E9C823E">
                <wp:simplePos x="0" y="0"/>
                <wp:positionH relativeFrom="column">
                  <wp:posOffset>1926411</wp:posOffset>
                </wp:positionH>
                <wp:positionV relativeFrom="paragraph">
                  <wp:posOffset>2217444</wp:posOffset>
                </wp:positionV>
                <wp:extent cx="2076450" cy="367030"/>
                <wp:effectExtent l="0" t="0" r="0" b="1905"/>
                <wp:wrapTopAndBottom/>
                <wp:docPr id="34" name="Text Box 34"/>
                <wp:cNvGraphicFramePr/>
                <a:graphic xmlns:a="http://schemas.openxmlformats.org/drawingml/2006/main">
                  <a:graphicData uri="http://schemas.microsoft.com/office/word/2010/wordprocessingShape">
                    <wps:wsp>
                      <wps:cNvSpPr txBox="1"/>
                      <wps:spPr>
                        <a:xfrm>
                          <a:off x="0" y="0"/>
                          <a:ext cx="2076450" cy="367030"/>
                        </a:xfrm>
                        <a:prstGeom prst="rect">
                          <a:avLst/>
                        </a:prstGeom>
                        <a:solidFill>
                          <a:prstClr val="white"/>
                        </a:solidFill>
                        <a:ln>
                          <a:noFill/>
                        </a:ln>
                      </wps:spPr>
                      <wps:txbx>
                        <w:txbxContent>
                          <w:p w14:paraId="484FAB4A" w14:textId="42FD956C" w:rsidR="00C0679A" w:rsidRDefault="00C0679A" w:rsidP="00AB728C">
                            <w:pPr>
                              <w:pStyle w:val="Caption"/>
                              <w:jc w:val="center"/>
                              <w:rPr>
                                <w:noProof/>
                                <w:sz w:val="20"/>
                              </w:rPr>
                            </w:pPr>
                            <w:bookmarkStart w:id="77" w:name="_Toc29928107"/>
                            <w:r>
                              <w:t xml:space="preserve">Abbildung </w:t>
                            </w:r>
                            <w:fldSimple w:instr=" SEQ Abbildung \* ARABIC ">
                              <w:r w:rsidR="00D62562">
                                <w:rPr>
                                  <w:noProof/>
                                </w:rPr>
                                <w:t>23</w:t>
                              </w:r>
                            </w:fldSimple>
                            <w:r>
                              <w:t>: Zielbild</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173F375" id="Text Box 34" o:spid="_x0000_s1040" type="#_x0000_t202" style="position:absolute;left:0;text-align:left;margin-left:151.7pt;margin-top:174.6pt;width:163.5pt;height:28.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" stroked="f">
                <v:textbox style="mso-fit-shape-to-text:t" inset="0,0,0,0">
                  <w:txbxContent>
                    <w:p w14:paraId="484FAB4A" w14:textId="42FD956C" w:rsidR="00C0679A" w:rsidRDefault="00C0679A" w:rsidP="00AB728C">
                      <w:pPr>
                        <w:pStyle w:val="Caption"/>
                        <w:jc w:val="center"/>
                        <w:rPr>
                          <w:noProof/>
                          <w:sz w:val="20"/>
                        </w:rPr>
                      </w:pPr>
                      <w:bookmarkStart w:id="78" w:name="_Toc29928107"/>
                      <w:r>
                        <w:t xml:space="preserve">Abbildung </w:t>
                      </w:r>
                      <w:fldSimple w:instr=" SEQ Abbildung \* ARABIC ">
                        <w:r w:rsidR="00D62562">
                          <w:rPr>
                            <w:noProof/>
                          </w:rPr>
                          <w:t>23</w:t>
                        </w:r>
                      </w:fldSimple>
                      <w:r>
                        <w:t>: Zielbild</w:t>
                      </w:r>
                      <w:bookmarkEnd w:id="78"/>
                    </w:p>
                  </w:txbxContent>
                </v:textbox>
                <w10:wrap type="topAndBottom"/>
              </v:shape>
            </w:pict>
          </mc:Fallback>
        </mc:AlternateContent>
      </w:r>
      <w:r>
        <w:rPr>
          <w:rFonts w:ascii="Times New Roman" w:hAnsi="Times New Roman"/>
          <w:noProof/>
          <w:sz w:val="24"/>
          <w:szCs w:val="24"/>
          <w:lang w:eastAsia="de-CH"/>
        </w:rPr>
        <w:drawing>
          <wp:anchor distT="0" distB="0" distL="114300" distR="114300" simplePos="0" relativeHeight="251735040" behindDoc="0" locked="0" layoutInCell="1" allowOverlap="1" wp14:anchorId="3AC4F83C" wp14:editId="4554FB23">
            <wp:simplePos x="0" y="0"/>
            <wp:positionH relativeFrom="column">
              <wp:posOffset>1342426</wp:posOffset>
            </wp:positionH>
            <wp:positionV relativeFrom="paragraph">
              <wp:posOffset>468258</wp:posOffset>
            </wp:positionV>
            <wp:extent cx="3197860" cy="1908175"/>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97860" cy="1908175"/>
                    </a:xfrm>
                    <a:prstGeom prst="rect">
                      <a:avLst/>
                    </a:prstGeom>
                    <a:noFill/>
                  </pic:spPr>
                </pic:pic>
              </a:graphicData>
            </a:graphic>
            <wp14:sizeRelH relativeFrom="page">
              <wp14:pctWidth>0</wp14:pctWidth>
            </wp14:sizeRelH>
            <wp14:sizeRelV relativeFrom="page">
              <wp14:pctHeight>0</wp14:pctHeight>
            </wp14:sizeRelV>
          </wp:anchor>
        </w:drawing>
      </w:r>
      <w:r>
        <w:t xml:space="preserve">Schlussendlich konnten alle Probleme und Schwierigkeiten behoben werden und das </w:t>
      </w:r>
      <w:proofErr w:type="spellStart"/>
      <w:r>
        <w:t>MatLab</w:t>
      </w:r>
      <w:proofErr w:type="spellEnd"/>
      <w:r>
        <w:t xml:space="preserve"> Skript lieferte das gewünschte Ergebnis:</w:t>
      </w:r>
    </w:p>
    <w:p w14:paraId="11EF9515" w14:textId="77777777" w:rsidR="000B5227" w:rsidRDefault="000B5227" w:rsidP="000B5227"/>
    <w:p w14:paraId="6E5EAA5D" w14:textId="6652148F" w:rsidR="000B5227" w:rsidRDefault="000B5227" w:rsidP="000B5227">
      <w:r>
        <w:t>So sollte also das Bild aussehen, welche</w:t>
      </w:r>
      <w:r w:rsidR="00561E42">
        <w:t>s</w:t>
      </w:r>
      <w:r>
        <w:t xml:space="preserve"> der Betrachter sieht</w:t>
      </w:r>
      <w:r w:rsidR="00561E42">
        <w:t>,</w:t>
      </w:r>
      <w:r>
        <w:t xml:space="preserve"> wenn er von unten links auf den Fernseher schaut</w:t>
      </w:r>
      <w:r w:rsidR="00561E42">
        <w:t>.</w:t>
      </w:r>
    </w:p>
    <w:p w14:paraId="6A7AC550" w14:textId="2F370F9C" w:rsidR="00F347B0" w:rsidRDefault="00F347B0" w:rsidP="000B5227">
      <w:pPr>
        <w:rPr>
          <w:rFonts w:eastAsia="Times New Roman"/>
          <w:bCs/>
          <w:sz w:val="24"/>
          <w:szCs w:val="26"/>
        </w:rPr>
      </w:pPr>
      <w:r>
        <w:br w:type="page"/>
      </w:r>
    </w:p>
    <w:p w14:paraId="02F0886D" w14:textId="73947F81" w:rsidR="00C670E3" w:rsidRDefault="00DA191E" w:rsidP="00C670E3">
      <w:pPr>
        <w:pStyle w:val="Heading2"/>
        <w:rPr>
          <w:rStyle w:val="Heading2Char"/>
        </w:rPr>
      </w:pPr>
      <w:bookmarkStart w:id="79" w:name="_Toc29928023"/>
      <w:r>
        <w:lastRenderedPageBreak/>
        <w:t xml:space="preserve">Zweite </w:t>
      </w:r>
      <w:r w:rsidRPr="00DA191E">
        <w:t>Iteration</w:t>
      </w:r>
      <w:bookmarkEnd w:id="79"/>
      <w:r w:rsidR="00C670E3" w:rsidRPr="00C670E3">
        <w:rPr>
          <w:rStyle w:val="Heading2Char"/>
        </w:rPr>
        <w:t xml:space="preserve"> </w:t>
      </w:r>
    </w:p>
    <w:p w14:paraId="4ACAC96A" w14:textId="6BE2A3EB" w:rsidR="002943D0" w:rsidRPr="00A86B0F" w:rsidRDefault="002943D0" w:rsidP="002943D0">
      <w:pPr>
        <w:rPr>
          <w:i/>
        </w:rPr>
      </w:pPr>
      <w:r w:rsidRPr="00A86B0F">
        <w:rPr>
          <w:i/>
        </w:rPr>
        <w:t>Aus lauter Bäumen den Wald nicht mehr sehen</w:t>
      </w:r>
      <w:r w:rsidR="00A86B0F" w:rsidRPr="00A86B0F">
        <w:rPr>
          <w:i/>
        </w:rPr>
        <w:t>.</w:t>
      </w:r>
    </w:p>
    <w:p w14:paraId="60AE6276" w14:textId="77777777" w:rsidR="00C670E3" w:rsidRDefault="00C670E3" w:rsidP="00C670E3">
      <w:pPr>
        <w:pStyle w:val="Heading3"/>
      </w:pPr>
      <w:r>
        <w:t>Ziele</w:t>
      </w:r>
    </w:p>
    <w:p w14:paraId="1D0430CC" w14:textId="2AD74EF1" w:rsidR="00C670E3" w:rsidRDefault="00434862" w:rsidP="00C670E3">
      <w:r>
        <w:t xml:space="preserve">Ziel der zweiten Iteration war es das Beispiel von </w:t>
      </w:r>
      <w:proofErr w:type="spellStart"/>
      <w:r>
        <w:t>Matlab</w:t>
      </w:r>
      <w:proofErr w:type="spellEnd"/>
      <w:r>
        <w:t xml:space="preserve"> in C# nach zu programmieren, da in Unity C# als Programmiersprache genutzt wird.</w:t>
      </w:r>
      <w:r w:rsidR="00297A32">
        <w:t xml:space="preserve"> </w:t>
      </w:r>
    </w:p>
    <w:p w14:paraId="44D0CA1E" w14:textId="715DD500" w:rsidR="00C670E3" w:rsidRDefault="00BB3709" w:rsidP="00C670E3">
      <w:pPr>
        <w:pStyle w:val="Heading3"/>
      </w:pPr>
      <w:r w:rsidRPr="00BB3709">
        <w:t>Umsetzung</w:t>
      </w:r>
    </w:p>
    <w:p w14:paraId="3BD05B59" w14:textId="1BD13B75" w:rsidR="000E2BDF" w:rsidRDefault="008C52FB" w:rsidP="000E2BDF">
      <w:r>
        <w:t xml:space="preserve">Für die Implementation der Homographie Matrix in C# verwendete ich dasselbe Ausgangsbild wie in der ersten Iteration bei der Implementation mittels </w:t>
      </w:r>
      <w:proofErr w:type="spellStart"/>
      <w:r>
        <w:t>MatLab</w:t>
      </w:r>
      <w:proofErr w:type="spellEnd"/>
      <w:r>
        <w:t xml:space="preserve">. Die </w:t>
      </w:r>
      <w:r w:rsidR="00D6102D">
        <w:t>T</w:t>
      </w:r>
      <w:r>
        <w:t xml:space="preserve">eilschritte sind eigentlich identisch wie beim </w:t>
      </w:r>
      <w:proofErr w:type="spellStart"/>
      <w:r>
        <w:t>Matlab</w:t>
      </w:r>
      <w:proofErr w:type="spellEnd"/>
      <w:r>
        <w:t xml:space="preserve"> Skript:</w:t>
      </w:r>
    </w:p>
    <w:p w14:paraId="4FF94936" w14:textId="321C879F" w:rsidR="008C52FB" w:rsidRDefault="008C52FB" w:rsidP="00F566EB">
      <w:pPr>
        <w:pStyle w:val="ListParagraph"/>
        <w:numPr>
          <w:ilvl w:val="0"/>
          <w:numId w:val="19"/>
        </w:numPr>
      </w:pPr>
      <w:r>
        <w:t>Zuerst wird das Bild geladen</w:t>
      </w:r>
    </w:p>
    <w:p w14:paraId="3DDA392B" w14:textId="596F8D70" w:rsidR="008C52FB" w:rsidRDefault="008C52FB" w:rsidP="00F566EB">
      <w:pPr>
        <w:pStyle w:val="ListParagraph"/>
        <w:numPr>
          <w:ilvl w:val="0"/>
          <w:numId w:val="19"/>
        </w:numPr>
      </w:pPr>
      <w:r>
        <w:t>Danach werden die «</w:t>
      </w:r>
      <w:proofErr w:type="spellStart"/>
      <w:r>
        <w:t>movingPoints</w:t>
      </w:r>
      <w:proofErr w:type="spellEnd"/>
      <w:r>
        <w:t>»</w:t>
      </w:r>
      <w:r w:rsidR="00235A45">
        <w:t>,</w:t>
      </w:r>
      <w:r>
        <w:t xml:space="preserve"> respektive heisst die variable hier </w:t>
      </w:r>
      <w:r w:rsidRPr="00F566EB">
        <w:t>source</w:t>
      </w:r>
      <w:r w:rsidR="00235A45">
        <w:t xml:space="preserve">, </w:t>
      </w:r>
      <w:r>
        <w:t>definiert</w:t>
      </w:r>
      <w:r w:rsidR="00235A45">
        <w:t xml:space="preserve">. Damit </w:t>
      </w:r>
      <w:proofErr w:type="spellStart"/>
      <w:r w:rsidR="00235A45">
        <w:t>OpenCV</w:t>
      </w:r>
      <w:proofErr w:type="spellEnd"/>
      <w:r w:rsidR="00235A45">
        <w:t xml:space="preserve"> das Array aus Point2f weiterverarbeiten kann, müssen diese mit der Methode MathOfPoint2f.FromArray(…) umgewandelt werden. Es entsteht dabei die neue Variable </w:t>
      </w:r>
      <w:proofErr w:type="spellStart"/>
      <w:r w:rsidR="00235A45">
        <w:t>src</w:t>
      </w:r>
      <w:proofErr w:type="spellEnd"/>
      <w:r w:rsidR="00235A45">
        <w:t>.</w:t>
      </w:r>
    </w:p>
    <w:p w14:paraId="640A33B0" w14:textId="628840FC" w:rsidR="00253094" w:rsidRDefault="00235A45" w:rsidP="00F566EB">
      <w:pPr>
        <w:pStyle w:val="ListParagraph"/>
        <w:numPr>
          <w:ilvl w:val="0"/>
          <w:numId w:val="19"/>
        </w:numPr>
      </w:pPr>
      <w:r>
        <w:t>Anschliessend werden die «</w:t>
      </w:r>
      <w:proofErr w:type="spellStart"/>
      <w:r>
        <w:t>fixedPoints</w:t>
      </w:r>
      <w:proofErr w:type="spellEnd"/>
      <w:r>
        <w:t xml:space="preserve">», respektive hier die Variable </w:t>
      </w:r>
      <w:proofErr w:type="spellStart"/>
      <w:r w:rsidRPr="00F566EB">
        <w:t>destination</w:t>
      </w:r>
      <w:proofErr w:type="spellEnd"/>
      <w:r>
        <w:t>, definiert</w:t>
      </w:r>
      <w:r w:rsidR="0037004B">
        <w:t>. Auch diese müssen zur Weiterverarbeitung umgewandelt werden</w:t>
      </w:r>
    </w:p>
    <w:p w14:paraId="12A11434" w14:textId="2014A59F" w:rsidR="0037004B" w:rsidRDefault="0037004B" w:rsidP="00F566EB">
      <w:pPr>
        <w:pStyle w:val="ListParagraph"/>
        <w:numPr>
          <w:ilvl w:val="0"/>
          <w:numId w:val="19"/>
        </w:numPr>
      </w:pPr>
      <w:r>
        <w:t xml:space="preserve">Anschliessend berechnet die Methode </w:t>
      </w:r>
      <w:proofErr w:type="spellStart"/>
      <w:proofErr w:type="gramStart"/>
      <w:r>
        <w:t>FindHomography</w:t>
      </w:r>
      <w:proofErr w:type="spellEnd"/>
      <w:r>
        <w:t>(</w:t>
      </w:r>
      <w:proofErr w:type="gramEnd"/>
      <w:r>
        <w:t xml:space="preserve">…), welche von </w:t>
      </w:r>
      <w:proofErr w:type="spellStart"/>
      <w:r>
        <w:t>OpenCV</w:t>
      </w:r>
      <w:proofErr w:type="spellEnd"/>
      <w:r w:rsidR="000E7FDE">
        <w:t xml:space="preserve"> [24]</w:t>
      </w:r>
      <w:r>
        <w:t xml:space="preserve"> zu</w:t>
      </w:r>
      <w:r w:rsidR="00E32598">
        <w:t>r</w:t>
      </w:r>
      <w:r>
        <w:t xml:space="preserve"> Verfügung </w:t>
      </w:r>
      <w:r w:rsidR="00E32598">
        <w:t>gestellt wird</w:t>
      </w:r>
      <w:r>
        <w:t>, die Homographie Matrix der 8 Punktpaaren aus.</w:t>
      </w:r>
    </w:p>
    <w:p w14:paraId="17B3838E" w14:textId="0A97CA43" w:rsidR="00952207" w:rsidRDefault="0037004B" w:rsidP="00AA75A3">
      <w:pPr>
        <w:pStyle w:val="ListParagraph"/>
        <w:numPr>
          <w:ilvl w:val="0"/>
          <w:numId w:val="19"/>
        </w:numPr>
      </w:pPr>
      <w:r>
        <w:t xml:space="preserve">Mittels der Methode </w:t>
      </w:r>
      <w:proofErr w:type="spellStart"/>
      <w:proofErr w:type="gramStart"/>
      <w:r>
        <w:t>WarpPerspective</w:t>
      </w:r>
      <w:proofErr w:type="spellEnd"/>
      <w:r>
        <w:t>(</w:t>
      </w:r>
      <w:proofErr w:type="gramEnd"/>
      <w:r>
        <w:t xml:space="preserve">…) wird die Homographie Matrix auf das eingangs Bild angewendet und es werden die neuen Pixelpositionen für das Zielbild </w:t>
      </w:r>
      <w:r w:rsidR="00F566EB">
        <w:t>berechnet</w:t>
      </w:r>
    </w:p>
    <w:p w14:paraId="7C37195E" w14:textId="77777777" w:rsidR="00282768" w:rsidRPr="00282768" w:rsidRDefault="00282768" w:rsidP="00282768">
      <w:pPr>
        <w:pStyle w:val="ListParagraph"/>
        <w:rPr>
          <w:sz w:val="4"/>
          <w:szCs w:val="4"/>
        </w:rPr>
      </w:pPr>
    </w:p>
    <w:bookmarkStart w:id="80" w:name="_MON_1640356154"/>
    <w:bookmarkEnd w:id="80"/>
    <w:p w14:paraId="78837175" w14:textId="59541ADF" w:rsidR="00BF4BCE" w:rsidRDefault="00282768" w:rsidP="00BF4BCE">
      <w:pPr>
        <w:pStyle w:val="ListParagraph"/>
        <w:keepNext/>
        <w:spacing w:line="240" w:lineRule="auto"/>
        <w:jc w:val="center"/>
      </w:pPr>
      <w:r>
        <w:object w:dxaOrig="9072" w:dyaOrig="7297" w14:anchorId="1C30307C">
          <v:shape id="_x0000_i1026" type="#_x0000_t75" style="width:336.75pt;height:269.7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26" DrawAspect="Content" ObjectID="_1640541726" r:id="rId44"/>
        </w:object>
      </w:r>
    </w:p>
    <w:p w14:paraId="2D075838" w14:textId="18BC13FF" w:rsidR="00952207" w:rsidRDefault="00BF4BCE" w:rsidP="00BF4BCE">
      <w:pPr>
        <w:pStyle w:val="Caption"/>
        <w:jc w:val="center"/>
      </w:pPr>
      <w:bookmarkStart w:id="81" w:name="_Toc29928116"/>
      <w:r>
        <w:t xml:space="preserve">Listing </w:t>
      </w:r>
      <w:fldSimple w:instr=" SEQ Listing \* ARABIC ">
        <w:r w:rsidR="00D62562">
          <w:rPr>
            <w:noProof/>
          </w:rPr>
          <w:t>2</w:t>
        </w:r>
      </w:fldSimple>
      <w:r>
        <w:t xml:space="preserve">: C# </w:t>
      </w:r>
      <w:proofErr w:type="spellStart"/>
      <w:r>
        <w:t>Script</w:t>
      </w:r>
      <w:proofErr w:type="spellEnd"/>
      <w:r>
        <w:t xml:space="preserve"> - </w:t>
      </w:r>
      <w:proofErr w:type="spellStart"/>
      <w:r>
        <w:t>FindHomography</w:t>
      </w:r>
      <w:bookmarkEnd w:id="81"/>
      <w:proofErr w:type="spellEnd"/>
      <w:r w:rsidR="00952207">
        <w:br w:type="page"/>
      </w:r>
    </w:p>
    <w:p w14:paraId="7D28BB66" w14:textId="3381FCF3" w:rsidR="00F347B0" w:rsidRDefault="00BB3709" w:rsidP="00AB728C">
      <w:pPr>
        <w:pStyle w:val="Heading3"/>
      </w:pPr>
      <w:r w:rsidRPr="00AB728C">
        <w:lastRenderedPageBreak/>
        <w:t>Ergebnis</w:t>
      </w:r>
    </w:p>
    <w:p w14:paraId="7067E8B1" w14:textId="060D1135" w:rsidR="00AB728C" w:rsidRDefault="007E49DA" w:rsidP="00AB728C">
      <w:pPr>
        <w:keepNext/>
      </w:pPr>
      <w:r>
        <w:rPr>
          <w:noProof/>
        </w:rPr>
        <w:drawing>
          <wp:anchor distT="0" distB="0" distL="114300" distR="114300" simplePos="0" relativeHeight="251740160" behindDoc="0" locked="0" layoutInCell="1" allowOverlap="1" wp14:anchorId="3A863B75" wp14:editId="72476065">
            <wp:simplePos x="0" y="0"/>
            <wp:positionH relativeFrom="column">
              <wp:posOffset>1638935</wp:posOffset>
            </wp:positionH>
            <wp:positionV relativeFrom="paragraph">
              <wp:posOffset>661131</wp:posOffset>
            </wp:positionV>
            <wp:extent cx="2846849" cy="1678968"/>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6849" cy="1678968"/>
                    </a:xfrm>
                    <a:prstGeom prst="rect">
                      <a:avLst/>
                    </a:prstGeom>
                    <a:noFill/>
                    <a:ln>
                      <a:noFill/>
                    </a:ln>
                  </pic:spPr>
                </pic:pic>
              </a:graphicData>
            </a:graphic>
          </wp:anchor>
        </w:drawing>
      </w:r>
      <w:r w:rsidR="00AB728C">
        <w:t xml:space="preserve">Wie man aus der Abbildung 25 sehen kann, ist das Endergebnis bei der C# und </w:t>
      </w:r>
      <w:proofErr w:type="spellStart"/>
      <w:r w:rsidR="00AB728C">
        <w:t>OpenCV</w:t>
      </w:r>
      <w:proofErr w:type="spellEnd"/>
      <w:r w:rsidR="00AB728C">
        <w:t xml:space="preserve"> Lösung identisch zum Zielbild in der Abbildung 23</w:t>
      </w:r>
      <w:r w:rsidR="009E2336">
        <w:t>,</w:t>
      </w:r>
      <w:r w:rsidR="00EE75CC">
        <w:t xml:space="preserve"> wo die Homographie Matrix mittels </w:t>
      </w:r>
      <w:proofErr w:type="spellStart"/>
      <w:r w:rsidR="00EE75CC">
        <w:t>MatLab</w:t>
      </w:r>
      <w:proofErr w:type="spellEnd"/>
      <w:r w:rsidR="00EE75CC">
        <w:t xml:space="preserve"> realisiert </w:t>
      </w:r>
      <w:r>
        <w:t xml:space="preserve">wurde. </w:t>
      </w:r>
    </w:p>
    <w:p w14:paraId="6C2256CB" w14:textId="042D6BF9" w:rsidR="0037004B" w:rsidRDefault="00AB728C" w:rsidP="00AB728C">
      <w:pPr>
        <w:pStyle w:val="Caption"/>
        <w:jc w:val="center"/>
      </w:pPr>
      <w:bookmarkStart w:id="82" w:name="_Toc29928108"/>
      <w:r>
        <w:t xml:space="preserve">Abbildung </w:t>
      </w:r>
      <w:fldSimple w:instr=" SEQ Abbildung \* ARABIC ">
        <w:r w:rsidR="00D62562">
          <w:rPr>
            <w:noProof/>
          </w:rPr>
          <w:t>24</w:t>
        </w:r>
      </w:fldSimple>
      <w:r>
        <w:t>: Zielbild (C#)</w:t>
      </w:r>
      <w:bookmarkEnd w:id="82"/>
    </w:p>
    <w:p w14:paraId="01F6B758" w14:textId="3E59CA3D" w:rsidR="00AB728C" w:rsidRDefault="007E49DA" w:rsidP="00AB728C">
      <w:r>
        <w:t xml:space="preserve">Die Schwierigkeit hier allerdings war die fehlende Dokumentation von </w:t>
      </w:r>
      <w:proofErr w:type="spellStart"/>
      <w:r>
        <w:t>OpenCV</w:t>
      </w:r>
      <w:proofErr w:type="spellEnd"/>
      <w:r>
        <w:t xml:space="preserve"> in C#. Da </w:t>
      </w:r>
      <w:proofErr w:type="spellStart"/>
      <w:r>
        <w:t>OpenCV</w:t>
      </w:r>
      <w:proofErr w:type="spellEnd"/>
      <w:r>
        <w:t xml:space="preserve"> für die Programmiersprachen C, C++ und Python geschrieben wurde, gibt es zwar für diese Sprachen sehr viele und gute Dokumentation oder Tutorials aber für die Wrapper Libraries in C# nur sehr wenige. So musste in dieser Iteration viel Recherche betrieben werden was für Parameter die Methode </w:t>
      </w:r>
      <w:proofErr w:type="spellStart"/>
      <w:proofErr w:type="gramStart"/>
      <w:r>
        <w:t>FindHomography</w:t>
      </w:r>
      <w:proofErr w:type="spellEnd"/>
      <w:r>
        <w:t>(</w:t>
      </w:r>
      <w:proofErr w:type="gramEnd"/>
      <w:r>
        <w:t xml:space="preserve">…) benötigt. </w:t>
      </w:r>
      <w:r w:rsidR="00225D84">
        <w:t>Da wie anfangs angenommen, ein Array bestehend aus Point2f nicht reichte, musste ich hier ein bisschen ausprobieren und herumexperimentieren</w:t>
      </w:r>
      <w:r w:rsidR="009E2336">
        <w:t>,</w:t>
      </w:r>
      <w:r w:rsidR="00225D84">
        <w:t xml:space="preserve"> bis</w:t>
      </w:r>
      <w:r w:rsidR="00407CF8">
        <w:t xml:space="preserve"> ich</w:t>
      </w:r>
      <w:r w:rsidR="00225D84">
        <w:t xml:space="preserve"> die richtige Klasse fand.</w:t>
      </w:r>
    </w:p>
    <w:p w14:paraId="6607D800" w14:textId="55F6701C" w:rsidR="00225D84" w:rsidRDefault="00225D84" w:rsidP="00AB728C"/>
    <w:p w14:paraId="25A770AF" w14:textId="111A17FB" w:rsidR="0010386B" w:rsidRDefault="00225D84" w:rsidP="0054268D">
      <w:r>
        <w:t xml:space="preserve">Auch hatte ich zu </w:t>
      </w:r>
      <w:r w:rsidR="00DB0B17">
        <w:t>Beginn</w:t>
      </w:r>
      <w:r>
        <w:t xml:space="preserve"> die </w:t>
      </w:r>
      <w:proofErr w:type="spellStart"/>
      <w:r>
        <w:t>ImageStream</w:t>
      </w:r>
      <w:proofErr w:type="spellEnd"/>
      <w:r>
        <w:t xml:space="preserve"> Klasse von C# selber </w:t>
      </w:r>
      <w:r w:rsidR="00DB0B17">
        <w:t>verwendet</w:t>
      </w:r>
      <w:r>
        <w:t xml:space="preserve">. Allerdings funktioniert diese nur zum </w:t>
      </w:r>
      <w:r w:rsidR="009E2336">
        <w:t>L</w:t>
      </w:r>
      <w:r>
        <w:t xml:space="preserve">aden des Bildes. </w:t>
      </w:r>
      <w:r w:rsidR="0054268D">
        <w:t xml:space="preserve">Doch leider kann ich die Homographie Matrix, welche ich mittels des </w:t>
      </w:r>
      <w:proofErr w:type="spellStart"/>
      <w:r w:rsidR="0054268D">
        <w:t>OpenCV</w:t>
      </w:r>
      <w:proofErr w:type="spellEnd"/>
      <w:r w:rsidR="0054268D">
        <w:t xml:space="preserve"> Wrapper gefunden habe, auf das Bild nicht anwenden. Ich muss das Bild mit derselben Library öffnen und bearbeiten, mit</w:t>
      </w:r>
      <w:r w:rsidR="009E2336">
        <w:t xml:space="preserve"> </w:t>
      </w:r>
      <w:r w:rsidR="0054268D">
        <w:t>welcher ich die Homographie Matrix definiert hatte…</w:t>
      </w:r>
    </w:p>
    <w:p w14:paraId="338BCCE7" w14:textId="77777777" w:rsidR="0054268D" w:rsidRDefault="0054268D" w:rsidP="0054268D"/>
    <w:p w14:paraId="034A6B0E" w14:textId="0AFD3B04" w:rsidR="0010386B" w:rsidRPr="00AB728C" w:rsidRDefault="00FD780A" w:rsidP="00AB728C">
      <w:r>
        <w:t>Schlussendlich konnte ich die zweite Iteration gleichwohl erfolgreich abschliessen.</w:t>
      </w:r>
    </w:p>
    <w:p w14:paraId="338AB1EE" w14:textId="77777777" w:rsidR="00407CF8" w:rsidRDefault="00407CF8">
      <w:pPr>
        <w:spacing w:line="240" w:lineRule="auto"/>
        <w:jc w:val="left"/>
        <w:rPr>
          <w:rFonts w:eastAsia="Times New Roman"/>
          <w:bCs/>
          <w:sz w:val="24"/>
          <w:szCs w:val="26"/>
        </w:rPr>
      </w:pPr>
      <w:r>
        <w:br w:type="page"/>
      </w:r>
    </w:p>
    <w:p w14:paraId="1EAA3676" w14:textId="6128C186" w:rsidR="00C670E3" w:rsidRDefault="00DA191E" w:rsidP="00C670E3">
      <w:pPr>
        <w:pStyle w:val="Heading2"/>
        <w:rPr>
          <w:rStyle w:val="Heading2Char"/>
        </w:rPr>
      </w:pPr>
      <w:bookmarkStart w:id="83" w:name="_Toc29928024"/>
      <w:r>
        <w:lastRenderedPageBreak/>
        <w:t xml:space="preserve">Dritte </w:t>
      </w:r>
      <w:r w:rsidRPr="00DA191E">
        <w:t>Iteration</w:t>
      </w:r>
      <w:bookmarkEnd w:id="83"/>
    </w:p>
    <w:p w14:paraId="45BECBC9" w14:textId="4BA1C51F" w:rsidR="00173857" w:rsidRPr="009E6702" w:rsidRDefault="001D2176" w:rsidP="00173857">
      <w:pPr>
        <w:rPr>
          <w:i/>
        </w:rPr>
      </w:pPr>
      <w:r w:rsidRPr="009E6702">
        <w:rPr>
          <w:i/>
        </w:rPr>
        <w:t>Mehrere Wege führen nach Rom.</w:t>
      </w:r>
    </w:p>
    <w:p w14:paraId="02F810D5" w14:textId="77777777" w:rsidR="00C670E3" w:rsidRDefault="00C670E3" w:rsidP="00C670E3">
      <w:pPr>
        <w:pStyle w:val="Heading3"/>
      </w:pPr>
      <w:r>
        <w:t>Ziele</w:t>
      </w:r>
    </w:p>
    <w:p w14:paraId="7E03B374" w14:textId="0FB9EB21" w:rsidR="00EE75CC" w:rsidRPr="00407CF8" w:rsidRDefault="00D87FF1" w:rsidP="00407CF8">
      <w:r>
        <w:t xml:space="preserve">Ursprünglich war das Ziel der </w:t>
      </w:r>
      <w:r w:rsidR="00581F14">
        <w:t xml:space="preserve">dritten Iteration das </w:t>
      </w:r>
      <w:r w:rsidR="00704C86">
        <w:t>Bild,</w:t>
      </w:r>
      <w:r w:rsidR="003D7177">
        <w:t xml:space="preserve"> da</w:t>
      </w:r>
      <w:r w:rsidR="00704C86">
        <w:t>s</w:t>
      </w:r>
      <w:r w:rsidR="00581F14">
        <w:t xml:space="preserve"> aus der zweiten Iteration</w:t>
      </w:r>
      <w:r w:rsidR="00704C86">
        <w:t xml:space="preserve"> entstand</w:t>
      </w:r>
      <w:r w:rsidR="005E6A5C">
        <w:t xml:space="preserve">, mittels </w:t>
      </w:r>
      <w:proofErr w:type="spellStart"/>
      <w:r w:rsidR="005E6A5C">
        <w:t>Shader</w:t>
      </w:r>
      <w:proofErr w:type="spellEnd"/>
      <w:r w:rsidR="005E6A5C">
        <w:t xml:space="preserve"> Programmierung zu skalieren, damit dieses der Gesamtgrösse des Fernsehers entspricht. </w:t>
      </w:r>
      <w:r w:rsidR="00DB0B17">
        <w:t>Doch schliesslich kam alles ein bisschen anders</w:t>
      </w:r>
      <w:r w:rsidR="00040EF2">
        <w:t>.</w:t>
      </w:r>
      <w:r w:rsidR="009165D8">
        <w:t xml:space="preserve"> </w:t>
      </w:r>
      <w:r w:rsidR="00EC496C">
        <w:t>D</w:t>
      </w:r>
      <w:r w:rsidR="009165D8">
        <w:t>a ich grosse Mühe hatte</w:t>
      </w:r>
      <w:r w:rsidR="00EC496C">
        <w:t>,</w:t>
      </w:r>
      <w:r w:rsidR="009165D8">
        <w:t xml:space="preserve"> </w:t>
      </w:r>
      <w:r w:rsidR="00EC496C">
        <w:t xml:space="preserve">den </w:t>
      </w:r>
      <w:r w:rsidR="00040EF2">
        <w:t>Lösungsansatz,</w:t>
      </w:r>
      <w:r w:rsidR="00EC496C">
        <w:t xml:space="preserve"> der zusammen mit Herrn Hudritsch besprochen wurde, umzusetzen </w:t>
      </w:r>
      <w:r w:rsidR="00040EF2">
        <w:t>suchte</w:t>
      </w:r>
      <w:r w:rsidR="00EC496C">
        <w:t xml:space="preserve"> ich einen anderen Weg</w:t>
      </w:r>
      <w:r w:rsidR="00040EF2">
        <w:t>.</w:t>
      </w:r>
    </w:p>
    <w:p w14:paraId="00F8C9EC" w14:textId="390132B9" w:rsidR="00C670E3" w:rsidRPr="00BB3709" w:rsidRDefault="00BB3709" w:rsidP="00C670E3">
      <w:pPr>
        <w:pStyle w:val="Heading3"/>
      </w:pPr>
      <w:r w:rsidRPr="00BB3709">
        <w:t>Umsetzung</w:t>
      </w:r>
    </w:p>
    <w:p w14:paraId="636700ED" w14:textId="573367AE" w:rsidR="00C670E3" w:rsidRDefault="00FA5B84" w:rsidP="00C670E3">
      <w:r>
        <w:t>Nach ein paar Recherchen im Internet über ähnliche Arbeiten</w:t>
      </w:r>
      <w:r w:rsidR="001B1ABB">
        <w:t xml:space="preserve"> </w:t>
      </w:r>
      <w:r>
        <w:t xml:space="preserve">tauchte dort immer </w:t>
      </w:r>
      <w:r w:rsidR="00963732">
        <w:t xml:space="preserve">wieder </w:t>
      </w:r>
      <w:r w:rsidR="00EC496C">
        <w:t>der Begriff</w:t>
      </w:r>
      <w:r>
        <w:t xml:space="preserve"> Projektionsmatrix auf. </w:t>
      </w:r>
      <w:r w:rsidR="00963732">
        <w:t xml:space="preserve">Ich </w:t>
      </w:r>
      <w:r>
        <w:t xml:space="preserve">schaute mir die Projektionsmatrix einmal genauer an und kam </w:t>
      </w:r>
      <w:r w:rsidR="00963732">
        <w:t xml:space="preserve">so </w:t>
      </w:r>
      <w:r w:rsidR="00EC496C">
        <w:t>schrittweise</w:t>
      </w:r>
      <w:r>
        <w:t xml:space="preserve"> näher zum </w:t>
      </w:r>
      <w:r w:rsidR="00EC496C">
        <w:t>Ziel</w:t>
      </w:r>
      <w:r>
        <w:t>:</w:t>
      </w:r>
    </w:p>
    <w:p w14:paraId="019B5E08" w14:textId="77777777" w:rsidR="00FA5B84" w:rsidRDefault="00FA5B84" w:rsidP="00C670E3"/>
    <w:p w14:paraId="2797BF58" w14:textId="13416811" w:rsidR="00282768" w:rsidRDefault="00FA5B84" w:rsidP="006D236D">
      <w:pPr>
        <w:pStyle w:val="ListParagraph"/>
        <w:numPr>
          <w:ilvl w:val="0"/>
          <w:numId w:val="12"/>
        </w:numPr>
      </w:pPr>
      <w:r>
        <w:t>Zuerst muss wie bereits im</w:t>
      </w:r>
      <w:r w:rsidR="00696A8E">
        <w:t xml:space="preserve"> Kapitel</w:t>
      </w:r>
      <w:r>
        <w:t xml:space="preserve"> </w:t>
      </w:r>
      <w:r w:rsidRPr="00D80527">
        <w:rPr>
          <w:i/>
        </w:rPr>
        <w:fldChar w:fldCharType="begin"/>
      </w:r>
      <w:r w:rsidRPr="00D80527">
        <w:rPr>
          <w:i/>
        </w:rPr>
        <w:instrText xml:space="preserve"> REF _Ref29404997 \r \h </w:instrText>
      </w:r>
      <w:r w:rsidR="00D80527">
        <w:rPr>
          <w:i/>
        </w:rPr>
        <w:instrText xml:space="preserve"> \* MERGEFORMAT </w:instrText>
      </w:r>
      <w:r w:rsidRPr="00D80527">
        <w:rPr>
          <w:i/>
        </w:rPr>
      </w:r>
      <w:r w:rsidRPr="00D80527">
        <w:rPr>
          <w:i/>
        </w:rPr>
        <w:fldChar w:fldCharType="separate"/>
      </w:r>
      <w:r w:rsidR="00D62562">
        <w:rPr>
          <w:i/>
        </w:rPr>
        <w:t>3.5.3</w:t>
      </w:r>
      <w:r w:rsidRPr="00D80527">
        <w:rPr>
          <w:i/>
        </w:rPr>
        <w:fldChar w:fldCharType="end"/>
      </w:r>
      <w:r w:rsidRPr="00D80527">
        <w:rPr>
          <w:i/>
        </w:rPr>
        <w:t xml:space="preserve"> </w:t>
      </w:r>
      <w:r w:rsidRPr="00D80527">
        <w:rPr>
          <w:i/>
        </w:rPr>
        <w:fldChar w:fldCharType="begin"/>
      </w:r>
      <w:r w:rsidRPr="00D80527">
        <w:rPr>
          <w:i/>
        </w:rPr>
        <w:instrText xml:space="preserve"> REF _Ref29404997 \h </w:instrText>
      </w:r>
      <w:r w:rsidR="00D80527">
        <w:rPr>
          <w:i/>
        </w:rPr>
        <w:instrText xml:space="preserve"> \* MERGEFORMAT </w:instrText>
      </w:r>
      <w:r w:rsidRPr="00D80527">
        <w:rPr>
          <w:i/>
        </w:rPr>
      </w:r>
      <w:r w:rsidRPr="00D80527">
        <w:rPr>
          <w:i/>
        </w:rPr>
        <w:fldChar w:fldCharType="separate"/>
      </w:r>
      <w:r w:rsidR="00D62562" w:rsidRPr="00D62562">
        <w:rPr>
          <w:i/>
        </w:rPr>
        <w:t>Projektionsfläche bestimmen</w:t>
      </w:r>
      <w:r w:rsidRPr="00D80527">
        <w:rPr>
          <w:i/>
        </w:rPr>
        <w:fldChar w:fldCharType="end"/>
      </w:r>
      <w:r w:rsidR="00D80527">
        <w:t xml:space="preserve"> beschrieben</w:t>
      </w:r>
      <w:r w:rsidR="00696A8E">
        <w:t xml:space="preserve"> </w:t>
      </w:r>
      <w:r w:rsidR="002120EF">
        <w:t xml:space="preserve">die </w:t>
      </w:r>
      <w:r w:rsidR="00EC496C">
        <w:t>3 Eckpunkte</w:t>
      </w:r>
      <w:r w:rsidR="002120EF">
        <w:t xml:space="preserve"> </w:t>
      </w:r>
      <w:proofErr w:type="spellStart"/>
      <w:r w:rsidR="00331E82">
        <w:t>bestummen</w:t>
      </w:r>
      <w:proofErr w:type="spellEnd"/>
      <w:r w:rsidR="002120EF">
        <w:t xml:space="preserve"> werden (oben und unten links, sowie der unten rechts):</w:t>
      </w:r>
    </w:p>
    <w:p w14:paraId="4696336A" w14:textId="77777777" w:rsidR="00A577A0" w:rsidRPr="00A577A0" w:rsidRDefault="00A577A0" w:rsidP="00A577A0">
      <w:pPr>
        <w:pStyle w:val="ListParagraph"/>
        <w:rPr>
          <w:sz w:val="14"/>
        </w:rPr>
      </w:pPr>
    </w:p>
    <w:bookmarkStart w:id="84" w:name="_MON_1640357194"/>
    <w:bookmarkEnd w:id="84"/>
    <w:p w14:paraId="680CA882" w14:textId="25B745FB" w:rsidR="006D236D" w:rsidRDefault="006D236D" w:rsidP="006D236D">
      <w:pPr>
        <w:pStyle w:val="ListParagraph"/>
      </w:pPr>
      <w:r>
        <w:object w:dxaOrig="9072" w:dyaOrig="1020" w14:anchorId="4D903515">
          <v:shape id="_x0000_i1027" type="#_x0000_t75" style="width:453.6pt;height:50.9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27" DrawAspect="Content" ObjectID="_1640541727" r:id="rId47"/>
        </w:object>
      </w:r>
    </w:p>
    <w:p w14:paraId="33F70D55" w14:textId="6F968F51" w:rsidR="00282768" w:rsidRPr="00282768" w:rsidRDefault="00282768" w:rsidP="00282768">
      <w:pPr>
        <w:pStyle w:val="Caption"/>
        <w:jc w:val="center"/>
        <w:rPr>
          <w:lang w:val="en-GB"/>
        </w:rPr>
      </w:pPr>
      <w:bookmarkStart w:id="85" w:name="_Toc29928117"/>
      <w:r w:rsidRPr="00282768">
        <w:rPr>
          <w:lang w:val="en-GB"/>
        </w:rPr>
        <w:t xml:space="preserve">Listing </w:t>
      </w:r>
      <w:r>
        <w:fldChar w:fldCharType="begin"/>
      </w:r>
      <w:r w:rsidRPr="00282768">
        <w:rPr>
          <w:lang w:val="en-GB"/>
        </w:rPr>
        <w:instrText xml:space="preserve"> SEQ Listing \* ARABIC </w:instrText>
      </w:r>
      <w:r>
        <w:fldChar w:fldCharType="separate"/>
      </w:r>
      <w:r w:rsidR="00D62562">
        <w:rPr>
          <w:noProof/>
          <w:lang w:val="en-GB"/>
        </w:rPr>
        <w:t>3</w:t>
      </w:r>
      <w:r>
        <w:fldChar w:fldCharType="end"/>
      </w:r>
      <w:r w:rsidRPr="00282768">
        <w:rPr>
          <w:lang w:val="en-GB"/>
        </w:rPr>
        <w:t xml:space="preserve">: transform the edges from the </w:t>
      </w:r>
      <w:proofErr w:type="spellStart"/>
      <w:r w:rsidRPr="00282768">
        <w:rPr>
          <w:lang w:val="en-GB"/>
        </w:rPr>
        <w:t>projectionScreen</w:t>
      </w:r>
      <w:proofErr w:type="spellEnd"/>
      <w:r w:rsidRPr="00282768">
        <w:rPr>
          <w:lang w:val="en-GB"/>
        </w:rPr>
        <w:t xml:space="preserve"> in world coordinates</w:t>
      </w:r>
      <w:bookmarkEnd w:id="85"/>
    </w:p>
    <w:p w14:paraId="12E3E877" w14:textId="77777777" w:rsidR="00573BFB" w:rsidRPr="00A577A0" w:rsidRDefault="00573BFB" w:rsidP="00D80527">
      <w:pPr>
        <w:ind w:left="705"/>
        <w:rPr>
          <w:sz w:val="14"/>
          <w:lang w:val="en-GB"/>
        </w:rPr>
      </w:pPr>
    </w:p>
    <w:p w14:paraId="17E88633" w14:textId="7311F4A9" w:rsidR="00FA5B84" w:rsidRDefault="00D80527" w:rsidP="00D80527">
      <w:pPr>
        <w:ind w:left="705"/>
      </w:pPr>
      <w:r>
        <w:t xml:space="preserve">Die </w:t>
      </w:r>
      <w:r w:rsidR="002120EF">
        <w:t>Punkte / Koordinaten</w:t>
      </w:r>
      <w:r>
        <w:t xml:space="preserve">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m:t>
            </m:r>
          </m:sub>
        </m:sSub>
      </m:oMath>
      <w:r>
        <w:t xml:space="preserve"> und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transformieren wir hierbei vom lokalen Koordinatensystem ins Weltkoordinatensystem. Der </w:t>
      </w:r>
      <w:r w:rsidR="002120EF">
        <w:t>Punkt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xml:space="preserve"> ergibt sich aus der Position der Kamera, also des Betrachters (Die Kamera übernimmt in Unity die Position des Betrachters).</w:t>
      </w:r>
    </w:p>
    <w:p w14:paraId="23298DA9" w14:textId="47DA1448" w:rsidR="00573BFB" w:rsidRDefault="004A0987" w:rsidP="00A577A0">
      <w:pPr>
        <w:pStyle w:val="ListParagraph"/>
        <w:numPr>
          <w:ilvl w:val="0"/>
          <w:numId w:val="12"/>
        </w:numPr>
      </w:pPr>
      <w:r>
        <w:t>Nun berechne</w:t>
      </w:r>
      <w:r w:rsidR="002B11BB">
        <w:t xml:space="preserve"> ich ebenfalls</w:t>
      </w:r>
      <w:r w:rsidR="001B1ABB">
        <w:t>,</w:t>
      </w:r>
      <w:r w:rsidR="002B11BB">
        <w:t xml:space="preserve"> wie im Kapitel </w:t>
      </w:r>
      <w:r w:rsidR="002B11BB" w:rsidRPr="00D80527">
        <w:rPr>
          <w:i/>
        </w:rPr>
        <w:fldChar w:fldCharType="begin"/>
      </w:r>
      <w:r w:rsidR="002B11BB" w:rsidRPr="00D80527">
        <w:rPr>
          <w:i/>
        </w:rPr>
        <w:instrText xml:space="preserve"> REF _Ref29404997 \r \h </w:instrText>
      </w:r>
      <w:r w:rsidR="002B11BB">
        <w:rPr>
          <w:i/>
        </w:rPr>
        <w:instrText xml:space="preserve"> \* MERGEFORMAT </w:instrText>
      </w:r>
      <w:r w:rsidR="002B11BB" w:rsidRPr="00D80527">
        <w:rPr>
          <w:i/>
        </w:rPr>
      </w:r>
      <w:r w:rsidR="002B11BB" w:rsidRPr="00D80527">
        <w:rPr>
          <w:i/>
        </w:rPr>
        <w:fldChar w:fldCharType="separate"/>
      </w:r>
      <w:r w:rsidR="00D62562">
        <w:rPr>
          <w:i/>
        </w:rPr>
        <w:t>3.5.3</w:t>
      </w:r>
      <w:r w:rsidR="002B11BB" w:rsidRPr="00D80527">
        <w:rPr>
          <w:i/>
        </w:rPr>
        <w:fldChar w:fldCharType="end"/>
      </w:r>
      <w:r w:rsidR="002B11BB" w:rsidRPr="00D80527">
        <w:rPr>
          <w:i/>
        </w:rPr>
        <w:t xml:space="preserve"> </w:t>
      </w:r>
      <w:r w:rsidR="002B11BB" w:rsidRPr="00D80527">
        <w:rPr>
          <w:i/>
        </w:rPr>
        <w:fldChar w:fldCharType="begin"/>
      </w:r>
      <w:r w:rsidR="002B11BB" w:rsidRPr="00D80527">
        <w:rPr>
          <w:i/>
        </w:rPr>
        <w:instrText xml:space="preserve"> REF _Ref29404997 \h </w:instrText>
      </w:r>
      <w:r w:rsidR="002B11BB">
        <w:rPr>
          <w:i/>
        </w:rPr>
        <w:instrText xml:space="preserve"> \* MERGEFORMAT </w:instrText>
      </w:r>
      <w:r w:rsidR="002B11BB" w:rsidRPr="00D80527">
        <w:rPr>
          <w:i/>
        </w:rPr>
      </w:r>
      <w:r w:rsidR="002B11BB" w:rsidRPr="00D80527">
        <w:rPr>
          <w:i/>
        </w:rPr>
        <w:fldChar w:fldCharType="separate"/>
      </w:r>
      <w:r w:rsidR="00D62562" w:rsidRPr="00D62562">
        <w:rPr>
          <w:i/>
        </w:rPr>
        <w:t>Projektionsfläche bestimmen</w:t>
      </w:r>
      <w:r w:rsidR="002B11BB" w:rsidRPr="00D80527">
        <w:rPr>
          <w:i/>
        </w:rPr>
        <w:fldChar w:fldCharType="end"/>
      </w:r>
      <w:r w:rsidR="002B11BB">
        <w:rPr>
          <w:i/>
        </w:rPr>
        <w:t xml:space="preserve"> </w:t>
      </w:r>
      <w:r w:rsidR="002B11BB">
        <w:t>beschrieben ist</w:t>
      </w:r>
      <w:r w:rsidR="002120EF">
        <w:t>,</w:t>
      </w:r>
      <w:r w:rsidR="002B11BB">
        <w:t xml:space="preserve"> die Orthonormalen für die 3 Eckpunkte</w:t>
      </w:r>
    </w:p>
    <w:p w14:paraId="212EC45F" w14:textId="77777777" w:rsidR="00A577A0" w:rsidRPr="00A577A0" w:rsidRDefault="00A577A0" w:rsidP="00A577A0">
      <w:pPr>
        <w:pStyle w:val="ListParagraph"/>
        <w:rPr>
          <w:sz w:val="16"/>
        </w:rPr>
      </w:pPr>
    </w:p>
    <w:bookmarkStart w:id="86" w:name="_MON_1640356783"/>
    <w:bookmarkEnd w:id="86"/>
    <w:p w14:paraId="75A22ABC" w14:textId="52B8E81E" w:rsidR="00573BFB" w:rsidRDefault="006D236D" w:rsidP="006D236D">
      <w:pPr>
        <w:pStyle w:val="ListParagraph"/>
        <w:keepNext/>
        <w:jc w:val="left"/>
      </w:pPr>
      <w:r>
        <w:object w:dxaOrig="9072" w:dyaOrig="842" w14:anchorId="01A7F7B8">
          <v:shape id="_x0000_i1028" type="#_x0000_t75" style="width:453.6pt;height:42.1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8" DrawAspect="Content" ObjectID="_1640541728" r:id="rId49"/>
        </w:object>
      </w:r>
    </w:p>
    <w:p w14:paraId="5500F30A" w14:textId="28816827" w:rsidR="00573BFB" w:rsidRDefault="00573BFB" w:rsidP="00573BFB">
      <w:pPr>
        <w:pStyle w:val="Caption"/>
        <w:jc w:val="center"/>
      </w:pPr>
      <w:bookmarkStart w:id="87" w:name="_Toc29928118"/>
      <w:r>
        <w:t xml:space="preserve">Listing </w:t>
      </w:r>
      <w:fldSimple w:instr=" SEQ Listing \* ARABIC ">
        <w:r w:rsidR="00D62562">
          <w:rPr>
            <w:noProof/>
          </w:rPr>
          <w:t>4</w:t>
        </w:r>
      </w:fldSimple>
      <w:r>
        <w:t xml:space="preserve">: </w:t>
      </w:r>
      <w:proofErr w:type="spellStart"/>
      <w:r w:rsidRPr="009F3CB7">
        <w:t>projectionScreen</w:t>
      </w:r>
      <w:proofErr w:type="spellEnd"/>
      <w:r w:rsidRPr="009F3CB7">
        <w:t xml:space="preserve"> </w:t>
      </w:r>
      <w:proofErr w:type="spellStart"/>
      <w:r w:rsidRPr="009F3CB7">
        <w:t>local</w:t>
      </w:r>
      <w:proofErr w:type="spellEnd"/>
      <w:r w:rsidRPr="009F3CB7">
        <w:t xml:space="preserve"> </w:t>
      </w:r>
      <w:proofErr w:type="spellStart"/>
      <w:r w:rsidRPr="009F3CB7">
        <w:t>axes</w:t>
      </w:r>
      <w:bookmarkEnd w:id="87"/>
      <w:proofErr w:type="spellEnd"/>
    </w:p>
    <w:p w14:paraId="650537BC" w14:textId="6E43A0F1" w:rsidR="002B11BB" w:rsidRDefault="002B11BB" w:rsidP="002B11BB">
      <w:pPr>
        <w:pStyle w:val="ListParagraph"/>
      </w:pPr>
    </w:p>
    <w:p w14:paraId="654CADBA" w14:textId="77777777" w:rsidR="00573BFB" w:rsidRDefault="00573BFB">
      <w:pPr>
        <w:spacing w:line="240" w:lineRule="auto"/>
        <w:jc w:val="left"/>
      </w:pPr>
      <w:r>
        <w:br w:type="page"/>
      </w:r>
    </w:p>
    <w:p w14:paraId="14381585" w14:textId="1E7CBD0F" w:rsidR="002B11BB" w:rsidRDefault="002B11BB" w:rsidP="009B308B">
      <w:pPr>
        <w:pStyle w:val="ListParagraph"/>
        <w:numPr>
          <w:ilvl w:val="0"/>
          <w:numId w:val="12"/>
        </w:numPr>
      </w:pPr>
      <w:r>
        <w:lastRenderedPageBreak/>
        <w:t>Weiter geht es mit der Berechnung des Kegelstumpfes respektive das sogenannte View-</w:t>
      </w:r>
      <w:proofErr w:type="spellStart"/>
      <w:r>
        <w:t>Frustum</w:t>
      </w:r>
      <w:proofErr w:type="spellEnd"/>
      <w:r>
        <w:t xml:space="preserve"> (Kapitel </w:t>
      </w:r>
      <w:r w:rsidRPr="002B11BB">
        <w:rPr>
          <w:i/>
        </w:rPr>
        <w:fldChar w:fldCharType="begin"/>
      </w:r>
      <w:r w:rsidRPr="002B11BB">
        <w:rPr>
          <w:i/>
        </w:rPr>
        <w:instrText xml:space="preserve"> REF _Ref29406550 \r \h </w:instrText>
      </w:r>
      <w:r>
        <w:rPr>
          <w:i/>
        </w:rPr>
        <w:instrText xml:space="preserve"> \* MERGEFORMAT </w:instrText>
      </w:r>
      <w:r w:rsidRPr="002B11BB">
        <w:rPr>
          <w:i/>
        </w:rPr>
      </w:r>
      <w:r w:rsidRPr="002B11BB">
        <w:rPr>
          <w:i/>
        </w:rPr>
        <w:fldChar w:fldCharType="separate"/>
      </w:r>
      <w:r w:rsidR="00D62562">
        <w:rPr>
          <w:i/>
        </w:rPr>
        <w:t>3.5.4</w:t>
      </w:r>
      <w:r w:rsidRPr="002B11BB">
        <w:rPr>
          <w:i/>
        </w:rPr>
        <w:fldChar w:fldCharType="end"/>
      </w:r>
      <w:r w:rsidRPr="002B11BB">
        <w:rPr>
          <w:i/>
        </w:rPr>
        <w:t xml:space="preserve"> </w:t>
      </w:r>
      <w:r w:rsidRPr="002B11BB">
        <w:rPr>
          <w:i/>
        </w:rPr>
        <w:fldChar w:fldCharType="begin"/>
      </w:r>
      <w:r w:rsidRPr="002B11BB">
        <w:rPr>
          <w:i/>
        </w:rPr>
        <w:instrText xml:space="preserve"> REF _Ref29406550 \h </w:instrText>
      </w:r>
      <w:r>
        <w:rPr>
          <w:i/>
        </w:rPr>
        <w:instrText xml:space="preserve"> \* MERGEFORMAT </w:instrText>
      </w:r>
      <w:r w:rsidRPr="002B11BB">
        <w:rPr>
          <w:i/>
        </w:rPr>
      </w:r>
      <w:r w:rsidRPr="002B11BB">
        <w:rPr>
          <w:i/>
        </w:rPr>
        <w:fldChar w:fldCharType="separate"/>
      </w:r>
      <w:r w:rsidR="00D62562" w:rsidRPr="00D62562">
        <w:rPr>
          <w:i/>
        </w:rPr>
        <w:t xml:space="preserve">Was ist das View </w:t>
      </w:r>
      <w:proofErr w:type="spellStart"/>
      <w:r w:rsidR="00D62562" w:rsidRPr="00D62562">
        <w:rPr>
          <w:i/>
        </w:rPr>
        <w:t>Frustum</w:t>
      </w:r>
      <w:proofErr w:type="spellEnd"/>
      <w:r w:rsidR="00D62562" w:rsidRPr="00D62562">
        <w:rPr>
          <w:i/>
        </w:rPr>
        <w:t>?</w:t>
      </w:r>
      <w:r w:rsidRPr="002B11BB">
        <w:rPr>
          <w:i/>
        </w:rPr>
        <w:fldChar w:fldCharType="end"/>
      </w:r>
      <w:r>
        <w:t>) Hierfür müssen wir zuerst die Vektoren, welche die 3 Eckpunkten aus der Projektionsfläche bestimmen, berechnen:</w:t>
      </w:r>
    </w:p>
    <w:p w14:paraId="0CB8FB80" w14:textId="15399103" w:rsidR="00DF5D42" w:rsidRPr="00DF5D42" w:rsidRDefault="00DF5D42" w:rsidP="00DF5D42">
      <w:pPr>
        <w:pStyle w:val="ListParagraph"/>
        <w:rPr>
          <w:sz w:val="6"/>
        </w:rPr>
      </w:pPr>
    </w:p>
    <w:bookmarkStart w:id="88" w:name="_MON_1640357400"/>
    <w:bookmarkEnd w:id="88"/>
    <w:p w14:paraId="48586DB4" w14:textId="77777777" w:rsidR="00DF5D42" w:rsidRDefault="00DF5D42" w:rsidP="00DF5D42">
      <w:pPr>
        <w:pStyle w:val="ListParagraph"/>
        <w:keepNext/>
      </w:pPr>
      <w:r>
        <w:object w:dxaOrig="9072" w:dyaOrig="845" w14:anchorId="1C9F3773">
          <v:shape id="_x0000_i1029" type="#_x0000_t75" style="width:453.6pt;height:42.1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9" DrawAspect="Content" ObjectID="_1640541729" r:id="rId51"/>
        </w:object>
      </w:r>
    </w:p>
    <w:p w14:paraId="5C7CDF11" w14:textId="682DB41D" w:rsidR="00DF5D42" w:rsidRPr="00DF5D42" w:rsidRDefault="00DF5D42" w:rsidP="00DF5D42">
      <w:pPr>
        <w:pStyle w:val="Caption"/>
        <w:jc w:val="center"/>
        <w:rPr>
          <w:lang w:val="en-GB"/>
        </w:rPr>
      </w:pPr>
      <w:bookmarkStart w:id="89" w:name="_Toc29928119"/>
      <w:r w:rsidRPr="00DF5D42">
        <w:rPr>
          <w:lang w:val="en-GB"/>
        </w:rPr>
        <w:t xml:space="preserve">Listing </w:t>
      </w:r>
      <w:r>
        <w:fldChar w:fldCharType="begin"/>
      </w:r>
      <w:r w:rsidRPr="00DF5D42">
        <w:rPr>
          <w:lang w:val="en-GB"/>
        </w:rPr>
        <w:instrText xml:space="preserve"> SEQ Listing \* ARABIC </w:instrText>
      </w:r>
      <w:r>
        <w:fldChar w:fldCharType="separate"/>
      </w:r>
      <w:r w:rsidR="00D62562">
        <w:rPr>
          <w:noProof/>
          <w:lang w:val="en-GB"/>
        </w:rPr>
        <w:t>5</w:t>
      </w:r>
      <w:r>
        <w:fldChar w:fldCharType="end"/>
      </w:r>
      <w:r w:rsidRPr="00DF5D42">
        <w:rPr>
          <w:lang w:val="en-GB"/>
        </w:rPr>
        <w:t xml:space="preserve">: the vectors of the edges from the </w:t>
      </w:r>
      <w:proofErr w:type="spellStart"/>
      <w:r w:rsidRPr="00DF5D42">
        <w:rPr>
          <w:lang w:val="en-GB"/>
        </w:rPr>
        <w:t>projectionScreen</w:t>
      </w:r>
      <w:bookmarkEnd w:id="89"/>
      <w:proofErr w:type="spellEnd"/>
    </w:p>
    <w:p w14:paraId="4191CA9D" w14:textId="2C8416F7" w:rsidR="002B11BB" w:rsidRDefault="002B11BB" w:rsidP="002B11BB">
      <w:pPr>
        <w:pStyle w:val="ListParagraph"/>
      </w:pPr>
      <w:r>
        <w:t xml:space="preserve">Zusätzlich brauchen wir noch die </w:t>
      </w:r>
      <w:proofErr w:type="spellStart"/>
      <w:r>
        <w:t>Near</w:t>
      </w:r>
      <w:proofErr w:type="spellEnd"/>
      <w:r>
        <w:t xml:space="preserve">, respektive </w:t>
      </w:r>
      <w:proofErr w:type="spellStart"/>
      <w:r>
        <w:t>Far</w:t>
      </w:r>
      <w:proofErr w:type="spellEnd"/>
      <w:r>
        <w:t xml:space="preserve"> </w:t>
      </w:r>
      <w:proofErr w:type="spellStart"/>
      <w:r>
        <w:t>clipping</w:t>
      </w:r>
      <w:proofErr w:type="spellEnd"/>
      <w:r>
        <w:t xml:space="preserve"> plane:</w:t>
      </w:r>
    </w:p>
    <w:p w14:paraId="6271D067" w14:textId="4354F4FB" w:rsidR="00DF5D42" w:rsidRDefault="00DF5D42" w:rsidP="002B11BB">
      <w:pPr>
        <w:pStyle w:val="ListParagraph"/>
      </w:pPr>
    </w:p>
    <w:bookmarkStart w:id="90" w:name="_MON_1640357532"/>
    <w:bookmarkEnd w:id="90"/>
    <w:p w14:paraId="40C4D45F" w14:textId="77777777" w:rsidR="00DF5D42" w:rsidRDefault="00DF5D42" w:rsidP="00DF5D42">
      <w:pPr>
        <w:pStyle w:val="ListParagraph"/>
        <w:keepNext/>
      </w:pPr>
      <w:r>
        <w:object w:dxaOrig="9072" w:dyaOrig="622" w14:anchorId="177EC1CD">
          <v:shape id="_x0000_i1030" type="#_x0000_t75" style="width:453.6pt;height:31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0" DrawAspect="Content" ObjectID="_1640541730" r:id="rId53"/>
        </w:object>
      </w:r>
    </w:p>
    <w:p w14:paraId="2D471ACD" w14:textId="67AA884C" w:rsidR="00DF5D42" w:rsidRPr="00D606CD" w:rsidRDefault="00DF5D42" w:rsidP="00DF5D42">
      <w:pPr>
        <w:pStyle w:val="Caption"/>
        <w:jc w:val="center"/>
        <w:rPr>
          <w:lang w:val="en-GB"/>
        </w:rPr>
      </w:pPr>
      <w:bookmarkStart w:id="91" w:name="_Toc29928120"/>
      <w:r w:rsidRPr="00D606CD">
        <w:rPr>
          <w:lang w:val="en-GB"/>
        </w:rPr>
        <w:t xml:space="preserve">Listing </w:t>
      </w:r>
      <w:r>
        <w:fldChar w:fldCharType="begin"/>
      </w:r>
      <w:r w:rsidRPr="00D606CD">
        <w:rPr>
          <w:lang w:val="en-GB"/>
        </w:rPr>
        <w:instrText xml:space="preserve"> SEQ Listing \* ARABIC </w:instrText>
      </w:r>
      <w:r>
        <w:fldChar w:fldCharType="separate"/>
      </w:r>
      <w:r w:rsidR="00D62562">
        <w:rPr>
          <w:noProof/>
          <w:lang w:val="en-GB"/>
        </w:rPr>
        <w:t>6</w:t>
      </w:r>
      <w:r>
        <w:fldChar w:fldCharType="end"/>
      </w:r>
      <w:r w:rsidRPr="00D606CD">
        <w:rPr>
          <w:lang w:val="en-GB"/>
        </w:rPr>
        <w:t>: define near and far clipping plane</w:t>
      </w:r>
      <w:bookmarkEnd w:id="91"/>
    </w:p>
    <w:p w14:paraId="7BF16553" w14:textId="1966F686" w:rsidR="00282768" w:rsidRPr="00D606CD" w:rsidRDefault="00282768">
      <w:pPr>
        <w:spacing w:line="240" w:lineRule="auto"/>
        <w:jc w:val="left"/>
        <w:rPr>
          <w:lang w:val="en-GB"/>
        </w:rPr>
      </w:pPr>
    </w:p>
    <w:p w14:paraId="575E43BB" w14:textId="782C3534" w:rsidR="00D606CD" w:rsidRDefault="00AE4CCA" w:rsidP="00D606CD">
      <w:pPr>
        <w:pStyle w:val="ListParagraph"/>
      </w:pPr>
      <w:r>
        <w:t xml:space="preserve">Nachdem wir noch die Distanz vom Betrachter bis hin zur Projektionsfläche bestimmt haben, könne wir die Parameter berechnen, welche das View </w:t>
      </w:r>
      <w:proofErr w:type="spellStart"/>
      <w:r>
        <w:t>Frustum</w:t>
      </w:r>
      <w:proofErr w:type="spellEnd"/>
      <w:r>
        <w:t xml:space="preserve"> beschreiben:</w:t>
      </w:r>
    </w:p>
    <w:p w14:paraId="6B611649" w14:textId="06A0E489" w:rsidR="00D606CD" w:rsidRDefault="00D606CD" w:rsidP="00D606CD">
      <w:pPr>
        <w:pStyle w:val="ListParagraph"/>
      </w:pPr>
    </w:p>
    <w:bookmarkStart w:id="92" w:name="_MON_1640357737"/>
    <w:bookmarkEnd w:id="92"/>
    <w:p w14:paraId="656C128A" w14:textId="068CD09C" w:rsidR="00D606CD" w:rsidRDefault="00D606CD" w:rsidP="00D606CD">
      <w:pPr>
        <w:pStyle w:val="ListParagraph"/>
      </w:pPr>
      <w:r>
        <w:object w:dxaOrig="9072" w:dyaOrig="396" w14:anchorId="533D88D4">
          <v:shape id="_x0000_i1031" type="#_x0000_t75" style="width:453.6pt;height:19.9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1" DrawAspect="Content" ObjectID="_1640541731" r:id="rId55"/>
        </w:object>
      </w:r>
    </w:p>
    <w:p w14:paraId="4B7BCCF5" w14:textId="003D7F6F" w:rsidR="002B11BB" w:rsidRPr="00D606CD" w:rsidRDefault="00D606CD" w:rsidP="00D606CD">
      <w:pPr>
        <w:pStyle w:val="Caption"/>
        <w:jc w:val="center"/>
        <w:rPr>
          <w:lang w:val="en-GB"/>
        </w:rPr>
      </w:pPr>
      <w:bookmarkStart w:id="93" w:name="_Toc29928121"/>
      <w:r w:rsidRPr="00D606CD">
        <w:rPr>
          <w:lang w:val="en-GB"/>
        </w:rPr>
        <w:t xml:space="preserve">Listing </w:t>
      </w:r>
      <w:r>
        <w:fldChar w:fldCharType="begin"/>
      </w:r>
      <w:r w:rsidRPr="00D606CD">
        <w:rPr>
          <w:lang w:val="en-GB"/>
        </w:rPr>
        <w:instrText xml:space="preserve"> SEQ Listing \* ARABIC </w:instrText>
      </w:r>
      <w:r>
        <w:fldChar w:fldCharType="separate"/>
      </w:r>
      <w:r w:rsidR="00D62562">
        <w:rPr>
          <w:noProof/>
          <w:lang w:val="en-GB"/>
        </w:rPr>
        <w:t>7</w:t>
      </w:r>
      <w:r>
        <w:fldChar w:fldCharType="end"/>
      </w:r>
      <w:r w:rsidRPr="00D606CD">
        <w:rPr>
          <w:lang w:val="en-GB"/>
        </w:rPr>
        <w:t xml:space="preserve">: distance eye to </w:t>
      </w:r>
      <w:proofErr w:type="spellStart"/>
      <w:r w:rsidRPr="00D606CD">
        <w:rPr>
          <w:lang w:val="en-GB"/>
        </w:rPr>
        <w:t>projectionsscreen</w:t>
      </w:r>
      <w:bookmarkEnd w:id="93"/>
      <w:proofErr w:type="spellEnd"/>
    </w:p>
    <w:p w14:paraId="39ED571D" w14:textId="1A4F5994" w:rsidR="00D606CD" w:rsidRPr="00D606CD" w:rsidRDefault="00D606CD">
      <w:pPr>
        <w:spacing w:line="240" w:lineRule="auto"/>
        <w:jc w:val="left"/>
        <w:rPr>
          <w:sz w:val="22"/>
          <w:lang w:val="en-GB"/>
        </w:rPr>
      </w:pPr>
    </w:p>
    <w:bookmarkStart w:id="94" w:name="_MON_1640357837"/>
    <w:bookmarkEnd w:id="94"/>
    <w:p w14:paraId="66E4D822" w14:textId="77777777" w:rsidR="00D606CD" w:rsidRDefault="00D606CD" w:rsidP="00D606CD">
      <w:pPr>
        <w:keepNext/>
        <w:spacing w:line="240" w:lineRule="auto"/>
        <w:ind w:firstLine="708"/>
        <w:jc w:val="left"/>
      </w:pPr>
      <w:r>
        <w:rPr>
          <w:lang w:val="en-GB"/>
        </w:rPr>
        <w:object w:dxaOrig="9072" w:dyaOrig="1068" w14:anchorId="0424041E">
          <v:shape id="_x0000_i1032" type="#_x0000_t75" style="width:453.6pt;height:53.1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2" DrawAspect="Content" ObjectID="_1640541732" r:id="rId57"/>
        </w:object>
      </w:r>
    </w:p>
    <w:p w14:paraId="1146E369" w14:textId="0E41A684" w:rsidR="00D606CD" w:rsidRDefault="00D606CD" w:rsidP="00D606CD">
      <w:pPr>
        <w:pStyle w:val="Caption"/>
        <w:jc w:val="center"/>
        <w:rPr>
          <w:lang w:val="en-GB"/>
        </w:rPr>
      </w:pPr>
      <w:bookmarkStart w:id="95" w:name="_Toc29928122"/>
      <w:r w:rsidRPr="00A3522A">
        <w:rPr>
          <w:lang w:val="en-GB"/>
        </w:rPr>
        <w:t xml:space="preserve">Listing </w:t>
      </w:r>
      <w:r>
        <w:fldChar w:fldCharType="begin"/>
      </w:r>
      <w:r w:rsidRPr="00A3522A">
        <w:rPr>
          <w:lang w:val="en-GB"/>
        </w:rPr>
        <w:instrText xml:space="preserve"> SEQ Listing \* ARABIC </w:instrText>
      </w:r>
      <w:r>
        <w:fldChar w:fldCharType="separate"/>
      </w:r>
      <w:r w:rsidR="00D62562">
        <w:rPr>
          <w:noProof/>
          <w:lang w:val="en-GB"/>
        </w:rPr>
        <w:t>8</w:t>
      </w:r>
      <w:r>
        <w:fldChar w:fldCharType="end"/>
      </w:r>
      <w:r w:rsidRPr="00A3522A">
        <w:rPr>
          <w:lang w:val="en-GB"/>
        </w:rPr>
        <w:t xml:space="preserve">: calculate the parameters for the </w:t>
      </w:r>
      <w:proofErr w:type="spellStart"/>
      <w:r w:rsidRPr="00A3522A">
        <w:rPr>
          <w:lang w:val="en-GB"/>
        </w:rPr>
        <w:t>projectionMatrix</w:t>
      </w:r>
      <w:bookmarkEnd w:id="95"/>
      <w:proofErr w:type="spellEnd"/>
    </w:p>
    <w:p w14:paraId="5511E7D4" w14:textId="3A84BCAC" w:rsidR="00D606CD" w:rsidRPr="00D606CD" w:rsidRDefault="00D606CD">
      <w:pPr>
        <w:spacing w:line="240" w:lineRule="auto"/>
        <w:jc w:val="left"/>
        <w:rPr>
          <w:lang w:val="en-GB"/>
        </w:rPr>
      </w:pPr>
      <w:r w:rsidRPr="00D606CD">
        <w:rPr>
          <w:lang w:val="en-GB"/>
        </w:rPr>
        <w:br w:type="page"/>
      </w:r>
    </w:p>
    <w:p w14:paraId="6D000EAA" w14:textId="3DCFB119" w:rsidR="00C5530B" w:rsidRPr="00AC3FCC" w:rsidRDefault="00C5530B" w:rsidP="009B308B">
      <w:pPr>
        <w:pStyle w:val="ListParagraph"/>
        <w:numPr>
          <w:ilvl w:val="0"/>
          <w:numId w:val="12"/>
        </w:numPr>
        <w:rPr>
          <w:i/>
        </w:rPr>
      </w:pPr>
      <w:r>
        <w:lastRenderedPageBreak/>
        <w:t>Die letzten 3 schritte, die wir noch umsetzten müssen, sind die Transformationen. Dadurch wird einerseits bestimmt</w:t>
      </w:r>
      <w:r w:rsidR="008D1A83">
        <w:t>,</w:t>
      </w:r>
      <w:r>
        <w:t xml:space="preserve"> was die Unity-Kamera, also der Betrachter, sehen kann und anderseits werden die projizierten Punkte auf ihrer endgültigen Position auf dem Bildschirm abgebildet. Hierfür brauchen wir die Matrixtransformationen, welche im </w:t>
      </w:r>
      <w:r w:rsidRPr="00686B7F">
        <w:rPr>
          <w:i/>
        </w:rPr>
        <w:t>Kapitel</w:t>
      </w:r>
      <w:r w:rsidR="00AC3FCC" w:rsidRPr="00686B7F">
        <w:rPr>
          <w:i/>
        </w:rPr>
        <w:t xml:space="preserve"> 3.5.5 Koordinatensysteme</w:t>
      </w:r>
      <w:r w:rsidR="00AC3FCC">
        <w:t xml:space="preserve"> beschrieben sind.</w:t>
      </w:r>
    </w:p>
    <w:p w14:paraId="61BEF40B" w14:textId="75A52987" w:rsidR="00AC3FCC" w:rsidRDefault="00AC3FCC" w:rsidP="00AC3FCC">
      <w:pPr>
        <w:pStyle w:val="ListParagraph"/>
      </w:pPr>
    </w:p>
    <w:p w14:paraId="5C371095" w14:textId="769F582D" w:rsidR="00AC3FCC" w:rsidRDefault="00AC3FCC" w:rsidP="00AC3FCC">
      <w:pPr>
        <w:pStyle w:val="ListParagraph"/>
      </w:pPr>
      <w:r>
        <w:t>Zuerst</w:t>
      </w:r>
      <w:r w:rsidR="00686B7F">
        <w:t xml:space="preserve"> erstellen wir mittels der Projektionsmatrix das Anzeigevolumen, also der Kegelstumpf der im </w:t>
      </w:r>
      <w:r w:rsidR="00686B7F" w:rsidRPr="00686B7F">
        <w:rPr>
          <w:i/>
        </w:rPr>
        <w:t xml:space="preserve">Kapitel 3.5.4 Was ist das View </w:t>
      </w:r>
      <w:proofErr w:type="spellStart"/>
      <w:r w:rsidR="00686B7F" w:rsidRPr="00686B7F">
        <w:rPr>
          <w:i/>
        </w:rPr>
        <w:t>Frustum</w:t>
      </w:r>
      <w:proofErr w:type="spellEnd"/>
      <w:r w:rsidR="00686B7F">
        <w:t xml:space="preserve"> beschrieben:</w:t>
      </w:r>
    </w:p>
    <w:p w14:paraId="6551D1F5" w14:textId="7FCF0303" w:rsidR="00AC3FCC" w:rsidRDefault="00AC3FCC" w:rsidP="00AC3FCC">
      <w:pPr>
        <w:pStyle w:val="ListParagraph"/>
        <w:rPr>
          <w:noProof/>
        </w:rPr>
      </w:pPr>
    </w:p>
    <w:bookmarkStart w:id="96" w:name="_MON_1640357958"/>
    <w:bookmarkEnd w:id="96"/>
    <w:p w14:paraId="37E5B775" w14:textId="77777777" w:rsidR="00A3522A" w:rsidRDefault="00A3522A" w:rsidP="00A3522A">
      <w:pPr>
        <w:pStyle w:val="ListParagraph"/>
        <w:keepNext/>
      </w:pPr>
      <w:r>
        <w:object w:dxaOrig="9072" w:dyaOrig="4627" w14:anchorId="7EE507C0">
          <v:shape id="_x0000_i1033" type="#_x0000_t75" style="width:453.6pt;height:231.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3" DrawAspect="Content" ObjectID="_1640541733" r:id="rId59"/>
        </w:object>
      </w:r>
    </w:p>
    <w:p w14:paraId="43B39010" w14:textId="00B2739A" w:rsidR="00A3522A" w:rsidRDefault="00A3522A" w:rsidP="00A3522A">
      <w:pPr>
        <w:pStyle w:val="Caption"/>
        <w:jc w:val="center"/>
      </w:pPr>
      <w:bookmarkStart w:id="97" w:name="_Toc29928123"/>
      <w:r>
        <w:t xml:space="preserve">Listing </w:t>
      </w:r>
      <w:fldSimple w:instr=" SEQ Listing \* ARABIC ">
        <w:r w:rsidR="00D62562">
          <w:rPr>
            <w:noProof/>
          </w:rPr>
          <w:t>9</w:t>
        </w:r>
      </w:fldSimple>
      <w:r>
        <w:t xml:space="preserve">: </w:t>
      </w:r>
      <w:proofErr w:type="spellStart"/>
      <w:r w:rsidRPr="005360C6">
        <w:t>set</w:t>
      </w:r>
      <w:proofErr w:type="spellEnd"/>
      <w:r w:rsidRPr="005360C6">
        <w:t xml:space="preserve"> </w:t>
      </w:r>
      <w:proofErr w:type="spellStart"/>
      <w:r w:rsidRPr="005360C6">
        <w:t>the</w:t>
      </w:r>
      <w:proofErr w:type="spellEnd"/>
      <w:r w:rsidRPr="005360C6">
        <w:t xml:space="preserve"> </w:t>
      </w:r>
      <w:proofErr w:type="spellStart"/>
      <w:r w:rsidRPr="005360C6">
        <w:t>projectionMatrix</w:t>
      </w:r>
      <w:bookmarkEnd w:id="97"/>
      <w:proofErr w:type="spellEnd"/>
    </w:p>
    <w:p w14:paraId="66668CEF" w14:textId="77777777" w:rsidR="00407CF8" w:rsidRDefault="00407CF8">
      <w:pPr>
        <w:spacing w:line="240" w:lineRule="auto"/>
        <w:jc w:val="left"/>
      </w:pPr>
      <w:r>
        <w:br w:type="page"/>
      </w:r>
    </w:p>
    <w:p w14:paraId="6772BEAC" w14:textId="37EEFCD7" w:rsidR="00AE4CCA" w:rsidRPr="00686B7F" w:rsidRDefault="00686B7F" w:rsidP="009B308B">
      <w:pPr>
        <w:pStyle w:val="ListParagraph"/>
        <w:numPr>
          <w:ilvl w:val="0"/>
          <w:numId w:val="12"/>
        </w:numPr>
        <w:rPr>
          <w:i/>
        </w:rPr>
      </w:pPr>
      <w:r>
        <w:lastRenderedPageBreak/>
        <w:t xml:space="preserve">Anschliessend müssen wir noch eine Rotation machen, da das View </w:t>
      </w:r>
      <w:proofErr w:type="spellStart"/>
      <w:r>
        <w:t>Frustum</w:t>
      </w:r>
      <w:proofErr w:type="spellEnd"/>
      <w:r>
        <w:t xml:space="preserve"> aktuell von der Projektionsfläche wegschaut:</w:t>
      </w:r>
    </w:p>
    <w:p w14:paraId="79DA3E94" w14:textId="77777777" w:rsidR="004140E1" w:rsidRPr="004140E1" w:rsidRDefault="004140E1" w:rsidP="00686B7F">
      <w:pPr>
        <w:pStyle w:val="ListParagraph"/>
        <w:rPr>
          <w:i/>
          <w:noProof/>
          <w:sz w:val="10"/>
        </w:rPr>
      </w:pPr>
    </w:p>
    <w:bookmarkStart w:id="98" w:name="_MON_1640358074"/>
    <w:bookmarkEnd w:id="98"/>
    <w:p w14:paraId="4B26B1AD" w14:textId="77777777" w:rsidR="004140E1" w:rsidRDefault="004140E1" w:rsidP="004140E1">
      <w:pPr>
        <w:pStyle w:val="ListParagraph"/>
        <w:keepNext/>
      </w:pPr>
      <w:r>
        <w:rPr>
          <w:i/>
        </w:rPr>
        <w:object w:dxaOrig="9072" w:dyaOrig="4627" w14:anchorId="5526D01D">
          <v:shape id="_x0000_i1034" type="#_x0000_t75" style="width:453.6pt;height:23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4" DrawAspect="Content" ObjectID="_1640541734" r:id="rId61"/>
        </w:object>
      </w:r>
    </w:p>
    <w:p w14:paraId="09542064" w14:textId="43374215" w:rsidR="00686B7F" w:rsidRPr="00944FA8" w:rsidRDefault="004140E1" w:rsidP="004140E1">
      <w:pPr>
        <w:pStyle w:val="Caption"/>
        <w:jc w:val="center"/>
        <w:rPr>
          <w:i/>
          <w:lang w:val="en-GB"/>
        </w:rPr>
      </w:pPr>
      <w:bookmarkStart w:id="99" w:name="_Toc29928124"/>
      <w:r w:rsidRPr="00944FA8">
        <w:rPr>
          <w:lang w:val="en-GB"/>
        </w:rPr>
        <w:t xml:space="preserve">Listing </w:t>
      </w:r>
      <w:r>
        <w:fldChar w:fldCharType="begin"/>
      </w:r>
      <w:r w:rsidRPr="00944FA8">
        <w:rPr>
          <w:lang w:val="en-GB"/>
        </w:rPr>
        <w:instrText xml:space="preserve"> SEQ Listing \* ARABIC </w:instrText>
      </w:r>
      <w:r>
        <w:fldChar w:fldCharType="separate"/>
      </w:r>
      <w:r w:rsidR="00D62562">
        <w:rPr>
          <w:noProof/>
          <w:lang w:val="en-GB"/>
        </w:rPr>
        <w:t>10</w:t>
      </w:r>
      <w:r>
        <w:fldChar w:fldCharType="end"/>
      </w:r>
      <w:r w:rsidRPr="00944FA8">
        <w:rPr>
          <w:lang w:val="en-GB"/>
        </w:rPr>
        <w:t>: World to Camera space (View Matrix)</w:t>
      </w:r>
      <w:bookmarkEnd w:id="99"/>
    </w:p>
    <w:p w14:paraId="6B182C71" w14:textId="3473F592" w:rsidR="00AE4CCA" w:rsidRPr="00C5530B" w:rsidRDefault="00412DFD" w:rsidP="009B308B">
      <w:pPr>
        <w:pStyle w:val="ListParagraph"/>
        <w:numPr>
          <w:ilvl w:val="0"/>
          <w:numId w:val="12"/>
        </w:numPr>
      </w:pPr>
      <w:r>
        <w:t xml:space="preserve">In einem letzten Schritt müssen wir die Spitze der Pyramide zum Auge führen, dies erreichen wir mit folgender </w:t>
      </w:r>
      <w:proofErr w:type="spellStart"/>
      <w:r>
        <w:t>translationMatrix</w:t>
      </w:r>
      <w:proofErr w:type="spellEnd"/>
      <w:r>
        <w:t>:</w:t>
      </w:r>
    </w:p>
    <w:p w14:paraId="196DEC14" w14:textId="4C7724E3" w:rsidR="002B11BB" w:rsidRPr="00944FA8" w:rsidRDefault="002B11BB" w:rsidP="002B11BB">
      <w:pPr>
        <w:pStyle w:val="ListParagraph"/>
        <w:rPr>
          <w:noProof/>
          <w:sz w:val="10"/>
        </w:rPr>
      </w:pPr>
    </w:p>
    <w:bookmarkStart w:id="100" w:name="_MON_1640358174"/>
    <w:bookmarkEnd w:id="100"/>
    <w:p w14:paraId="604F2BA9" w14:textId="77777777" w:rsidR="00944FA8" w:rsidRDefault="00944FA8" w:rsidP="00944FA8">
      <w:pPr>
        <w:pStyle w:val="ListParagraph"/>
        <w:keepNext/>
      </w:pPr>
      <w:r>
        <w:object w:dxaOrig="9072" w:dyaOrig="4627" w14:anchorId="2284C615">
          <v:shape id="_x0000_i1035" type="#_x0000_t75" style="width:453.6pt;height:231.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5" DrawAspect="Content" ObjectID="_1640541735" r:id="rId63"/>
        </w:object>
      </w:r>
    </w:p>
    <w:p w14:paraId="11CEF800" w14:textId="626F4B06" w:rsidR="004140E1" w:rsidRPr="0059557F" w:rsidRDefault="00944FA8" w:rsidP="00944FA8">
      <w:pPr>
        <w:pStyle w:val="Caption"/>
        <w:jc w:val="center"/>
        <w:rPr>
          <w:lang w:val="en-GB"/>
        </w:rPr>
      </w:pPr>
      <w:bookmarkStart w:id="101" w:name="_Toc29928125"/>
      <w:r w:rsidRPr="0059557F">
        <w:rPr>
          <w:lang w:val="en-GB"/>
        </w:rPr>
        <w:t xml:space="preserve">Listing </w:t>
      </w:r>
      <w:r>
        <w:fldChar w:fldCharType="begin"/>
      </w:r>
      <w:r w:rsidRPr="0059557F">
        <w:rPr>
          <w:lang w:val="en-GB"/>
        </w:rPr>
        <w:instrText xml:space="preserve"> SEQ Listing \* ARABIC </w:instrText>
      </w:r>
      <w:r>
        <w:fldChar w:fldCharType="separate"/>
      </w:r>
      <w:r w:rsidR="00D62562">
        <w:rPr>
          <w:noProof/>
          <w:lang w:val="en-GB"/>
        </w:rPr>
        <w:t>11</w:t>
      </w:r>
      <w:r>
        <w:fldChar w:fldCharType="end"/>
      </w:r>
      <w:r w:rsidRPr="0059557F">
        <w:rPr>
          <w:lang w:val="en-GB"/>
        </w:rPr>
        <w:t>: Model to World space (</w:t>
      </w:r>
      <w:proofErr w:type="spellStart"/>
      <w:r w:rsidRPr="0059557F">
        <w:rPr>
          <w:lang w:val="en-GB"/>
        </w:rPr>
        <w:t>ModelMatrix</w:t>
      </w:r>
      <w:proofErr w:type="spellEnd"/>
      <w:r w:rsidRPr="0059557F">
        <w:rPr>
          <w:lang w:val="en-GB"/>
        </w:rPr>
        <w:t>)</w:t>
      </w:r>
      <w:bookmarkEnd w:id="101"/>
    </w:p>
    <w:p w14:paraId="3E1F431B" w14:textId="77777777" w:rsidR="004140E1" w:rsidRPr="0059557F" w:rsidRDefault="004140E1">
      <w:pPr>
        <w:spacing w:line="240" w:lineRule="auto"/>
        <w:jc w:val="left"/>
        <w:rPr>
          <w:lang w:val="en-GB"/>
        </w:rPr>
      </w:pPr>
      <w:r w:rsidRPr="0059557F">
        <w:rPr>
          <w:lang w:val="en-GB"/>
        </w:rPr>
        <w:br w:type="page"/>
      </w:r>
    </w:p>
    <w:p w14:paraId="320FD289" w14:textId="24E69CEF" w:rsidR="00412DFD" w:rsidRDefault="00412DFD" w:rsidP="00412DFD">
      <w:pPr>
        <w:pStyle w:val="ListParagraph"/>
        <w:numPr>
          <w:ilvl w:val="0"/>
          <w:numId w:val="12"/>
        </w:numPr>
      </w:pPr>
      <w:r>
        <w:lastRenderedPageBreak/>
        <w:t>Im allerletzten Schritt müssen wir die ganze Matrixtransformationen noch der Unity-Kamera anhängen:</w:t>
      </w:r>
    </w:p>
    <w:p w14:paraId="6E7884F5" w14:textId="20918AB1" w:rsidR="0059557F" w:rsidRPr="00FC4A4F" w:rsidRDefault="0059557F" w:rsidP="00412DFD">
      <w:pPr>
        <w:pStyle w:val="ListParagraph"/>
        <w:rPr>
          <w:noProof/>
          <w:sz w:val="12"/>
        </w:rPr>
      </w:pPr>
    </w:p>
    <w:bookmarkStart w:id="102" w:name="_MON_1640358349"/>
    <w:bookmarkEnd w:id="102"/>
    <w:p w14:paraId="6901F7E5" w14:textId="77777777" w:rsidR="0059557F" w:rsidRDefault="0059557F" w:rsidP="0059557F">
      <w:pPr>
        <w:pStyle w:val="ListParagraph"/>
        <w:keepNext/>
      </w:pPr>
      <w:r>
        <w:object w:dxaOrig="9072" w:dyaOrig="445" w14:anchorId="549374BA">
          <v:shape id="_x0000_i1036" type="#_x0000_t75" style="width:453.6pt;height:22.15pt" o:ole="" o:bordertopcolor="this" o:borderleftcolor="this" o:borderbottomcolor="this" o:borderrightcolor="this">
            <v:imagedata r:id="rId64" o:title=""/>
            <w10:bordertop type="single" width="6"/>
            <w10:borderleft type="single" width="6"/>
            <w10:borderbottom type="single" width="6"/>
            <w10:borderright type="single" width="6"/>
          </v:shape>
          <o:OLEObject Type="Embed" ProgID="Word.OpenDocumentText.12" ShapeID="_x0000_i1036" DrawAspect="Content" ObjectID="_1640541736" r:id="rId65"/>
        </w:object>
      </w:r>
    </w:p>
    <w:p w14:paraId="46E478D6" w14:textId="6CE8BEEC" w:rsidR="0059557F" w:rsidRPr="006E76D2" w:rsidRDefault="0059557F" w:rsidP="0059557F">
      <w:pPr>
        <w:pStyle w:val="Caption"/>
        <w:jc w:val="center"/>
        <w:rPr>
          <w:lang w:val="en-GB"/>
        </w:rPr>
      </w:pPr>
      <w:bookmarkStart w:id="103" w:name="_Toc29928126"/>
      <w:r w:rsidRPr="006E76D2">
        <w:rPr>
          <w:lang w:val="en-GB"/>
        </w:rPr>
        <w:t xml:space="preserve">Listing </w:t>
      </w:r>
      <w:r>
        <w:fldChar w:fldCharType="begin"/>
      </w:r>
      <w:r w:rsidRPr="006E76D2">
        <w:rPr>
          <w:lang w:val="en-GB"/>
        </w:rPr>
        <w:instrText xml:space="preserve"> SEQ Listing \* ARABIC </w:instrText>
      </w:r>
      <w:r>
        <w:fldChar w:fldCharType="separate"/>
      </w:r>
      <w:r w:rsidR="00D62562">
        <w:rPr>
          <w:noProof/>
          <w:lang w:val="en-GB"/>
        </w:rPr>
        <w:t>12</w:t>
      </w:r>
      <w:r>
        <w:fldChar w:fldCharType="end"/>
      </w:r>
      <w:r w:rsidRPr="006E76D2">
        <w:rPr>
          <w:lang w:val="en-GB"/>
        </w:rPr>
        <w:t>: add transformation to unity cam</w:t>
      </w:r>
      <w:bookmarkEnd w:id="103"/>
    </w:p>
    <w:p w14:paraId="29068D04" w14:textId="72B2F2B2" w:rsidR="00625734" w:rsidRDefault="00BB3709" w:rsidP="00C670E3">
      <w:pPr>
        <w:pStyle w:val="Heading3"/>
      </w:pPr>
      <w:r>
        <w:t>Ergebnis</w:t>
      </w:r>
    </w:p>
    <w:p w14:paraId="0E17E1D2" w14:textId="34FC00CB" w:rsidR="00436553" w:rsidRDefault="00436553" w:rsidP="00DA191E">
      <w:r>
        <w:t xml:space="preserve">Et </w:t>
      </w:r>
      <w:r w:rsidR="00F16C51">
        <w:t>v</w:t>
      </w:r>
      <w:r>
        <w:t>oilà, wenn wir uns nun im Raum bewegen, so stimmt die Perspektive des Bildes, das auf dem Fernseher angezeigt wird, relativ zu unserer Position. Allerdings ist zu erwähnen, dass sich der Betrachter zwar im Raum bewegt, aber die Mathematik der perspektivischen Projektion uns dies verbietet. Die Kamera ist am Ursprung gefangen</w:t>
      </w:r>
      <w:r w:rsidR="00EE4971">
        <w:t>.</w:t>
      </w:r>
      <w:r>
        <w:t xml:space="preserve"> </w:t>
      </w:r>
      <w:r w:rsidR="00EE4971">
        <w:t>D</w:t>
      </w:r>
      <w:r>
        <w:t>as heisst</w:t>
      </w:r>
      <w:r w:rsidR="00EE4971">
        <w:t>,</w:t>
      </w:r>
      <w:r>
        <w:t xml:space="preserve"> wenn sich der Betrachter um zwei Schritte nach links bewegt, so bewegt in der 3D-Computergrafik die Kamera sich </w:t>
      </w:r>
      <w:r w:rsidRPr="004F6059">
        <w:t>nicht mit</w:t>
      </w:r>
      <w:r w:rsidR="00EE4971">
        <w:t>.</w:t>
      </w:r>
      <w:r>
        <w:t xml:space="preserve"> </w:t>
      </w:r>
      <w:r w:rsidR="00EE4971">
        <w:t>S</w:t>
      </w:r>
      <w:r>
        <w:t>tattdessen wird die ganze Welt um zwei Einheiten nach Links verschoben.</w:t>
      </w:r>
    </w:p>
    <w:p w14:paraId="79C410CB" w14:textId="71C543E3" w:rsidR="00573640" w:rsidRDefault="00573640" w:rsidP="00DA191E"/>
    <w:p w14:paraId="37CA5D51" w14:textId="79141215" w:rsidR="00573640" w:rsidRDefault="001C71D9" w:rsidP="00DA191E">
      <w:r>
        <w:t>Leider konnte ich in dieser Iteration nicht de</w:t>
      </w:r>
      <w:r w:rsidR="00EE4971">
        <w:t>n</w:t>
      </w:r>
      <w:r>
        <w:t xml:space="preserve"> Lösungsansatz Umsetzen</w:t>
      </w:r>
      <w:r w:rsidR="00F16C51">
        <w:t>,</w:t>
      </w:r>
      <w:r>
        <w:t xml:space="preserve"> der eigentlich eingeplant war</w:t>
      </w:r>
      <w:r w:rsidR="00EE4971">
        <w:t>.</w:t>
      </w:r>
      <w:r>
        <w:t xml:space="preserve"> </w:t>
      </w:r>
      <w:r w:rsidR="00EE4971">
        <w:t>A</w:t>
      </w:r>
      <w:r>
        <w:t>ber trotzdem war ich ziemlich froh, dass ich eine Lösung gefunden und erarbeiten konnte</w:t>
      </w:r>
      <w:r w:rsidR="00F16C51">
        <w:t>,</w:t>
      </w:r>
      <w:r>
        <w:t xml:space="preserve"> die mir das gewünschte Ergebnis lieferte. Da ich schon während de</w:t>
      </w:r>
      <w:r w:rsidR="00F16C51">
        <w:t>r</w:t>
      </w:r>
      <w:r>
        <w:t xml:space="preserve"> ersten beiden Iterationen </w:t>
      </w:r>
      <w:r w:rsidR="00EE4971">
        <w:t>mit der Vorstellung des mit Herrn Hudritsch besprochene und abgestimmte Lösungs</w:t>
      </w:r>
      <w:r w:rsidR="000C3272">
        <w:t xml:space="preserve">ansatzes Mühe hatte, </w:t>
      </w:r>
      <w:r>
        <w:t>war ich ziemlich froh</w:t>
      </w:r>
      <w:r w:rsidR="00711D32">
        <w:t>,</w:t>
      </w:r>
      <w:r>
        <w:t xml:space="preserve"> als ich auf das </w:t>
      </w:r>
      <w:r w:rsidR="000C3272">
        <w:t>Dokument</w:t>
      </w:r>
      <w:r>
        <w:t xml:space="preserve"> von Robert </w:t>
      </w:r>
      <w:proofErr w:type="spellStart"/>
      <w:r>
        <w:t>Kooima</w:t>
      </w:r>
      <w:proofErr w:type="spellEnd"/>
      <w:r>
        <w:t xml:space="preserve"> – </w:t>
      </w:r>
      <w:proofErr w:type="spellStart"/>
      <w:r>
        <w:t>Generalized</w:t>
      </w:r>
      <w:proofErr w:type="spellEnd"/>
      <w:r>
        <w:t xml:space="preserve"> </w:t>
      </w:r>
      <w:proofErr w:type="spellStart"/>
      <w:r>
        <w:t>Perspective</w:t>
      </w:r>
      <w:proofErr w:type="spellEnd"/>
      <w:r>
        <w:t xml:space="preserve"> </w:t>
      </w:r>
      <w:proofErr w:type="spellStart"/>
      <w:r>
        <w:t>Projection</w:t>
      </w:r>
      <w:proofErr w:type="spellEnd"/>
      <w:r w:rsidR="000C3272">
        <w:t xml:space="preserve"> [</w:t>
      </w:r>
      <w:r w:rsidR="000E7FDE">
        <w:t>25</w:t>
      </w:r>
      <w:r w:rsidR="000C3272">
        <w:t>]</w:t>
      </w:r>
      <w:r>
        <w:t xml:space="preserve"> gestossen bin. Dieses </w:t>
      </w:r>
      <w:r w:rsidR="000C3272">
        <w:t>Dokument</w:t>
      </w:r>
      <w:r>
        <w:t xml:space="preserve"> half mir sehr</w:t>
      </w:r>
      <w:r w:rsidR="00711D32">
        <w:t>,</w:t>
      </w:r>
      <w:r w:rsidR="001972D1">
        <w:t xml:space="preserve"> einen Einstieg zu finden und schlussendlich </w:t>
      </w:r>
      <w:r w:rsidR="000C3272">
        <w:t>einen anderen</w:t>
      </w:r>
      <w:r w:rsidR="001972D1">
        <w:t xml:space="preserve"> Lösungsansatz zu erarbeiten.</w:t>
      </w:r>
    </w:p>
    <w:p w14:paraId="45BE1800" w14:textId="77777777" w:rsidR="006E76D2" w:rsidRDefault="006E76D2" w:rsidP="006E76D2">
      <w:pPr>
        <w:keepNext/>
        <w:jc w:val="center"/>
      </w:pPr>
      <w:r>
        <w:rPr>
          <w:noProof/>
        </w:rPr>
        <w:drawing>
          <wp:inline distT="0" distB="0" distL="0" distR="0" wp14:anchorId="4CD292FC" wp14:editId="1CFA5586">
            <wp:extent cx="4549002" cy="340995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53117" cy="3413035"/>
                    </a:xfrm>
                    <a:prstGeom prst="rect">
                      <a:avLst/>
                    </a:prstGeom>
                    <a:noFill/>
                    <a:ln>
                      <a:noFill/>
                    </a:ln>
                  </pic:spPr>
                </pic:pic>
              </a:graphicData>
            </a:graphic>
          </wp:inline>
        </w:drawing>
      </w:r>
    </w:p>
    <w:p w14:paraId="0CDA674F" w14:textId="03638B63" w:rsidR="00C670E3" w:rsidRDefault="006E76D2" w:rsidP="006E76D2">
      <w:pPr>
        <w:pStyle w:val="Caption"/>
        <w:jc w:val="center"/>
        <w:rPr>
          <w:rFonts w:eastAsia="Times New Roman"/>
          <w:bCs w:val="0"/>
          <w:sz w:val="24"/>
          <w:szCs w:val="26"/>
        </w:rPr>
      </w:pPr>
      <w:bookmarkStart w:id="104" w:name="_Toc29928109"/>
      <w:r>
        <w:t xml:space="preserve">Abbildung </w:t>
      </w:r>
      <w:fldSimple w:instr=" SEQ Abbildung \* ARABIC ">
        <w:r w:rsidR="00D62562">
          <w:rPr>
            <w:noProof/>
          </w:rPr>
          <w:t>25</w:t>
        </w:r>
      </w:fldSimple>
      <w:r>
        <w:t>: Betrachter in Action</w:t>
      </w:r>
      <w:bookmarkEnd w:id="104"/>
      <w:r w:rsidR="00C670E3">
        <w:br w:type="page"/>
      </w:r>
    </w:p>
    <w:p w14:paraId="31B9EAC3" w14:textId="654ADB60" w:rsidR="00C670E3" w:rsidRDefault="00DA191E" w:rsidP="00C670E3">
      <w:pPr>
        <w:pStyle w:val="Heading2"/>
        <w:rPr>
          <w:rStyle w:val="Heading2Char"/>
        </w:rPr>
      </w:pPr>
      <w:bookmarkStart w:id="105" w:name="_Toc29928025"/>
      <w:r>
        <w:lastRenderedPageBreak/>
        <w:t>Vierte Iteration</w:t>
      </w:r>
      <w:bookmarkEnd w:id="105"/>
    </w:p>
    <w:p w14:paraId="5785A2F9" w14:textId="795C44A3" w:rsidR="00947C54" w:rsidRPr="00CD3AFA" w:rsidRDefault="00947C54" w:rsidP="00947C54">
      <w:pPr>
        <w:rPr>
          <w:i/>
        </w:rPr>
      </w:pPr>
      <w:r w:rsidRPr="00CD3AFA">
        <w:rPr>
          <w:i/>
        </w:rPr>
        <w:t>Erstens kommt es anders, zweitens als man denkt!</w:t>
      </w:r>
    </w:p>
    <w:p w14:paraId="447002FF" w14:textId="77777777" w:rsidR="00C670E3" w:rsidRDefault="00C670E3" w:rsidP="00C670E3">
      <w:pPr>
        <w:pStyle w:val="Heading3"/>
      </w:pPr>
      <w:r>
        <w:t>Ziele</w:t>
      </w:r>
    </w:p>
    <w:p w14:paraId="182FC768" w14:textId="29AD9917" w:rsidR="00ED0BB4" w:rsidRPr="00ED0BB4" w:rsidRDefault="00ED0BB4" w:rsidP="00ED0BB4">
      <w:r>
        <w:t xml:space="preserve">Hätte ich den ersten Lösungsansatz </w:t>
      </w:r>
      <w:r w:rsidR="00CD3AFA">
        <w:t>verstanden und implementiert</w:t>
      </w:r>
      <w:r>
        <w:t xml:space="preserve">, so hätte ich in der vierten und letzten Iteration alle erarbeite Komponenten zusammengeführt und noch </w:t>
      </w:r>
      <w:r w:rsidR="00B70DBE">
        <w:t xml:space="preserve">die </w:t>
      </w:r>
      <w:r>
        <w:t>letzte</w:t>
      </w:r>
      <w:r w:rsidR="00B70DBE">
        <w:t>n</w:t>
      </w:r>
      <w:r>
        <w:t xml:space="preserve"> Anpassungen vorgenommen. Da aber alles ein bisschen anders kam</w:t>
      </w:r>
      <w:r w:rsidR="003E013B">
        <w:t xml:space="preserve"> als geplant</w:t>
      </w:r>
      <w:r>
        <w:t xml:space="preserve"> und ich mich nun für einen anderen Lösungsansatz entschieden habe, erfolgte hier das erweitern der </w:t>
      </w:r>
      <w:r w:rsidR="00EF5468">
        <w:t>Szene,</w:t>
      </w:r>
      <w:r>
        <w:t xml:space="preserve"> die der Betrachter anschauen soll.</w:t>
      </w:r>
    </w:p>
    <w:p w14:paraId="7C01A14B" w14:textId="3B69D1DA" w:rsidR="00C670E3" w:rsidRPr="00BB3709" w:rsidRDefault="00BB3709" w:rsidP="00C670E3">
      <w:pPr>
        <w:pStyle w:val="Heading3"/>
      </w:pPr>
      <w:r w:rsidRPr="00BB3709">
        <w:t>Umsetzung</w:t>
      </w:r>
    </w:p>
    <w:p w14:paraId="6595A325" w14:textId="73AAE82B" w:rsidR="004436F7" w:rsidRDefault="00A34701" w:rsidP="00C670E3">
      <w:r>
        <w:t>Die gewählte Szene für das Endprodukt war eine Box in einem Schachbrettmuster</w:t>
      </w:r>
      <w:r w:rsidR="003C78BF">
        <w:t>,</w:t>
      </w:r>
      <w:r>
        <w:t xml:space="preserve"> in die der Betrachter schauen soll. In dieser Box gibt es diverse </w:t>
      </w:r>
      <w:r w:rsidR="00EA4960">
        <w:t>g</w:t>
      </w:r>
      <w:r>
        <w:t>eometrische Formen</w:t>
      </w:r>
      <w:r w:rsidR="00EA4960">
        <w:t>.</w:t>
      </w:r>
      <w:r>
        <w:t xml:space="preserve"> </w:t>
      </w:r>
      <w:r w:rsidR="00EA4960">
        <w:t>G</w:t>
      </w:r>
      <w:r>
        <w:t>enauer gesagt ein</w:t>
      </w:r>
      <w:r w:rsidR="00C553FD">
        <w:t>en</w:t>
      </w:r>
      <w:r>
        <w:t xml:space="preserve"> gelbe</w:t>
      </w:r>
      <w:r w:rsidR="00C553FD">
        <w:t>n</w:t>
      </w:r>
      <w:r>
        <w:t xml:space="preserve"> </w:t>
      </w:r>
      <w:r w:rsidR="00C553FD">
        <w:t>Zylinder,</w:t>
      </w:r>
      <w:r>
        <w:t xml:space="preserve"> der </w:t>
      </w:r>
      <w:r w:rsidR="00C553FD">
        <w:t xml:space="preserve">sich auch um die eigene Achse drehen kann, eine blaues sowie ein rotes Quadrat. Alle </w:t>
      </w:r>
      <w:r w:rsidR="00EA4960">
        <w:t>g</w:t>
      </w:r>
      <w:r w:rsidR="00C553FD">
        <w:t>eometrischen Formen sind leicht versetzt. Die ganze Box kann man auch ausblenden und es erscheinen zwei Schneemänner. Der schwierigste Part dieser Iteration war es</w:t>
      </w:r>
      <w:r w:rsidR="008308BE">
        <w:t>,</w:t>
      </w:r>
      <w:r w:rsidR="00C553FD">
        <w:t xml:space="preserve"> die Box so zu platzieren damit</w:t>
      </w:r>
      <w:r w:rsidR="003C78BF">
        <w:t>,</w:t>
      </w:r>
      <w:r w:rsidR="00C553FD">
        <w:t xml:space="preserve"> wenn sich der Betrachter auf der </w:t>
      </w:r>
      <w:r w:rsidR="00947C54">
        <w:t>Höhe</w:t>
      </w:r>
      <w:r w:rsidR="00C553FD">
        <w:t xml:space="preserve"> der linken oder rechte Kante des Fernseher</w:t>
      </w:r>
      <w:r w:rsidR="003C78BF">
        <w:t>s</w:t>
      </w:r>
      <w:r w:rsidR="00C553FD">
        <w:t xml:space="preserve"> befindet, </w:t>
      </w:r>
      <w:r w:rsidR="008308BE">
        <w:t>er auch die Kanten der linken oder eben rechte</w:t>
      </w:r>
      <w:r w:rsidR="003C78BF">
        <w:t>n</w:t>
      </w:r>
      <w:r w:rsidR="008308BE">
        <w:t xml:space="preserve"> </w:t>
      </w:r>
      <w:r w:rsidR="00EA4960">
        <w:t xml:space="preserve">Seite </w:t>
      </w:r>
      <w:r w:rsidR="008308BE">
        <w:t>der Box sieht und nicht noch eine schraffierte Wand.</w:t>
      </w:r>
      <w:r w:rsidR="004436F7">
        <w:t xml:space="preserve"> Zudem wurde in dieser Iteration das gesamte System getestet. Funktioniert alles wie gewünscht? Was meint der </w:t>
      </w:r>
      <w:r w:rsidR="00EA4960">
        <w:t>Tester</w:t>
      </w:r>
      <w:r w:rsidR="004436F7">
        <w:t xml:space="preserve"> dazu?</w:t>
      </w:r>
    </w:p>
    <w:p w14:paraId="38A0A7AC" w14:textId="6F0BF589" w:rsidR="00DA191E" w:rsidRDefault="00BB3709" w:rsidP="00C670E3">
      <w:pPr>
        <w:pStyle w:val="Heading3"/>
      </w:pPr>
      <w:r>
        <w:t>Ergebnis</w:t>
      </w:r>
    </w:p>
    <w:p w14:paraId="5AD748C9" w14:textId="2FB71BE3" w:rsidR="00DA191E" w:rsidRPr="00DA191E" w:rsidRDefault="00D63FFA" w:rsidP="004F6059">
      <w:r>
        <w:t xml:space="preserve">In der vierten und letzten Iteration entstand zusammen mit Blender und Unity die </w:t>
      </w:r>
      <w:r w:rsidR="00B3081D">
        <w:t>Szene,</w:t>
      </w:r>
      <w:r>
        <w:t xml:space="preserve"> die der Betrachter schlussendlich anschauen kann. </w:t>
      </w:r>
      <w:r w:rsidR="00716E7A">
        <w:t>Ein kurzer Feldtest bestätige mir</w:t>
      </w:r>
      <w:r w:rsidR="003C78BF">
        <w:t>,</w:t>
      </w:r>
      <w:r w:rsidR="00716E7A">
        <w:t xml:space="preserve"> da</w:t>
      </w:r>
      <w:r w:rsidR="003C78BF">
        <w:t>s</w:t>
      </w:r>
      <w:r w:rsidR="00716E7A">
        <w:t>s mit dem zweiten Lösungsansatz die Projektziele erreicht wurden.</w:t>
      </w:r>
      <w:r w:rsidR="00D17DB7">
        <w:t xml:space="preserve"> </w:t>
      </w:r>
      <w:r w:rsidR="00122DD4">
        <w:t xml:space="preserve">Sicherlich wäre in dieser Zeit noch eine grössere und vielleicht </w:t>
      </w:r>
      <w:r w:rsidR="003C78BF">
        <w:t>i</w:t>
      </w:r>
      <w:r w:rsidR="00122DD4">
        <w:t xml:space="preserve">nteressantere </w:t>
      </w:r>
      <w:r w:rsidR="004F6059">
        <w:t>Szenen Modellierung</w:t>
      </w:r>
      <w:r w:rsidR="00122DD4">
        <w:t xml:space="preserve"> möglich gewesen</w:t>
      </w:r>
      <w:r w:rsidR="004F6059">
        <w:t xml:space="preserve">. </w:t>
      </w:r>
      <w:r w:rsidR="00853A01">
        <w:t xml:space="preserve">Jedoch </w:t>
      </w:r>
      <w:r w:rsidR="004F6059">
        <w:t>investierte</w:t>
      </w:r>
      <w:r w:rsidR="00853A01">
        <w:t xml:space="preserve"> ich</w:t>
      </w:r>
      <w:r w:rsidR="004F6059">
        <w:t xml:space="preserve"> nochmals ein bisschen Zeit in den ersten Lösungsansatz. So schaute ich mir diverse Tutorials an und versuchte ein, zwei Beispiele von </w:t>
      </w:r>
      <w:proofErr w:type="spellStart"/>
      <w:r w:rsidR="004F6059">
        <w:t>Shader-Programming</w:t>
      </w:r>
      <w:proofErr w:type="spellEnd"/>
      <w:r w:rsidR="004F6059">
        <w:t xml:space="preserve"> nach zu schreiben</w:t>
      </w:r>
      <w:r w:rsidR="003C78BF">
        <w:t>,</w:t>
      </w:r>
      <w:r w:rsidR="004F6059">
        <w:t xml:space="preserve"> um das Konzept zu verstehen. </w:t>
      </w:r>
      <w:r w:rsidR="00C80BC7">
        <w:t>Nach</w:t>
      </w:r>
      <w:r w:rsidR="004F6059">
        <w:t xml:space="preserve"> 3-4 Tagen</w:t>
      </w:r>
      <w:r w:rsidR="00C80BC7">
        <w:t xml:space="preserve"> habe ich</w:t>
      </w:r>
      <w:r w:rsidR="004F6059">
        <w:t xml:space="preserve"> alles wieder verworfen. </w:t>
      </w:r>
      <w:r w:rsidR="00C80C66">
        <w:t xml:space="preserve">Da ich nach wie vor grosse Mühe hatte das </w:t>
      </w:r>
      <w:r w:rsidR="0094102D">
        <w:t>Gesamtbild</w:t>
      </w:r>
      <w:r w:rsidR="00C80C66">
        <w:t xml:space="preserve"> zu sehen </w:t>
      </w:r>
      <w:r w:rsidR="0094102D">
        <w:t>und zudem auch die Zeit nun ein bisschen knapp wurde.</w:t>
      </w:r>
    </w:p>
    <w:p w14:paraId="101027D5" w14:textId="77777777" w:rsidR="00C670E3" w:rsidRDefault="00C670E3">
      <w:pPr>
        <w:spacing w:line="240" w:lineRule="auto"/>
        <w:jc w:val="left"/>
        <w:rPr>
          <w:rFonts w:eastAsia="Times New Roman"/>
          <w:bCs/>
          <w:sz w:val="24"/>
          <w:szCs w:val="26"/>
        </w:rPr>
      </w:pPr>
      <w:r>
        <w:br w:type="page"/>
      </w:r>
    </w:p>
    <w:p w14:paraId="56D4BD91" w14:textId="75C228BA" w:rsidR="00C670E3" w:rsidRDefault="00DA191E" w:rsidP="00C670E3">
      <w:pPr>
        <w:pStyle w:val="Heading2"/>
        <w:rPr>
          <w:rStyle w:val="Heading2Char"/>
        </w:rPr>
      </w:pPr>
      <w:bookmarkStart w:id="106" w:name="_Toc29928026"/>
      <w:r>
        <w:lastRenderedPageBreak/>
        <w:t>Projektabschluss</w:t>
      </w:r>
      <w:bookmarkEnd w:id="106"/>
      <w:r w:rsidR="00C670E3" w:rsidRPr="00C670E3">
        <w:rPr>
          <w:rStyle w:val="Heading2Char"/>
        </w:rPr>
        <w:t xml:space="preserve"> </w:t>
      </w:r>
    </w:p>
    <w:p w14:paraId="2EDCEF7F" w14:textId="41B13EE9" w:rsidR="000B2F4E" w:rsidRPr="00893F35" w:rsidRDefault="000B2F4E" w:rsidP="000B2F4E">
      <w:pPr>
        <w:rPr>
          <w:i/>
        </w:rPr>
      </w:pPr>
      <w:r w:rsidRPr="00893F35">
        <w:rPr>
          <w:i/>
        </w:rPr>
        <w:t>Ohne Fleiss kein Preis!</w:t>
      </w:r>
    </w:p>
    <w:p w14:paraId="3A793D71" w14:textId="77777777" w:rsidR="00C670E3" w:rsidRDefault="00C670E3" w:rsidP="00C670E3">
      <w:pPr>
        <w:pStyle w:val="Heading3"/>
      </w:pPr>
      <w:r>
        <w:t>Ziele</w:t>
      </w:r>
    </w:p>
    <w:p w14:paraId="5836E2C1" w14:textId="299AC23F" w:rsidR="00C670E3" w:rsidRDefault="00A033A6" w:rsidP="00C670E3">
      <w:r>
        <w:t xml:space="preserve">Zum Projektabschluss gehört eine </w:t>
      </w:r>
      <w:r w:rsidR="00893F35">
        <w:t>gut gegliederte und verständliche</w:t>
      </w:r>
      <w:r>
        <w:t xml:space="preserve"> Dokumentation </w:t>
      </w:r>
      <w:r w:rsidR="00D24393">
        <w:t>der geleisteten Arbeit</w:t>
      </w:r>
      <w:r>
        <w:t>.</w:t>
      </w:r>
      <w:r w:rsidR="00D24393">
        <w:t xml:space="preserve"> Für die Bachelorthesis </w:t>
      </w:r>
      <w:r w:rsidR="004842B9">
        <w:t>müssen</w:t>
      </w:r>
      <w:r w:rsidR="00441F39">
        <w:t xml:space="preserve"> zudem </w:t>
      </w:r>
      <w:r w:rsidR="00D24393">
        <w:t xml:space="preserve">noch ein Poster, Film, </w:t>
      </w:r>
      <w:r w:rsidR="004842B9">
        <w:t xml:space="preserve">ein </w:t>
      </w:r>
      <w:r w:rsidR="00D24393">
        <w:t>Book</w:t>
      </w:r>
      <w:r w:rsidR="000B2F4E">
        <w:t>-E</w:t>
      </w:r>
      <w:r w:rsidR="00D24393">
        <w:t xml:space="preserve">intrag sowie eine, respektive zwei Präsentationen gehalten werden. All dies </w:t>
      </w:r>
      <w:r w:rsidR="009D458E">
        <w:t>zu erstellen</w:t>
      </w:r>
      <w:r w:rsidR="00573A33">
        <w:t>,</w:t>
      </w:r>
      <w:r w:rsidR="009D458E">
        <w:t xml:space="preserve"> brauch</w:t>
      </w:r>
      <w:r w:rsidR="00573A33">
        <w:t>t</w:t>
      </w:r>
      <w:r w:rsidR="009D458E">
        <w:t xml:space="preserve"> seine</w:t>
      </w:r>
      <w:r w:rsidR="00D24393">
        <w:t xml:space="preserve"> Zeit, daher wurde für den Projektabschluss am meisten Zeit von allen </w:t>
      </w:r>
      <w:r w:rsidR="00441F39">
        <w:t>Arbeitspaketen</w:t>
      </w:r>
      <w:r w:rsidR="00D24393">
        <w:t xml:space="preserve"> eingeplant.</w:t>
      </w:r>
    </w:p>
    <w:p w14:paraId="4CA5E3A0" w14:textId="56DFC2CC" w:rsidR="00C670E3" w:rsidRPr="00BB3709" w:rsidRDefault="00BB3709" w:rsidP="00C670E3">
      <w:pPr>
        <w:pStyle w:val="Heading3"/>
      </w:pPr>
      <w:r w:rsidRPr="00BB3709">
        <w:t>Umsetzung</w:t>
      </w:r>
    </w:p>
    <w:p w14:paraId="131A3EFB" w14:textId="1ECE6CE5" w:rsidR="00C670E3" w:rsidRDefault="00BE4074" w:rsidP="00C670E3">
      <w:r>
        <w:t>Im letzten Arbeitspaket</w:t>
      </w:r>
      <w:r w:rsidR="00F35B5F">
        <w:t xml:space="preserve"> kamen noch ganz viele kleinere sowie grösser Arbeiten auf mich zu. So musst</w:t>
      </w:r>
      <w:r w:rsidR="00573A33">
        <w:t>e</w:t>
      </w:r>
      <w:r w:rsidR="00F35B5F">
        <w:t xml:space="preserve"> noch </w:t>
      </w:r>
      <w:r>
        <w:t>eine</w:t>
      </w:r>
      <w:r w:rsidR="00F35B5F">
        <w:t xml:space="preserve"> Dokumentation über d</w:t>
      </w:r>
      <w:r>
        <w:t xml:space="preserve">as Gesamtwerk </w:t>
      </w:r>
      <w:r w:rsidR="00F35B5F">
        <w:t>geschrieben werden. Der Start war etwas harzig</w:t>
      </w:r>
      <w:r>
        <w:t>.</w:t>
      </w:r>
      <w:r w:rsidR="00F35B5F">
        <w:t xml:space="preserve"> </w:t>
      </w:r>
      <w:r>
        <w:t>M</w:t>
      </w:r>
      <w:r w:rsidR="00F35B5F">
        <w:t xml:space="preserve">an legt sich zwar </w:t>
      </w:r>
      <w:r w:rsidR="008C1811">
        <w:t>zu Recht</w:t>
      </w:r>
      <w:r w:rsidR="00573A33">
        <w:t>,</w:t>
      </w:r>
      <w:r w:rsidR="00F35B5F">
        <w:t xml:space="preserve"> über was man schreiben möchte und erstellt zu </w:t>
      </w:r>
      <w:r w:rsidR="00DC44E5">
        <w:t>Beginn</w:t>
      </w:r>
      <w:r w:rsidR="00F35B5F">
        <w:t xml:space="preserve"> einmal die Kapitel</w:t>
      </w:r>
      <w:r>
        <w:t>.</w:t>
      </w:r>
      <w:r w:rsidR="00F35B5F">
        <w:t xml:space="preserve"> </w:t>
      </w:r>
      <w:r>
        <w:t>A</w:t>
      </w:r>
      <w:r w:rsidR="00F35B5F">
        <w:t xml:space="preserve">ber ein Schreibfluss entwickelt sich erst nach ein paar hundert Wörter. </w:t>
      </w:r>
      <w:r w:rsidR="008C1811">
        <w:t xml:space="preserve">Zwischendurch </w:t>
      </w:r>
      <w:proofErr w:type="gramStart"/>
      <w:r w:rsidR="008C1811">
        <w:t>musste</w:t>
      </w:r>
      <w:proofErr w:type="gramEnd"/>
      <w:r w:rsidR="008C1811">
        <w:t xml:space="preserve"> auch noch ein Poster sowie ein Book</w:t>
      </w:r>
      <w:r w:rsidR="00441F39">
        <w:t>-E</w:t>
      </w:r>
      <w:r w:rsidR="008C1811">
        <w:t>intrag geschrieben werden, da hier die Deadline etwas früher war.</w:t>
      </w:r>
      <w:r w:rsidR="00720F08">
        <w:t xml:space="preserve"> Zu guter </w:t>
      </w:r>
      <w:r w:rsidR="00BA34A4">
        <w:t>Letzt</w:t>
      </w:r>
      <w:r w:rsidR="00720F08">
        <w:t xml:space="preserve"> musste noch ein </w:t>
      </w:r>
      <w:r w:rsidR="00DC44E5">
        <w:t>Film</w:t>
      </w:r>
      <w:r w:rsidR="00720F08">
        <w:t xml:space="preserve"> gemacht werden. </w:t>
      </w:r>
      <w:r>
        <w:t>D</w:t>
      </w:r>
      <w:r w:rsidR="00720F08">
        <w:t xml:space="preserve">a ich noch nie ein </w:t>
      </w:r>
      <w:r w:rsidR="00DC44E5">
        <w:t>Film</w:t>
      </w:r>
      <w:r w:rsidR="00720F08">
        <w:t xml:space="preserve"> selber gedreht und auch geschnitten ha</w:t>
      </w:r>
      <w:r>
        <w:t>be, war dies für mich noch recht aufw</w:t>
      </w:r>
      <w:r w:rsidR="00573A33">
        <w:t>e</w:t>
      </w:r>
      <w:r>
        <w:t>ndig.</w:t>
      </w:r>
    </w:p>
    <w:p w14:paraId="70EECC17" w14:textId="2AA95601" w:rsidR="00756FAE" w:rsidRDefault="0018655A" w:rsidP="00C670E3">
      <w:pPr>
        <w:pStyle w:val="Heading3"/>
      </w:pPr>
      <w:r>
        <w:t>Ergebnis</w:t>
      </w:r>
    </w:p>
    <w:p w14:paraId="1418954E" w14:textId="6F86236A" w:rsidR="00C670E3" w:rsidRPr="00C670E3" w:rsidRDefault="0018655A" w:rsidP="00C670E3">
      <w:r>
        <w:t>Als Endergebnis in diesem Arbeitspaket entstand</w:t>
      </w:r>
      <w:r w:rsidR="00A90F91">
        <w:t>,</w:t>
      </w:r>
      <w:r>
        <w:t xml:space="preserve"> </w:t>
      </w:r>
      <w:r w:rsidR="00A90F91">
        <w:t xml:space="preserve">aus meiner Sicht, eine gut gegliederte und verständliche </w:t>
      </w:r>
      <w:r>
        <w:t xml:space="preserve">Dokumentation </w:t>
      </w:r>
      <w:r w:rsidR="00DC44E5">
        <w:t>über meine geleistete Arbeit</w:t>
      </w:r>
      <w:r w:rsidR="00A90F91">
        <w:t>.</w:t>
      </w:r>
      <w:r>
        <w:t xml:space="preserve"> </w:t>
      </w:r>
      <w:r w:rsidR="00A90F91">
        <w:t xml:space="preserve">Auch </w:t>
      </w:r>
      <w:r>
        <w:t>die für die Bachelorthesis dazu gehörigen Abgaben (Poster, Film, Book-Eintrag)</w:t>
      </w:r>
      <w:r w:rsidR="00A90F91">
        <w:t xml:space="preserve"> wurden fristgerecht eingereicht</w:t>
      </w:r>
      <w:r>
        <w:t>.</w:t>
      </w:r>
      <w:r w:rsidR="00DC44E5">
        <w:t xml:space="preserve"> </w:t>
      </w:r>
      <w:r w:rsidR="003366C7">
        <w:t>Für das letzte Arbeitspaket habe ich am meisten Zeit eingeplant. Dies war auch gut so, da ich die Zeit wirklich gebraucht habe</w:t>
      </w:r>
      <w:r w:rsidR="001471E0">
        <w:t>,</w:t>
      </w:r>
      <w:r w:rsidR="003366C7">
        <w:t xml:space="preserve"> um einen guten Projektabschluss zu erreichen.</w:t>
      </w:r>
    </w:p>
    <w:p w14:paraId="0E248A0F" w14:textId="77777777" w:rsidR="00EB0FF6" w:rsidRDefault="00EB0FF6">
      <w:pPr>
        <w:spacing w:line="240" w:lineRule="auto"/>
        <w:jc w:val="left"/>
        <w:rPr>
          <w:rFonts w:eastAsia="Times New Roman"/>
          <w:bCs/>
          <w:sz w:val="24"/>
          <w:szCs w:val="26"/>
        </w:rPr>
      </w:pPr>
      <w:r>
        <w:br w:type="page"/>
      </w:r>
    </w:p>
    <w:p w14:paraId="2AD1282F" w14:textId="6B84ED22" w:rsidR="008D0BD6" w:rsidRDefault="008E04E9" w:rsidP="001F4B99">
      <w:pPr>
        <w:pStyle w:val="Heading1"/>
      </w:pPr>
      <w:bookmarkStart w:id="107" w:name="_Toc29928027"/>
      <w:r>
        <w:lastRenderedPageBreak/>
        <w:t>System-Review</w:t>
      </w:r>
      <w:bookmarkEnd w:id="107"/>
    </w:p>
    <w:p w14:paraId="7A8CDAC7" w14:textId="24579FEB" w:rsidR="00F561AE" w:rsidRDefault="00491A37" w:rsidP="006E5166">
      <w:r>
        <w:t xml:space="preserve">In diesem Kapitel wird </w:t>
      </w:r>
      <w:r w:rsidR="00F561AE">
        <w:t>der</w:t>
      </w:r>
      <w:r>
        <w:t xml:space="preserve"> </w:t>
      </w:r>
      <w:r w:rsidR="00A7397A">
        <w:t xml:space="preserve">Review des entwickelten Systems </w:t>
      </w:r>
      <w:r w:rsidR="00F561AE">
        <w:t>beschrieben</w:t>
      </w:r>
      <w:r>
        <w:t xml:space="preserve">. </w:t>
      </w:r>
    </w:p>
    <w:p w14:paraId="14E13B84" w14:textId="77777777" w:rsidR="00F561AE" w:rsidRDefault="00491A37" w:rsidP="00F615BB">
      <w:pPr>
        <w:pStyle w:val="ListParagraph"/>
        <w:numPr>
          <w:ilvl w:val="0"/>
          <w:numId w:val="22"/>
        </w:numPr>
      </w:pPr>
      <w:r>
        <w:t>Wurden alle definierte Ziele erreicht?</w:t>
      </w:r>
    </w:p>
    <w:p w14:paraId="2A4F82E4" w14:textId="77777777" w:rsidR="00F561AE" w:rsidRDefault="00491A37" w:rsidP="00F615BB">
      <w:pPr>
        <w:pStyle w:val="ListParagraph"/>
        <w:numPr>
          <w:ilvl w:val="0"/>
          <w:numId w:val="22"/>
        </w:numPr>
      </w:pPr>
      <w:r>
        <w:t>Funktioniert das ganze System so wie es muss?</w:t>
      </w:r>
    </w:p>
    <w:p w14:paraId="34FF5889" w14:textId="7D471076" w:rsidR="006E5166" w:rsidRDefault="00944655" w:rsidP="00F615BB">
      <w:pPr>
        <w:pStyle w:val="ListParagraph"/>
        <w:numPr>
          <w:ilvl w:val="0"/>
          <w:numId w:val="22"/>
        </w:numPr>
      </w:pPr>
      <w:r>
        <w:t>Was gibt es für Verbesserungspotential(e)?</w:t>
      </w:r>
    </w:p>
    <w:p w14:paraId="42F441DB" w14:textId="4586116F" w:rsidR="00D24830" w:rsidRDefault="006E5166" w:rsidP="00D24830">
      <w:pPr>
        <w:pStyle w:val="Heading2"/>
      </w:pPr>
      <w:bookmarkStart w:id="108" w:name="_Toc29928028"/>
      <w:r>
        <w:t>Funktions</w:t>
      </w:r>
      <w:r w:rsidR="00BB3709">
        <w:t>test</w:t>
      </w:r>
      <w:bookmarkEnd w:id="108"/>
    </w:p>
    <w:p w14:paraId="2F8F5057" w14:textId="4C45700C" w:rsidR="00D24830" w:rsidRDefault="00F91C92" w:rsidP="00D24830">
      <w:r>
        <w:t>Der</w:t>
      </w:r>
      <w:r w:rsidR="00D24830">
        <w:t xml:space="preserve"> </w:t>
      </w:r>
      <w:r>
        <w:t>Funktionstest</w:t>
      </w:r>
      <w:r w:rsidR="00D24830">
        <w:t xml:space="preserve"> wurde </w:t>
      </w:r>
      <w:r w:rsidR="00C8098F">
        <w:t>mittels eines Feldtests</w:t>
      </w:r>
      <w:r w:rsidR="00D24830">
        <w:t xml:space="preserve"> durchgeführt. So kamen gegen </w:t>
      </w:r>
      <w:r w:rsidR="00A33CD5">
        <w:t>E</w:t>
      </w:r>
      <w:r w:rsidR="00D24830">
        <w:t xml:space="preserve">nde der Arbeit Familie, Freunde und auch Mitstudent in den Genuss das System zu testen. Teilweise </w:t>
      </w:r>
      <w:r w:rsidR="00F348E1">
        <w:t>erinnerte</w:t>
      </w:r>
      <w:r w:rsidR="00D24830">
        <w:t xml:space="preserve"> </w:t>
      </w:r>
      <w:r w:rsidR="00F348E1">
        <w:t>alles ein bisschen an eine Turnübung. Man sprang hoch, duckte sich, rannte schnell nach vor und zurück oder auch nach links und rechts um zu schau</w:t>
      </w:r>
      <w:r w:rsidR="00F615BB">
        <w:t>en,</w:t>
      </w:r>
      <w:r w:rsidR="00F348E1">
        <w:t xml:space="preserve"> was auf de</w:t>
      </w:r>
      <w:r w:rsidR="002067F2">
        <w:t>m</w:t>
      </w:r>
      <w:r w:rsidR="00F348E1">
        <w:t xml:space="preserve"> Bildschirm passierte. Das </w:t>
      </w:r>
      <w:r w:rsidR="00C8098F">
        <w:t>L</w:t>
      </w:r>
      <w:r w:rsidR="00F348E1">
        <w:t>achen im Gesicht meiner Tester bestätigte mir das, dass ganze System so funktionierte wie geplant. Probleme tauchten meist nur dann auf, wenn sich mehr als ein Betrachter vor der Tiefenkamera</w:t>
      </w:r>
      <w:r w:rsidR="00A33CD5">
        <w:t>/Fernseher</w:t>
      </w:r>
      <w:r w:rsidR="00F348E1">
        <w:t xml:space="preserve"> befand und diese nicht mehr genau wusste</w:t>
      </w:r>
      <w:r w:rsidR="00F615BB">
        <w:t>,</w:t>
      </w:r>
      <w:r w:rsidR="00F348E1">
        <w:t xml:space="preserve"> welches Skelett sie nun tracken muss/soll. Dieses Problem lässt sich leider nur schlecht beheben. Es wäre zwar technisch möglich mehrere Personen gleichzeitig mit der Intel </w:t>
      </w:r>
      <w:proofErr w:type="spellStart"/>
      <w:r w:rsidR="00F348E1">
        <w:t>RealSense</w:t>
      </w:r>
      <w:proofErr w:type="spellEnd"/>
      <w:r w:rsidR="00F348E1">
        <w:t xml:space="preserve"> D435 zu tracken, allerdings ist es praktisch </w:t>
      </w:r>
      <w:r w:rsidR="009B64D2">
        <w:t>unmöglich,</w:t>
      </w:r>
      <w:r w:rsidR="00F348E1">
        <w:t xml:space="preserve"> dass das Bild auf dem Bildschirm für 6 unterschiedliche Personen immer noch die korrekte Perspektive hat</w:t>
      </w:r>
      <w:r w:rsidR="00A33CD5">
        <w:t>, ausser die Personen befinden sich alle an der exakten selben Position…</w:t>
      </w:r>
    </w:p>
    <w:p w14:paraId="2809F505" w14:textId="77777777" w:rsidR="00A33CD5" w:rsidRDefault="00A33CD5" w:rsidP="00D24830"/>
    <w:p w14:paraId="21098B5F" w14:textId="23475394" w:rsidR="00A33CD5" w:rsidRDefault="00A33CD5" w:rsidP="00D24830">
      <w:r>
        <w:t>Aktuell ist die Szenenwahl</w:t>
      </w:r>
      <w:r w:rsidR="00F615BB">
        <w:t>,</w:t>
      </w:r>
      <w:r w:rsidR="000F2A3E">
        <w:t xml:space="preserve"> die angezeigt werden kann mengenmässig</w:t>
      </w:r>
      <w:r>
        <w:t xml:space="preserve"> beschränkt. Man kann zwischen einem blauen, roten Würfel oder einem gelben Zylinder in einer Box wählen oder die Box ganz ausblenden und zwei Schneemänner anzeigen lassen. Der Zylinder kann man zudem noch über die eigene Achse drehen lassen.</w:t>
      </w:r>
    </w:p>
    <w:p w14:paraId="06348B17" w14:textId="41F5185D" w:rsidR="00F85F4E" w:rsidRDefault="00A33CD5" w:rsidP="00F85F4E">
      <w:pPr>
        <w:pStyle w:val="Heading2"/>
      </w:pPr>
      <w:bookmarkStart w:id="109" w:name="_Toc29928029"/>
      <w:r>
        <w:t>Vergleich zum Samsung The Frame</w:t>
      </w:r>
      <w:bookmarkEnd w:id="109"/>
    </w:p>
    <w:p w14:paraId="6818BFEA" w14:textId="025E11C3" w:rsidR="00C8098F" w:rsidRDefault="00C8098F" w:rsidP="00F85F4E">
      <w:r>
        <w:t>In den ersten beiden Kapiteln</w:t>
      </w:r>
      <w:r w:rsidR="00711612">
        <w:t xml:space="preserve"> hatte ich als vergleichbares Objekt den Samsung The Frame Fernseher erwähnt. Das Ziel beim Frame ist es den Fernseher so «verschwinden» zu lassen das es aussieht</w:t>
      </w:r>
      <w:r w:rsidR="00F615BB">
        <w:t>,</w:t>
      </w:r>
      <w:r w:rsidR="00711612">
        <w:t xml:space="preserve"> als würde man auf ein Gemälde oder Bild schauen. Das </w:t>
      </w:r>
      <w:r w:rsidR="00681692">
        <w:t>Ganze</w:t>
      </w:r>
      <w:r w:rsidR="00711612">
        <w:t xml:space="preserve"> wird beim Frame so perfektioniert </w:t>
      </w:r>
      <w:r>
        <w:t xml:space="preserve">das </w:t>
      </w:r>
      <w:r w:rsidR="00711612">
        <w:t xml:space="preserve">der Rahmen des Monitors, </w:t>
      </w:r>
      <w:r>
        <w:t>demjenigen eines Bilderrahmens</w:t>
      </w:r>
      <w:r w:rsidR="00681692">
        <w:t xml:space="preserve"> ähnelt. Also indem eine Holzumrandung hinzugefügt wird. Wenn der Fernseher nun an einer Wand hängt </w:t>
      </w:r>
      <w:r>
        <w:t>und den Art Mode startet, so verwandelt sich der Fernseher in ein Gemälde</w:t>
      </w:r>
      <w:r w:rsidR="00681692">
        <w:t xml:space="preserve">. </w:t>
      </w:r>
    </w:p>
    <w:p w14:paraId="1CDE8BAF" w14:textId="20A174F8" w:rsidR="00C8098F" w:rsidRDefault="00C8098F" w:rsidP="00F85F4E"/>
    <w:p w14:paraId="5FEAF295" w14:textId="0506085F" w:rsidR="00F21E6D" w:rsidRDefault="00C8098F" w:rsidP="00F21E6D">
      <w:r>
        <w:t xml:space="preserve">Das Verschwinden des Fernsehers ist mit meiner Lösung leider nicht ganz möglich. Da zusätzlich zum Fernseher noch eine Tiefenkamera installiert werden muss. Zwar sind die neusten </w:t>
      </w:r>
      <w:r w:rsidR="0051399C">
        <w:t>Kameras,</w:t>
      </w:r>
      <w:r>
        <w:t xml:space="preserve"> welche auf dem Markt sind ziemlich klein, aber dennoch erkennt man nebst dem Fernseher noch eine weitere Komponente</w:t>
      </w:r>
      <w:r w:rsidR="00F21E6D">
        <w:t>.</w:t>
      </w:r>
      <w:r w:rsidR="0051399C">
        <w:t xml:space="preserve"> Auch ist meiner Meinung </w:t>
      </w:r>
      <w:proofErr w:type="gramStart"/>
      <w:r w:rsidR="0051399C">
        <w:t>nach die Illusion</w:t>
      </w:r>
      <w:proofErr w:type="gramEnd"/>
      <w:r w:rsidR="00F615BB">
        <w:t>,</w:t>
      </w:r>
      <w:r w:rsidR="0051399C">
        <w:t xml:space="preserve"> da</w:t>
      </w:r>
      <w:r w:rsidR="00F615BB">
        <w:t>s</w:t>
      </w:r>
      <w:r w:rsidR="0051399C">
        <w:t>s man in eine Box schaut</w:t>
      </w:r>
      <w:r w:rsidR="00F615BB">
        <w:t>,</w:t>
      </w:r>
      <w:r w:rsidR="0051399C">
        <w:t xml:space="preserve"> noch nicht ganz perfektioniert.</w:t>
      </w:r>
    </w:p>
    <w:p w14:paraId="33D89785" w14:textId="6150C9A3" w:rsidR="006E5166" w:rsidRDefault="006E5166" w:rsidP="00F21E6D">
      <w:pPr>
        <w:pStyle w:val="Heading2"/>
      </w:pPr>
      <w:bookmarkStart w:id="110" w:name="_Toc29928030"/>
      <w:r>
        <w:lastRenderedPageBreak/>
        <w:t>Zielerfüllung</w:t>
      </w:r>
      <w:bookmarkEnd w:id="110"/>
    </w:p>
    <w:p w14:paraId="505F944F" w14:textId="7653CE8B" w:rsidR="00733CBF" w:rsidRPr="00733CBF" w:rsidRDefault="00733CBF" w:rsidP="00733CBF">
      <w:pPr>
        <w:pStyle w:val="Heading3"/>
      </w:pPr>
      <w:r>
        <w:t>Funktionale Anforderungen</w:t>
      </w:r>
    </w:p>
    <w:tbl>
      <w:tblPr>
        <w:tblStyle w:val="TabelleBFH"/>
        <w:tblW w:w="0" w:type="auto"/>
        <w:tblInd w:w="95" w:type="dxa"/>
        <w:tblLook w:val="04A0" w:firstRow="1" w:lastRow="0" w:firstColumn="1" w:lastColumn="0" w:noHBand="0" w:noVBand="1"/>
      </w:tblPr>
      <w:tblGrid>
        <w:gridCol w:w="474"/>
        <w:gridCol w:w="2122"/>
        <w:gridCol w:w="4478"/>
        <w:gridCol w:w="1270"/>
        <w:gridCol w:w="1028"/>
      </w:tblGrid>
      <w:tr w:rsidR="006F1211" w14:paraId="7BB3A7CC" w14:textId="77777777" w:rsidTr="006F1211">
        <w:trPr>
          <w:cnfStyle w:val="100000000000" w:firstRow="1" w:lastRow="0" w:firstColumn="0" w:lastColumn="0" w:oddVBand="0" w:evenVBand="0" w:oddHBand="0" w:evenHBand="0" w:firstRowFirstColumn="0" w:firstRowLastColumn="0" w:lastRowFirstColumn="0" w:lastRowLastColumn="0"/>
        </w:trPr>
        <w:tc>
          <w:tcPr>
            <w:tcW w:w="474" w:type="dxa"/>
          </w:tcPr>
          <w:p w14:paraId="17398A95" w14:textId="77777777" w:rsidR="006F1211" w:rsidRDefault="006F1211" w:rsidP="00690375">
            <w:r>
              <w:t>Nr.</w:t>
            </w:r>
          </w:p>
        </w:tc>
        <w:tc>
          <w:tcPr>
            <w:tcW w:w="2125" w:type="dxa"/>
          </w:tcPr>
          <w:p w14:paraId="158631A0" w14:textId="77777777" w:rsidR="006F1211" w:rsidRDefault="006F1211" w:rsidP="00690375">
            <w:r>
              <w:t>Titel</w:t>
            </w:r>
          </w:p>
        </w:tc>
        <w:tc>
          <w:tcPr>
            <w:tcW w:w="4504" w:type="dxa"/>
          </w:tcPr>
          <w:p w14:paraId="582A8324" w14:textId="77777777" w:rsidR="006F1211" w:rsidRDefault="006F1211" w:rsidP="00690375">
            <w:r>
              <w:t>Beschreibung</w:t>
            </w:r>
          </w:p>
        </w:tc>
        <w:tc>
          <w:tcPr>
            <w:tcW w:w="1270" w:type="dxa"/>
          </w:tcPr>
          <w:p w14:paraId="71F5E8DF" w14:textId="77777777" w:rsidR="006F1211" w:rsidRDefault="006F1211" w:rsidP="00690375">
            <w:r>
              <w:t>Muss/kann</w:t>
            </w:r>
          </w:p>
        </w:tc>
        <w:tc>
          <w:tcPr>
            <w:tcW w:w="999" w:type="dxa"/>
          </w:tcPr>
          <w:p w14:paraId="01F3A954" w14:textId="77777777" w:rsidR="006F1211" w:rsidRDefault="006F1211" w:rsidP="00690375">
            <w:r>
              <w:t>Erreicht?</w:t>
            </w:r>
          </w:p>
        </w:tc>
      </w:tr>
      <w:tr w:rsidR="006F1211" w14:paraId="623E8DDF" w14:textId="77777777" w:rsidTr="006F1211">
        <w:tc>
          <w:tcPr>
            <w:tcW w:w="474" w:type="dxa"/>
          </w:tcPr>
          <w:p w14:paraId="3639245D" w14:textId="77777777" w:rsidR="006F1211" w:rsidRDefault="006F1211" w:rsidP="00690375">
            <w:r>
              <w:t>1</w:t>
            </w:r>
          </w:p>
        </w:tc>
        <w:tc>
          <w:tcPr>
            <w:tcW w:w="2125" w:type="dxa"/>
          </w:tcPr>
          <w:p w14:paraId="4934D9E1" w14:textId="77777777" w:rsidR="006F1211" w:rsidRDefault="006F1211" w:rsidP="006F1211">
            <w:pPr>
              <w:jc w:val="left"/>
            </w:pPr>
            <w:r>
              <w:t>Betrachter/Person erkennen</w:t>
            </w:r>
          </w:p>
        </w:tc>
        <w:tc>
          <w:tcPr>
            <w:tcW w:w="4504" w:type="dxa"/>
          </w:tcPr>
          <w:p w14:paraId="0B975B44" w14:textId="77777777" w:rsidR="006F1211" w:rsidRDefault="006F1211" w:rsidP="00690375">
            <w:r>
              <w:t>Die genaue Position des Betrachters soll erkannt werden.</w:t>
            </w:r>
          </w:p>
        </w:tc>
        <w:tc>
          <w:tcPr>
            <w:tcW w:w="1270" w:type="dxa"/>
          </w:tcPr>
          <w:p w14:paraId="489500F7" w14:textId="77777777" w:rsidR="006F1211" w:rsidRPr="00A6596B" w:rsidRDefault="006F1211" w:rsidP="00690375">
            <w:pPr>
              <w:rPr>
                <w:b/>
              </w:rPr>
            </w:pPr>
            <w:r w:rsidRPr="00A6596B">
              <w:rPr>
                <w:b/>
              </w:rPr>
              <w:t>Muss</w:t>
            </w:r>
          </w:p>
        </w:tc>
        <w:tc>
          <w:tcPr>
            <w:tcW w:w="999" w:type="dxa"/>
          </w:tcPr>
          <w:p w14:paraId="1752E597" w14:textId="77777777" w:rsidR="006F1211" w:rsidRPr="00A6596B" w:rsidRDefault="006F1211" w:rsidP="00690375">
            <w:pPr>
              <w:rPr>
                <w:b/>
              </w:rPr>
            </w:pPr>
            <w:r>
              <w:rPr>
                <w:b/>
              </w:rPr>
              <w:t>Ja</w:t>
            </w:r>
          </w:p>
        </w:tc>
      </w:tr>
      <w:tr w:rsidR="006F1211" w14:paraId="60AC8F06" w14:textId="77777777" w:rsidTr="006F1211">
        <w:tc>
          <w:tcPr>
            <w:tcW w:w="474" w:type="dxa"/>
          </w:tcPr>
          <w:p w14:paraId="14D590D0" w14:textId="77777777" w:rsidR="006F1211" w:rsidRDefault="006F1211" w:rsidP="00690375">
            <w:r>
              <w:t>2</w:t>
            </w:r>
          </w:p>
        </w:tc>
        <w:tc>
          <w:tcPr>
            <w:tcW w:w="2125" w:type="dxa"/>
          </w:tcPr>
          <w:p w14:paraId="60212525" w14:textId="77777777" w:rsidR="006F1211" w:rsidRDefault="006F1211" w:rsidP="006F1211">
            <w:pPr>
              <w:jc w:val="left"/>
            </w:pPr>
            <w:r>
              <w:t>Szene modellieren</w:t>
            </w:r>
          </w:p>
        </w:tc>
        <w:tc>
          <w:tcPr>
            <w:tcW w:w="4504" w:type="dxa"/>
          </w:tcPr>
          <w:p w14:paraId="729AF55F" w14:textId="77777777" w:rsidR="006F1211" w:rsidRDefault="006F1211" w:rsidP="00690375">
            <w:r>
              <w:t>Es soll eine Szene in Unity/Blender modelliert/erstellt werden, welche auf dem Fernseher und somit für den Betrachter zu sehen ist.</w:t>
            </w:r>
          </w:p>
        </w:tc>
        <w:tc>
          <w:tcPr>
            <w:tcW w:w="1270" w:type="dxa"/>
          </w:tcPr>
          <w:p w14:paraId="3DC44429" w14:textId="77777777" w:rsidR="006F1211" w:rsidRPr="00A6596B" w:rsidRDefault="006F1211" w:rsidP="00690375">
            <w:pPr>
              <w:rPr>
                <w:b/>
              </w:rPr>
            </w:pPr>
            <w:r>
              <w:rPr>
                <w:b/>
              </w:rPr>
              <w:t>Muss</w:t>
            </w:r>
          </w:p>
        </w:tc>
        <w:tc>
          <w:tcPr>
            <w:tcW w:w="999" w:type="dxa"/>
          </w:tcPr>
          <w:p w14:paraId="2D779C1B" w14:textId="77777777" w:rsidR="006F1211" w:rsidRDefault="006F1211" w:rsidP="00690375">
            <w:pPr>
              <w:rPr>
                <w:b/>
              </w:rPr>
            </w:pPr>
            <w:r>
              <w:rPr>
                <w:b/>
              </w:rPr>
              <w:t>Ja</w:t>
            </w:r>
          </w:p>
        </w:tc>
      </w:tr>
      <w:tr w:rsidR="006F1211" w14:paraId="60B525CF" w14:textId="77777777" w:rsidTr="006F1211">
        <w:tc>
          <w:tcPr>
            <w:tcW w:w="474" w:type="dxa"/>
          </w:tcPr>
          <w:p w14:paraId="56F7C380" w14:textId="77777777" w:rsidR="006F1211" w:rsidRDefault="006F1211" w:rsidP="00690375">
            <w:r>
              <w:t>3</w:t>
            </w:r>
          </w:p>
        </w:tc>
        <w:tc>
          <w:tcPr>
            <w:tcW w:w="2125" w:type="dxa"/>
          </w:tcPr>
          <w:p w14:paraId="7A13FC09" w14:textId="77777777" w:rsidR="006F1211" w:rsidRDefault="006F1211" w:rsidP="006F1211">
            <w:pPr>
              <w:jc w:val="left"/>
            </w:pPr>
            <w:r>
              <w:t>Dynamisches Bild generieren</w:t>
            </w:r>
          </w:p>
        </w:tc>
        <w:tc>
          <w:tcPr>
            <w:tcW w:w="4504" w:type="dxa"/>
          </w:tcPr>
          <w:p w14:paraId="6BB8CCBE" w14:textId="77777777" w:rsidR="006F1211" w:rsidRDefault="006F1211" w:rsidP="00690375">
            <w:r>
              <w:t>Bewegt sich der Betrachter im Raum, so wird anhand seiner Position die richtige perspektive der Szene/ des Bilds angezeigt.</w:t>
            </w:r>
          </w:p>
        </w:tc>
        <w:tc>
          <w:tcPr>
            <w:tcW w:w="1270" w:type="dxa"/>
          </w:tcPr>
          <w:p w14:paraId="2B938F62" w14:textId="77777777" w:rsidR="006F1211" w:rsidRPr="00A6596B" w:rsidRDefault="006F1211" w:rsidP="00690375">
            <w:pPr>
              <w:rPr>
                <w:b/>
              </w:rPr>
            </w:pPr>
            <w:r>
              <w:rPr>
                <w:b/>
              </w:rPr>
              <w:t>Muss</w:t>
            </w:r>
          </w:p>
        </w:tc>
        <w:tc>
          <w:tcPr>
            <w:tcW w:w="999" w:type="dxa"/>
          </w:tcPr>
          <w:p w14:paraId="56F06DE7" w14:textId="77777777" w:rsidR="006F1211" w:rsidRDefault="006F1211" w:rsidP="00690375">
            <w:pPr>
              <w:rPr>
                <w:b/>
              </w:rPr>
            </w:pPr>
            <w:r>
              <w:rPr>
                <w:b/>
              </w:rPr>
              <w:t>Ja</w:t>
            </w:r>
          </w:p>
        </w:tc>
      </w:tr>
      <w:tr w:rsidR="006F1211" w14:paraId="21B03698" w14:textId="77777777" w:rsidTr="006F1211">
        <w:tc>
          <w:tcPr>
            <w:tcW w:w="474" w:type="dxa"/>
          </w:tcPr>
          <w:p w14:paraId="20786FCF" w14:textId="77777777" w:rsidR="006F1211" w:rsidRDefault="006F1211" w:rsidP="00690375">
            <w:r>
              <w:t>4</w:t>
            </w:r>
          </w:p>
        </w:tc>
        <w:tc>
          <w:tcPr>
            <w:tcW w:w="2125" w:type="dxa"/>
          </w:tcPr>
          <w:p w14:paraId="47662A78" w14:textId="77777777" w:rsidR="006F1211" w:rsidRDefault="006F1211" w:rsidP="006F1211">
            <w:pPr>
              <w:jc w:val="left"/>
            </w:pPr>
            <w:r>
              <w:t>Helligkeit berücksichtigen</w:t>
            </w:r>
          </w:p>
        </w:tc>
        <w:tc>
          <w:tcPr>
            <w:tcW w:w="4504" w:type="dxa"/>
          </w:tcPr>
          <w:p w14:paraId="3578285E" w14:textId="77777777" w:rsidR="006F1211" w:rsidRDefault="006F1211" w:rsidP="00690375">
            <w:r>
              <w:t>Die Raumhelligkeit soll erkannt werden und die Helligkeit in der Szene/Bild dementsprechend angepasst werden.</w:t>
            </w:r>
          </w:p>
        </w:tc>
        <w:tc>
          <w:tcPr>
            <w:tcW w:w="1270" w:type="dxa"/>
          </w:tcPr>
          <w:p w14:paraId="5DB171C4" w14:textId="77777777" w:rsidR="006F1211" w:rsidRDefault="006F1211" w:rsidP="00690375">
            <w:pPr>
              <w:keepNext/>
            </w:pPr>
            <w:r>
              <w:t>Kann</w:t>
            </w:r>
          </w:p>
        </w:tc>
        <w:tc>
          <w:tcPr>
            <w:tcW w:w="999" w:type="dxa"/>
          </w:tcPr>
          <w:p w14:paraId="7B666150" w14:textId="77777777" w:rsidR="006F1211" w:rsidRDefault="006F1211" w:rsidP="009D13F3">
            <w:pPr>
              <w:keepNext/>
            </w:pPr>
            <w:r>
              <w:t>Nein</w:t>
            </w:r>
          </w:p>
        </w:tc>
      </w:tr>
    </w:tbl>
    <w:p w14:paraId="002B3ADE" w14:textId="3C31A18A" w:rsidR="006F1211" w:rsidRPr="006F1211" w:rsidRDefault="009D13F3" w:rsidP="009D13F3">
      <w:pPr>
        <w:pStyle w:val="Caption"/>
        <w:jc w:val="center"/>
      </w:pPr>
      <w:bookmarkStart w:id="111" w:name="_Toc29928114"/>
      <w:r>
        <w:t xml:space="preserve">Tabelle </w:t>
      </w:r>
      <w:fldSimple w:instr=" SEQ Tabelle \* ARABIC ">
        <w:r w:rsidR="00D62562">
          <w:rPr>
            <w:noProof/>
          </w:rPr>
          <w:t>5</w:t>
        </w:r>
      </w:fldSimple>
      <w:r>
        <w:t>: Zielerfüllung</w:t>
      </w:r>
      <w:bookmarkEnd w:id="111"/>
    </w:p>
    <w:p w14:paraId="157DFB5E" w14:textId="277C14B0" w:rsidR="006E5166" w:rsidRDefault="00A67A9F" w:rsidP="006E5166">
      <w:r>
        <w:t>Das Hauptziel</w:t>
      </w:r>
      <w:r w:rsidR="00491A37">
        <w:t>, das sich das gerenderte Bild auf den Bildschirm relativ zur Position des Betrachters verändert</w:t>
      </w:r>
      <w:r w:rsidR="000A3AED">
        <w:t>,</w:t>
      </w:r>
      <w:r w:rsidR="00491A37">
        <w:t xml:space="preserve"> wurde erfüllt. </w:t>
      </w:r>
      <w:r w:rsidR="00FA35C6">
        <w:t xml:space="preserve">Allerdings </w:t>
      </w:r>
      <w:r w:rsidR="00151FE7">
        <w:t>ist das Erlebnis für den Betrachter nur teilweise erfolgreich. Die Illusion</w:t>
      </w:r>
      <w:r w:rsidR="008B75F2">
        <w:t>,</w:t>
      </w:r>
      <w:r w:rsidR="00151FE7">
        <w:t xml:space="preserve"> </w:t>
      </w:r>
      <w:r w:rsidR="00FA35C6">
        <w:t>das</w:t>
      </w:r>
      <w:r w:rsidR="008B75F2">
        <w:t>s</w:t>
      </w:r>
      <w:r w:rsidR="00FA35C6">
        <w:t xml:space="preserve"> er durch die Wand blickt und nicht einfach einen normalen Fernseher betrachtet</w:t>
      </w:r>
      <w:r w:rsidR="008B75F2">
        <w:t>,</w:t>
      </w:r>
      <w:r w:rsidR="00151FE7">
        <w:t xml:space="preserve"> konnte nicht zu 100% </w:t>
      </w:r>
      <w:r w:rsidR="00C304A3">
        <w:t>umgesetzt</w:t>
      </w:r>
      <w:r w:rsidR="00151FE7">
        <w:t xml:space="preserve"> werden</w:t>
      </w:r>
      <w:r w:rsidR="00FA35C6">
        <w:t xml:space="preserve">. Auch wird die Helligkeit des Raums nicht berücksichtigt. </w:t>
      </w:r>
    </w:p>
    <w:p w14:paraId="3F733C51" w14:textId="0026C55E" w:rsidR="00733CBF" w:rsidRDefault="00733CBF" w:rsidP="00733CBF">
      <w:pPr>
        <w:pStyle w:val="Heading3"/>
      </w:pPr>
      <w:r>
        <w:t>Nicht funktionale Anforderungen</w:t>
      </w:r>
    </w:p>
    <w:tbl>
      <w:tblPr>
        <w:tblStyle w:val="TabelleBFH"/>
        <w:tblW w:w="0" w:type="auto"/>
        <w:tblLook w:val="04A0" w:firstRow="1" w:lastRow="0" w:firstColumn="1" w:lastColumn="0" w:noHBand="0" w:noVBand="1"/>
      </w:tblPr>
      <w:tblGrid>
        <w:gridCol w:w="475"/>
        <w:gridCol w:w="2528"/>
        <w:gridCol w:w="4076"/>
        <w:gridCol w:w="1270"/>
        <w:gridCol w:w="1033"/>
      </w:tblGrid>
      <w:tr w:rsidR="00FB67C8" w14:paraId="108D7F19" w14:textId="0BE76BBE" w:rsidTr="00FB67C8">
        <w:trPr>
          <w:cnfStyle w:val="100000000000" w:firstRow="1" w:lastRow="0" w:firstColumn="0" w:lastColumn="0" w:oddVBand="0" w:evenVBand="0" w:oddHBand="0" w:evenHBand="0" w:firstRowFirstColumn="0" w:firstRowLastColumn="0" w:lastRowFirstColumn="0" w:lastRowLastColumn="0"/>
        </w:trPr>
        <w:tc>
          <w:tcPr>
            <w:tcW w:w="475" w:type="dxa"/>
          </w:tcPr>
          <w:p w14:paraId="691D48A0" w14:textId="77777777" w:rsidR="00FB67C8" w:rsidRDefault="00FB67C8" w:rsidP="00650D98">
            <w:r>
              <w:t>Nr.</w:t>
            </w:r>
          </w:p>
        </w:tc>
        <w:tc>
          <w:tcPr>
            <w:tcW w:w="2528" w:type="dxa"/>
          </w:tcPr>
          <w:p w14:paraId="2378137E" w14:textId="77777777" w:rsidR="00FB67C8" w:rsidRDefault="00FB67C8" w:rsidP="00650D98">
            <w:r>
              <w:t>Titel</w:t>
            </w:r>
          </w:p>
        </w:tc>
        <w:tc>
          <w:tcPr>
            <w:tcW w:w="4076" w:type="dxa"/>
          </w:tcPr>
          <w:p w14:paraId="50909BCB" w14:textId="77777777" w:rsidR="00FB67C8" w:rsidRDefault="00FB67C8" w:rsidP="00650D98">
            <w:r>
              <w:t>Beschreibung</w:t>
            </w:r>
          </w:p>
        </w:tc>
        <w:tc>
          <w:tcPr>
            <w:tcW w:w="1270" w:type="dxa"/>
          </w:tcPr>
          <w:p w14:paraId="56B59E79" w14:textId="77777777" w:rsidR="00FB67C8" w:rsidRDefault="00FB67C8" w:rsidP="00650D98">
            <w:r>
              <w:t>Muss/kann</w:t>
            </w:r>
          </w:p>
        </w:tc>
        <w:tc>
          <w:tcPr>
            <w:tcW w:w="1033" w:type="dxa"/>
          </w:tcPr>
          <w:p w14:paraId="481D2008" w14:textId="4F1CE504" w:rsidR="00FB67C8" w:rsidRDefault="00FB67C8" w:rsidP="00650D98">
            <w:r>
              <w:t>Erreicht?</w:t>
            </w:r>
          </w:p>
        </w:tc>
      </w:tr>
      <w:tr w:rsidR="00FB67C8" w14:paraId="5CE97F48" w14:textId="20629BBD" w:rsidTr="00FB67C8">
        <w:tc>
          <w:tcPr>
            <w:tcW w:w="475" w:type="dxa"/>
          </w:tcPr>
          <w:p w14:paraId="1F518E38" w14:textId="77777777" w:rsidR="00FB67C8" w:rsidRDefault="00FB67C8" w:rsidP="00650D98">
            <w:r>
              <w:t>1</w:t>
            </w:r>
          </w:p>
        </w:tc>
        <w:tc>
          <w:tcPr>
            <w:tcW w:w="2528" w:type="dxa"/>
          </w:tcPr>
          <w:p w14:paraId="16C9AD4C" w14:textId="77777777" w:rsidR="00FB67C8" w:rsidRDefault="00FB67C8" w:rsidP="00650D98">
            <w:r>
              <w:t>Plattform unabhängig</w:t>
            </w:r>
          </w:p>
        </w:tc>
        <w:tc>
          <w:tcPr>
            <w:tcW w:w="4076" w:type="dxa"/>
          </w:tcPr>
          <w:p w14:paraId="520A03DE" w14:textId="77777777" w:rsidR="00FB67C8" w:rsidRDefault="00FB67C8" w:rsidP="00650D98">
            <w:r>
              <w:t>Das Endergebnis soll auf allen gängigen Plattformen entwickelt und auch kompiliert werden können.</w:t>
            </w:r>
          </w:p>
        </w:tc>
        <w:tc>
          <w:tcPr>
            <w:tcW w:w="1270" w:type="dxa"/>
          </w:tcPr>
          <w:p w14:paraId="65432B85" w14:textId="77777777" w:rsidR="00FB67C8" w:rsidRPr="00A6596B" w:rsidRDefault="00FB67C8" w:rsidP="00650D98">
            <w:pPr>
              <w:rPr>
                <w:b/>
              </w:rPr>
            </w:pPr>
            <w:r w:rsidRPr="00A6596B">
              <w:rPr>
                <w:b/>
              </w:rPr>
              <w:t>Muss</w:t>
            </w:r>
          </w:p>
        </w:tc>
        <w:tc>
          <w:tcPr>
            <w:tcW w:w="1033" w:type="dxa"/>
          </w:tcPr>
          <w:p w14:paraId="01FD6A6B" w14:textId="3CAAF8F6" w:rsidR="00FB67C8" w:rsidRPr="00A6596B" w:rsidRDefault="00FB67C8" w:rsidP="00650D98">
            <w:pPr>
              <w:rPr>
                <w:b/>
              </w:rPr>
            </w:pPr>
            <w:r>
              <w:rPr>
                <w:b/>
              </w:rPr>
              <w:t>Ja</w:t>
            </w:r>
          </w:p>
        </w:tc>
      </w:tr>
      <w:tr w:rsidR="00FB67C8" w14:paraId="1F01FCEA" w14:textId="71E84CA8" w:rsidTr="00FB67C8">
        <w:tc>
          <w:tcPr>
            <w:tcW w:w="475" w:type="dxa"/>
          </w:tcPr>
          <w:p w14:paraId="04C4D190" w14:textId="77777777" w:rsidR="00FB67C8" w:rsidRDefault="00FB67C8" w:rsidP="00650D98">
            <w:r>
              <w:t>2</w:t>
            </w:r>
          </w:p>
        </w:tc>
        <w:tc>
          <w:tcPr>
            <w:tcW w:w="2528" w:type="dxa"/>
          </w:tcPr>
          <w:p w14:paraId="0DA84414" w14:textId="77777777" w:rsidR="00FB67C8" w:rsidRDefault="00FB67C8" w:rsidP="00650D98">
            <w:r>
              <w:t>Tiefenkamera unabhängig</w:t>
            </w:r>
          </w:p>
        </w:tc>
        <w:tc>
          <w:tcPr>
            <w:tcW w:w="4076" w:type="dxa"/>
          </w:tcPr>
          <w:p w14:paraId="0B4860AD" w14:textId="513596CB" w:rsidR="00FB67C8" w:rsidRDefault="00FB67C8" w:rsidP="00650D98">
            <w:r>
              <w:t>Die Position des Betrachters soll mit den meisten gängigen Tiefenkamera</w:t>
            </w:r>
            <w:r w:rsidR="008B75F2">
              <w:t>s</w:t>
            </w:r>
            <w:r>
              <w:t xml:space="preserve"> ermittelt werden können. Somit muss das SDK Plattform unabhängig sein</w:t>
            </w:r>
            <w:r w:rsidR="008B75F2">
              <w:t>.</w:t>
            </w:r>
          </w:p>
        </w:tc>
        <w:tc>
          <w:tcPr>
            <w:tcW w:w="1270" w:type="dxa"/>
          </w:tcPr>
          <w:p w14:paraId="72B1832B" w14:textId="77777777" w:rsidR="00FB67C8" w:rsidRPr="00A6596B" w:rsidRDefault="00FB67C8" w:rsidP="00650D98">
            <w:pPr>
              <w:rPr>
                <w:b/>
              </w:rPr>
            </w:pPr>
            <w:r>
              <w:rPr>
                <w:b/>
              </w:rPr>
              <w:t>Muss</w:t>
            </w:r>
          </w:p>
        </w:tc>
        <w:tc>
          <w:tcPr>
            <w:tcW w:w="1033" w:type="dxa"/>
          </w:tcPr>
          <w:p w14:paraId="77D1B54D" w14:textId="3F0228AE" w:rsidR="00FB67C8" w:rsidRDefault="00FB67C8" w:rsidP="00650D98">
            <w:pPr>
              <w:rPr>
                <w:b/>
              </w:rPr>
            </w:pPr>
            <w:r>
              <w:rPr>
                <w:b/>
              </w:rPr>
              <w:t>Ja</w:t>
            </w:r>
          </w:p>
        </w:tc>
      </w:tr>
      <w:tr w:rsidR="00FB67C8" w14:paraId="2B9F8639" w14:textId="43254DDF" w:rsidTr="00FB67C8">
        <w:tc>
          <w:tcPr>
            <w:tcW w:w="475" w:type="dxa"/>
          </w:tcPr>
          <w:p w14:paraId="2A504CE3" w14:textId="77777777" w:rsidR="00FB67C8" w:rsidRDefault="00FB67C8" w:rsidP="00650D98">
            <w:r>
              <w:t>3</w:t>
            </w:r>
          </w:p>
        </w:tc>
        <w:tc>
          <w:tcPr>
            <w:tcW w:w="2528" w:type="dxa"/>
          </w:tcPr>
          <w:p w14:paraId="65A27CED" w14:textId="23CA5914" w:rsidR="00FB67C8" w:rsidRDefault="00FB67C8" w:rsidP="00650D98">
            <w:r>
              <w:t>Applikation für Smart</w:t>
            </w:r>
            <w:r w:rsidR="008B75F2">
              <w:t>-</w:t>
            </w:r>
            <w:r>
              <w:t>TV entwickeln</w:t>
            </w:r>
          </w:p>
        </w:tc>
        <w:tc>
          <w:tcPr>
            <w:tcW w:w="4076" w:type="dxa"/>
          </w:tcPr>
          <w:p w14:paraId="259F6F7C" w14:textId="0FE6C96F" w:rsidR="00FB67C8" w:rsidRDefault="00FB67C8" w:rsidP="00650D98">
            <w:r>
              <w:t>Die Applikation soll auf einem Smart</w:t>
            </w:r>
            <w:r w:rsidR="008B75F2">
              <w:t>-</w:t>
            </w:r>
            <w:r>
              <w:t>TV laufen, somit braucht es die Komponente Computer / Notebook nicht.</w:t>
            </w:r>
          </w:p>
        </w:tc>
        <w:tc>
          <w:tcPr>
            <w:tcW w:w="1270" w:type="dxa"/>
          </w:tcPr>
          <w:p w14:paraId="7084A449" w14:textId="77777777" w:rsidR="00FB67C8" w:rsidRDefault="00FB67C8" w:rsidP="00650D98">
            <w:pPr>
              <w:keepNext/>
            </w:pPr>
            <w:r>
              <w:t>Kann</w:t>
            </w:r>
          </w:p>
        </w:tc>
        <w:tc>
          <w:tcPr>
            <w:tcW w:w="1033" w:type="dxa"/>
          </w:tcPr>
          <w:p w14:paraId="09294A71" w14:textId="3439CFA3" w:rsidR="00FB67C8" w:rsidRDefault="00FB67C8" w:rsidP="00650D98">
            <w:pPr>
              <w:keepNext/>
            </w:pPr>
            <w:r>
              <w:t>Nein</w:t>
            </w:r>
          </w:p>
        </w:tc>
      </w:tr>
    </w:tbl>
    <w:p w14:paraId="11C5F46A" w14:textId="2C6B8F9A" w:rsidR="00FD02BD" w:rsidRPr="004110AC" w:rsidRDefault="004110AC" w:rsidP="004110AC">
      <w:pPr>
        <w:pStyle w:val="Caption"/>
        <w:rPr>
          <w:bCs w:val="0"/>
          <w:sz w:val="20"/>
        </w:rPr>
      </w:pPr>
      <w:r>
        <w:rPr>
          <w:bCs w:val="0"/>
          <w:sz w:val="20"/>
        </w:rPr>
        <w:t>Bei den nicht funktionalen Anforderungen konnten alle Muss-Anforderungen umgesetzt werden.</w:t>
      </w:r>
    </w:p>
    <w:p w14:paraId="1B9A7CD0" w14:textId="77777777" w:rsidR="00733CBF" w:rsidRDefault="00733CBF">
      <w:pPr>
        <w:spacing w:line="240" w:lineRule="auto"/>
        <w:jc w:val="left"/>
        <w:rPr>
          <w:rFonts w:eastAsia="Times New Roman"/>
          <w:bCs/>
          <w:sz w:val="24"/>
          <w:szCs w:val="26"/>
        </w:rPr>
      </w:pPr>
      <w:r>
        <w:br w:type="page"/>
      </w:r>
    </w:p>
    <w:p w14:paraId="1D20F8C7" w14:textId="416E35ED" w:rsidR="006E5166" w:rsidRDefault="006E5166" w:rsidP="006E5166">
      <w:pPr>
        <w:pStyle w:val="Heading2"/>
      </w:pPr>
      <w:bookmarkStart w:id="112" w:name="_Toc29928031"/>
      <w:r>
        <w:lastRenderedPageBreak/>
        <w:t>Verbesserungspoten</w:t>
      </w:r>
      <w:r w:rsidR="008345BB">
        <w:t>z</w:t>
      </w:r>
      <w:r>
        <w:t>ial</w:t>
      </w:r>
      <w:r w:rsidR="00FA58FB">
        <w:t xml:space="preserve"> / Ausbaumöglichkeiten</w:t>
      </w:r>
      <w:bookmarkEnd w:id="112"/>
    </w:p>
    <w:p w14:paraId="14F4B1E9" w14:textId="3C17A694" w:rsidR="009A47D5" w:rsidRDefault="009A47D5" w:rsidP="006E5166">
      <w:r>
        <w:t xml:space="preserve">Aktuell besteht das </w:t>
      </w:r>
      <w:r w:rsidR="00C30F18">
        <w:t xml:space="preserve">ganze </w:t>
      </w:r>
      <w:r>
        <w:t>System aus 3 Komponenten</w:t>
      </w:r>
      <w:r w:rsidR="00763A82">
        <w:t>.</w:t>
      </w:r>
      <w:r>
        <w:t xml:space="preserve"> </w:t>
      </w:r>
      <w:r w:rsidR="00763A82">
        <w:t>E</w:t>
      </w:r>
      <w:r>
        <w:t>inen Fernseher, eine Tiefenkamera und einem Computer/Notebook. Der Fernseher und auch die Tiefenkamera braucht es immer zwingend</w:t>
      </w:r>
      <w:r w:rsidR="00763A82">
        <w:t>. A</w:t>
      </w:r>
      <w:r>
        <w:t>ber den Computer/Notebook könnte man ersetzen</w:t>
      </w:r>
      <w:r w:rsidR="008345BB">
        <w:t>,</w:t>
      </w:r>
      <w:r>
        <w:t xml:space="preserve"> indem</w:t>
      </w:r>
      <w:r w:rsidR="001A3FB9">
        <w:t xml:space="preserve"> man</w:t>
      </w:r>
      <w:r>
        <w:t xml:space="preserve"> die Software so umschreiben würde</w:t>
      </w:r>
      <w:r w:rsidR="00432DE7">
        <w:t xml:space="preserve">, dass diese </w:t>
      </w:r>
      <w:r>
        <w:t xml:space="preserve">auf einem </w:t>
      </w:r>
      <w:proofErr w:type="spellStart"/>
      <w:r>
        <w:t>SmartTV</w:t>
      </w:r>
      <w:proofErr w:type="spellEnd"/>
      <w:r>
        <w:t xml:space="preserve"> als eigenständig Applikation ausgeführt werden könnte.</w:t>
      </w:r>
      <w:r w:rsidR="004F31D1">
        <w:t xml:space="preserve"> Somit könnte eine Hardwarekomponente eingespart werden. Da ich für das Tracking des Betrachters</w:t>
      </w:r>
      <w:r w:rsidR="00EB48C1">
        <w:t>,</w:t>
      </w:r>
      <w:r w:rsidR="004F31D1">
        <w:t xml:space="preserve"> </w:t>
      </w:r>
      <w:r w:rsidR="00EB48C1">
        <w:t xml:space="preserve">das </w:t>
      </w:r>
      <w:proofErr w:type="spellStart"/>
      <w:r w:rsidR="00EB48C1">
        <w:t>Nuitrack</w:t>
      </w:r>
      <w:proofErr w:type="spellEnd"/>
      <w:r w:rsidR="00EB48C1">
        <w:t xml:space="preserve"> SDK gewählt habe, kann man auch ganz einfach die Tiefenkamera austauschen und es muss nicht zwingend die </w:t>
      </w:r>
      <w:proofErr w:type="spellStart"/>
      <w:r w:rsidR="00EB48C1">
        <w:t>RealSense</w:t>
      </w:r>
      <w:proofErr w:type="spellEnd"/>
      <w:r w:rsidR="00EB48C1">
        <w:t xml:space="preserve"> D435 sein.</w:t>
      </w:r>
    </w:p>
    <w:p w14:paraId="0A59E581" w14:textId="77777777" w:rsidR="00FA58FB" w:rsidRDefault="00FA58FB" w:rsidP="006E5166"/>
    <w:p w14:paraId="35C63FA2" w14:textId="088BE690" w:rsidR="00FA58FB" w:rsidRDefault="00432DE7" w:rsidP="006E5166">
      <w:r>
        <w:t>E</w:t>
      </w:r>
      <w:r w:rsidR="00FA58FB">
        <w:t xml:space="preserve">in </w:t>
      </w:r>
      <w:r>
        <w:t xml:space="preserve">weiteres </w:t>
      </w:r>
      <w:r w:rsidR="00FA58FB">
        <w:t>Verbesserungspotential wäre, wenn man zwischen mehrere Szenen auswählen könnte. Ähnlich wie beim Samsung The Frame</w:t>
      </w:r>
      <w:r>
        <w:t>.</w:t>
      </w:r>
      <w:r w:rsidR="00FA58FB">
        <w:t xml:space="preserve"> </w:t>
      </w:r>
      <w:r>
        <w:t>D</w:t>
      </w:r>
      <w:r w:rsidR="00FA58FB">
        <w:t xml:space="preserve">ort besitzt man die Möglichkeit zwischen verschiedenen Bildern zu wechseln und sorgt </w:t>
      </w:r>
      <w:r>
        <w:t>damit</w:t>
      </w:r>
      <w:r w:rsidR="00FA58FB">
        <w:t xml:space="preserve"> für Abwechslung.</w:t>
      </w:r>
    </w:p>
    <w:p w14:paraId="1184056B" w14:textId="77777777" w:rsidR="00FA58FB" w:rsidRDefault="00FA58FB" w:rsidP="006E5166"/>
    <w:p w14:paraId="27AEAB0E" w14:textId="29D5B829" w:rsidR="00151FE7" w:rsidRDefault="00FA58FB" w:rsidP="00E934DD">
      <w:r>
        <w:t xml:space="preserve">Weiter wäre auch eine Möglichkeit das </w:t>
      </w:r>
      <w:r w:rsidR="008345BB">
        <w:t>G</w:t>
      </w:r>
      <w:r>
        <w:t xml:space="preserve">anze spielerischer aufzuziehen. Das </w:t>
      </w:r>
      <w:proofErr w:type="spellStart"/>
      <w:r>
        <w:t>Nuitrack</w:t>
      </w:r>
      <w:proofErr w:type="spellEnd"/>
      <w:r>
        <w:t xml:space="preserve"> SDK liefert das ganze Skelett des Betrachters zurück</w:t>
      </w:r>
      <w:r w:rsidR="002C5C30">
        <w:t>.</w:t>
      </w:r>
      <w:r>
        <w:t xml:space="preserve"> </w:t>
      </w:r>
      <w:r w:rsidR="002C5C30">
        <w:t>Daher</w:t>
      </w:r>
      <w:r>
        <w:t xml:space="preserve"> wäre es möglich, nebst dem Kopf, auch andere Körperteile </w:t>
      </w:r>
      <w:r w:rsidR="00787A55">
        <w:t>zu tracken</w:t>
      </w:r>
      <w:r>
        <w:t>.</w:t>
      </w:r>
      <w:r w:rsidR="00787A55">
        <w:t xml:space="preserve"> </w:t>
      </w:r>
      <w:r w:rsidR="00684886">
        <w:t>Würde man nun zum Beispiel zusätzlich noch die Hände tracken, so könnte man den Betrachter noch ein Spiel, wie zum Beispiel Tetris, spielen lassen.</w:t>
      </w:r>
    </w:p>
    <w:p w14:paraId="6413C01D" w14:textId="64BDF991" w:rsidR="007B07E9" w:rsidRDefault="007B07E9" w:rsidP="00E934DD"/>
    <w:p w14:paraId="671C1221" w14:textId="16176B8B" w:rsidR="007B07E9" w:rsidRDefault="007B07E9" w:rsidP="00E934DD">
      <w:r>
        <w:t>Die Illusion</w:t>
      </w:r>
      <w:r w:rsidR="00313779">
        <w:t>,</w:t>
      </w:r>
      <w:r>
        <w:t xml:space="preserve"> </w:t>
      </w:r>
      <w:r w:rsidR="00313779">
        <w:t>dass</w:t>
      </w:r>
      <w:r>
        <w:t xml:space="preserve"> man durch eine Wand schaut und nicht in einen Fernseher</w:t>
      </w:r>
      <w:r w:rsidR="008345BB">
        <w:t xml:space="preserve"> </w:t>
      </w:r>
      <w:r>
        <w:t>könnte</w:t>
      </w:r>
      <w:r w:rsidR="00313779">
        <w:t xml:space="preserve"> </w:t>
      </w:r>
      <w:r>
        <w:t xml:space="preserve">mit baulichen Massnahmen </w:t>
      </w:r>
      <w:r w:rsidR="00650D98">
        <w:t>verstärk</w:t>
      </w:r>
      <w:r w:rsidR="000B35A8">
        <w:t>t werden</w:t>
      </w:r>
      <w:r>
        <w:t>.</w:t>
      </w:r>
      <w:r w:rsidR="00143D67">
        <w:t xml:space="preserve"> So könnte</w:t>
      </w:r>
      <w:r w:rsidR="000B35A8">
        <w:t>,</w:t>
      </w:r>
      <w:r w:rsidR="00143D67">
        <w:t xml:space="preserve"> wenn das System </w:t>
      </w:r>
      <w:r w:rsidR="00313779">
        <w:t>z.B. in</w:t>
      </w:r>
      <w:r w:rsidR="00143D67">
        <w:t xml:space="preserve"> einem Ausstellungsraum </w:t>
      </w:r>
      <w:r w:rsidR="000B35A8">
        <w:t>eingerichtet wird</w:t>
      </w:r>
      <w:r w:rsidR="00143D67">
        <w:t xml:space="preserve">, </w:t>
      </w:r>
      <w:r w:rsidR="00F32035">
        <w:t>de</w:t>
      </w:r>
      <w:r w:rsidR="000B35A8">
        <w:t>r</w:t>
      </w:r>
      <w:r w:rsidR="00F32035">
        <w:t xml:space="preserve"> Fernseher in einem schwarzen Holz- oder Kartonkasten </w:t>
      </w:r>
      <w:r w:rsidR="000B35A8">
        <w:t>ver</w:t>
      </w:r>
      <w:r w:rsidR="00F32035">
        <w:t>steck</w:t>
      </w:r>
      <w:r w:rsidR="000B35A8">
        <w:t>t werden</w:t>
      </w:r>
      <w:r w:rsidR="00F32035">
        <w:t xml:space="preserve">. </w:t>
      </w:r>
      <w:r w:rsidR="00313779">
        <w:t xml:space="preserve">Dabei dürften natürlich keine Kanten vom Fernseher mehr sichtbar sein. </w:t>
      </w:r>
      <w:r w:rsidR="000B35A8">
        <w:t>Wird das</w:t>
      </w:r>
      <w:r w:rsidR="00313779">
        <w:t xml:space="preserve"> Programm</w:t>
      </w:r>
      <w:r w:rsidR="000B35A8">
        <w:t xml:space="preserve"> gestartet</w:t>
      </w:r>
      <w:r w:rsidR="00313779">
        <w:t xml:space="preserve">, so hat man nicht mehr das </w:t>
      </w:r>
      <w:r w:rsidR="00F85C2D">
        <w:t>Gefühl,</w:t>
      </w:r>
      <w:r w:rsidR="00313779">
        <w:t xml:space="preserve"> einen Fernseher </w:t>
      </w:r>
      <w:r w:rsidR="000B35A8">
        <w:t>anzuschauen</w:t>
      </w:r>
      <w:r w:rsidR="00313779">
        <w:t>.</w:t>
      </w:r>
    </w:p>
    <w:p w14:paraId="5B1A897F" w14:textId="77777777" w:rsidR="00FD02BD" w:rsidRDefault="00FD02BD">
      <w:pPr>
        <w:spacing w:line="240" w:lineRule="auto"/>
        <w:jc w:val="left"/>
        <w:rPr>
          <w:rFonts w:eastAsia="Times New Roman"/>
          <w:bCs/>
          <w:sz w:val="32"/>
          <w:szCs w:val="28"/>
        </w:rPr>
      </w:pPr>
      <w:r>
        <w:br w:type="page"/>
      </w:r>
    </w:p>
    <w:p w14:paraId="64AE5A44" w14:textId="77777777" w:rsidR="00360FF0" w:rsidRDefault="00360FF0">
      <w:pPr>
        <w:spacing w:line="240" w:lineRule="auto"/>
        <w:jc w:val="left"/>
        <w:rPr>
          <w:rFonts w:eastAsia="Times New Roman"/>
          <w:bCs/>
          <w:sz w:val="32"/>
          <w:szCs w:val="28"/>
        </w:rPr>
      </w:pPr>
      <w:r>
        <w:lastRenderedPageBreak/>
        <w:br w:type="page"/>
      </w:r>
    </w:p>
    <w:p w14:paraId="7361CAB8" w14:textId="156F2A16" w:rsidR="00462AC2" w:rsidRDefault="006E5166" w:rsidP="00462AC2">
      <w:pPr>
        <w:pStyle w:val="Heading1"/>
      </w:pPr>
      <w:bookmarkStart w:id="113" w:name="_Toc29928032"/>
      <w:r>
        <w:lastRenderedPageBreak/>
        <w:t>Fazit</w:t>
      </w:r>
      <w:bookmarkEnd w:id="113"/>
    </w:p>
    <w:p w14:paraId="1A22D763" w14:textId="5092E3AC" w:rsidR="00E934DD" w:rsidRDefault="00E934DD" w:rsidP="00E934DD">
      <w:pPr>
        <w:pStyle w:val="Heading2"/>
      </w:pPr>
      <w:bookmarkStart w:id="114" w:name="_Toc29928033"/>
      <w:r>
        <w:t>Projektbezogenes Fazit</w:t>
      </w:r>
      <w:bookmarkEnd w:id="114"/>
    </w:p>
    <w:p w14:paraId="6722A7F1" w14:textId="7305294D" w:rsidR="00C54B7B" w:rsidRDefault="00C54B7B" w:rsidP="00C54B7B">
      <w:r>
        <w:t>Die modellierte Szene ist sicherlich eher spartanisch und könnte noch etwas ausgefallener sein.</w:t>
      </w:r>
      <w:r w:rsidR="00213A08">
        <w:t xml:space="preserve"> Schö</w:t>
      </w:r>
      <w:r w:rsidR="00D00D26">
        <w:t xml:space="preserve">n wäre </w:t>
      </w:r>
      <w:r w:rsidR="00D52D8A">
        <w:t>gewesen,</w:t>
      </w:r>
      <w:r w:rsidR="00D00D26">
        <w:t xml:space="preserve"> wenn man zum Beispiel zwischen einer winterlichen Berglandschaft und </w:t>
      </w:r>
      <w:r w:rsidR="00D52D8A">
        <w:t xml:space="preserve">einem malerischen Palmenstrand hätte auswählen können. </w:t>
      </w:r>
      <w:r w:rsidR="00DD3878">
        <w:t>Aufgrund des zeitlichen Aufwandes für die Modellierung war dies leider nicht mehr möglich.</w:t>
      </w:r>
    </w:p>
    <w:p w14:paraId="620D8BF5" w14:textId="77777777" w:rsidR="00213A08" w:rsidRDefault="00213A08" w:rsidP="00C54B7B"/>
    <w:p w14:paraId="6A05487A" w14:textId="34E8C94C" w:rsidR="00C54B7B" w:rsidRDefault="000D01F9" w:rsidP="00C54B7B">
      <w:r>
        <w:t xml:space="preserve">Für die Arbeitsorganisation, respektive Vorgehensweise wurde </w:t>
      </w:r>
      <w:proofErr w:type="spellStart"/>
      <w:r>
        <w:t>Scrum</w:t>
      </w:r>
      <w:proofErr w:type="spellEnd"/>
      <w:r>
        <w:t xml:space="preserve"> als Basis genommen und Teile davon adaptiert. Dank dem agilen Vorgehen konnten dann auch rasch die Schwierigkeiten mit dem ersten Lösungsansatz erkannt und in den nächsten Iterationen ein anderer Lösungsansatz entworfen und auch umgesetzt werden.</w:t>
      </w:r>
    </w:p>
    <w:p w14:paraId="617F41FF" w14:textId="228491B7" w:rsidR="002C27E8" w:rsidRDefault="002C27E8" w:rsidP="00C54B7B"/>
    <w:p w14:paraId="40468DC2" w14:textId="01F2BD4C" w:rsidR="009473ED" w:rsidRDefault="00440CB8" w:rsidP="001B0786">
      <w:pPr>
        <w:rPr>
          <w:rFonts w:eastAsia="Times New Roman"/>
          <w:bCs/>
          <w:sz w:val="24"/>
          <w:szCs w:val="26"/>
        </w:rPr>
      </w:pPr>
      <w:r>
        <w:t xml:space="preserve">Das System-Review hat mir </w:t>
      </w:r>
      <w:r w:rsidR="00FF4AF8">
        <w:t>gezeigt</w:t>
      </w:r>
      <w:r w:rsidR="002A76F2">
        <w:t>,</w:t>
      </w:r>
      <w:r w:rsidR="00FF4AF8">
        <w:t xml:space="preserve"> </w:t>
      </w:r>
      <w:r w:rsidR="003916C5">
        <w:t>da</w:t>
      </w:r>
      <w:r w:rsidR="002A76F2">
        <w:t>s</w:t>
      </w:r>
      <w:r w:rsidR="003916C5">
        <w:t>s die Anforderungen umgesetzt werden konnten</w:t>
      </w:r>
      <w:r>
        <w:t>. So war es sicherlich eine grosse Genugtuung zu sehen</w:t>
      </w:r>
      <w:r w:rsidR="002A76F2">
        <w:t>,</w:t>
      </w:r>
      <w:r>
        <w:t xml:space="preserve"> wie meine Tester auf </w:t>
      </w:r>
      <w:r w:rsidR="003916C5">
        <w:t>das</w:t>
      </w:r>
      <w:r>
        <w:t xml:space="preserve"> System reagiert haben.</w:t>
      </w:r>
      <w:r w:rsidR="00C16CE6">
        <w:t xml:space="preserve"> Allerdings ist daraus auch zu </w:t>
      </w:r>
      <w:r w:rsidR="008C6A9D">
        <w:t>erkennen,</w:t>
      </w:r>
      <w:r w:rsidR="00C16CE6">
        <w:t xml:space="preserve"> das</w:t>
      </w:r>
      <w:r w:rsidR="008C6A9D">
        <w:t xml:space="preserve">s das Ganze noch nicht ganz perfekt ist. So ist mir das «verschwinden» </w:t>
      </w:r>
      <w:r w:rsidR="00E6150F">
        <w:t>des Fernsehers</w:t>
      </w:r>
      <w:r w:rsidR="008C6A9D">
        <w:t xml:space="preserve"> nicht zu 100% geglückt.</w:t>
      </w:r>
    </w:p>
    <w:p w14:paraId="09AAE2B1" w14:textId="60EBB5EE" w:rsidR="00F17C83" w:rsidRPr="00F17C83" w:rsidRDefault="00F17C83" w:rsidP="00F17C83">
      <w:pPr>
        <w:pStyle w:val="Heading2"/>
      </w:pPr>
      <w:bookmarkStart w:id="115" w:name="_Toc29928034"/>
      <w:r>
        <w:t>Persönliches Fazit</w:t>
      </w:r>
      <w:bookmarkEnd w:id="115"/>
    </w:p>
    <w:p w14:paraId="7D73646A" w14:textId="30BFCF8D" w:rsidR="00B92F4C" w:rsidRDefault="00FF4AF8" w:rsidP="00493C56">
      <w:r>
        <w:t xml:space="preserve">Die ganze Thematik rund um Virtual Reality und auch Computer </w:t>
      </w:r>
      <w:proofErr w:type="spellStart"/>
      <w:r w:rsidR="007D6532">
        <w:t>P</w:t>
      </w:r>
      <w:r w:rsidRPr="00864068">
        <w:t>erception</w:t>
      </w:r>
      <w:proofErr w:type="spellEnd"/>
      <w:r>
        <w:t xml:space="preserve"> ist für mich nach wie vor ein sehr spannendes Thema, jedoch war oder ist es immer noch </w:t>
      </w:r>
      <w:r w:rsidR="002635A8">
        <w:t>relativ</w:t>
      </w:r>
      <w:r>
        <w:t xml:space="preserve"> weit weg von meiner beruflichen Tätigkeit als Softwareentwickler im Bereich de</w:t>
      </w:r>
      <w:r w:rsidR="002A76F2">
        <w:t>s</w:t>
      </w:r>
      <w:r>
        <w:t xml:space="preserve"> Performancemanagement </w:t>
      </w:r>
      <w:r w:rsidR="002A76F2">
        <w:t>von</w:t>
      </w:r>
      <w:r>
        <w:t xml:space="preserve"> mobilen Datennetze</w:t>
      </w:r>
      <w:r w:rsidR="002A76F2">
        <w:t>n</w:t>
      </w:r>
      <w:r>
        <w:t>.</w:t>
      </w:r>
      <w:r w:rsidR="00B92F4C">
        <w:t xml:space="preserve"> Dennoch wollte ich mich dieser Herausforderung stellen! </w:t>
      </w:r>
      <w:r w:rsidR="00690221">
        <w:t>Entgegen kam mir das in Unity mit</w:t>
      </w:r>
      <w:r w:rsidR="007D6532">
        <w:t xml:space="preserve"> der Programmiersprache C# entwickelt wird. Da wir in unsere Firma diese auch einsetzen, musste ich hier nicht noch einen zusätzlichen Zeitaufwand betreiben</w:t>
      </w:r>
      <w:r w:rsidR="002A76F2">
        <w:t>,</w:t>
      </w:r>
      <w:r w:rsidR="007D6532">
        <w:t xml:space="preserve"> um diese zu erlernen.</w:t>
      </w:r>
    </w:p>
    <w:p w14:paraId="078099D2" w14:textId="77777777" w:rsidR="00B92F4C" w:rsidRDefault="00B92F4C" w:rsidP="00493C56"/>
    <w:p w14:paraId="7BC75EDD" w14:textId="63222492" w:rsidR="00462AC2" w:rsidRDefault="000313B2" w:rsidP="000313B2">
      <w:r>
        <w:t>Da es mir aber oft an allen Ecken und Kanten am Verständnis fehlte, konnte</w:t>
      </w:r>
      <w:r w:rsidR="00B92F4C">
        <w:t xml:space="preserve"> der</w:t>
      </w:r>
      <w:r w:rsidR="00462AC2">
        <w:t xml:space="preserve"> erste </w:t>
      </w:r>
      <w:r w:rsidR="00822613">
        <w:t>Lösungsansatz,</w:t>
      </w:r>
      <w:r w:rsidR="00462AC2">
        <w:t xml:space="preserve"> der zusammen mit Herrn Hudritsch </w:t>
      </w:r>
      <w:r w:rsidR="00822613">
        <w:t>diskutiert</w:t>
      </w:r>
      <w:r w:rsidR="00462AC2">
        <w:t xml:space="preserve"> und </w:t>
      </w:r>
      <w:r w:rsidR="00822613">
        <w:t xml:space="preserve">auch </w:t>
      </w:r>
      <w:r w:rsidR="00462AC2">
        <w:t>ausgearbeitet wurde</w:t>
      </w:r>
      <w:r w:rsidR="00822613">
        <w:t>,</w:t>
      </w:r>
      <w:r w:rsidR="00462AC2">
        <w:t xml:space="preserve"> leider nicht wie </w:t>
      </w:r>
      <w:r w:rsidR="00FF4AF8">
        <w:t>ursprünglich vereinbart</w:t>
      </w:r>
      <w:r w:rsidR="005554AC">
        <w:t xml:space="preserve"> und</w:t>
      </w:r>
      <w:r w:rsidR="00462AC2">
        <w:t xml:space="preserve"> umgesetzt werden.</w:t>
      </w:r>
      <w:r>
        <w:t xml:space="preserve"> Dennoch</w:t>
      </w:r>
      <w:r w:rsidR="007D6532">
        <w:t xml:space="preserve"> </w:t>
      </w:r>
      <w:r>
        <w:t>wurde eine Lösung gefunden</w:t>
      </w:r>
      <w:r w:rsidR="002A76F2">
        <w:t>,</w:t>
      </w:r>
      <w:r>
        <w:t xml:space="preserve"> um die </w:t>
      </w:r>
      <w:r w:rsidR="007D6532">
        <w:t xml:space="preserve">Projektziele </w:t>
      </w:r>
      <w:r>
        <w:t>zu erfüllen</w:t>
      </w:r>
      <w:r w:rsidR="007D6532">
        <w:t>.</w:t>
      </w:r>
      <w:r>
        <w:t xml:space="preserve"> Dies erfüllt mich mit Stolz. Auch konnte ich trotz de</w:t>
      </w:r>
      <w:r w:rsidR="002A76F2">
        <w:t>r</w:t>
      </w:r>
      <w:r>
        <w:t xml:space="preserve"> erwähnten Schwierigkeiten extrem viel in einem wirklich spannenden Umfeld lernen.</w:t>
      </w:r>
    </w:p>
    <w:p w14:paraId="3FD900FA" w14:textId="030751B6" w:rsidR="000313B2" w:rsidRDefault="000313B2" w:rsidP="000313B2"/>
    <w:p w14:paraId="4AD67341" w14:textId="221ECFC2" w:rsidR="000313B2" w:rsidRDefault="005554AC" w:rsidP="000313B2">
      <w:r>
        <w:t>Ich möchte es nicht unterlassen mich bei Herrn Hudritsch für die lehrreiche Zeit und seine Geduld herzlich bedanken.</w:t>
      </w:r>
    </w:p>
    <w:p w14:paraId="5217343E" w14:textId="77777777" w:rsidR="004D2EA1" w:rsidRDefault="008D0BD6">
      <w:pPr>
        <w:spacing w:line="240" w:lineRule="auto"/>
        <w:jc w:val="left"/>
        <w:rPr>
          <w:rFonts w:eastAsia="Times New Roman"/>
          <w:bCs/>
          <w:sz w:val="32"/>
          <w:szCs w:val="28"/>
        </w:rPr>
      </w:pPr>
      <w:r w:rsidRPr="00951C7B">
        <w:br w:type="page"/>
      </w:r>
      <w:bookmarkStart w:id="116" w:name="_Toc20820705"/>
      <w:bookmarkStart w:id="117" w:name="_Toc20820700"/>
      <w:r w:rsidR="004D2EA1">
        <w:lastRenderedPageBreak/>
        <w:br w:type="page"/>
      </w:r>
    </w:p>
    <w:p w14:paraId="43AE743D" w14:textId="77ECCA3B" w:rsidR="006E5166" w:rsidRPr="00951C7B" w:rsidRDefault="006E5166" w:rsidP="00B63590">
      <w:pPr>
        <w:pStyle w:val="Heading1"/>
        <w:numPr>
          <w:ilvl w:val="0"/>
          <w:numId w:val="0"/>
        </w:numPr>
      </w:pPr>
      <w:bookmarkStart w:id="118" w:name="_Toc29928035"/>
      <w:r w:rsidRPr="00951C7B">
        <w:lastRenderedPageBreak/>
        <w:t>Selbständigkeitserklärung</w:t>
      </w:r>
      <w:bookmarkEnd w:id="116"/>
      <w:bookmarkEnd w:id="118"/>
    </w:p>
    <w:p w14:paraId="16AE1B8F" w14:textId="77777777" w:rsidR="006E5166" w:rsidRPr="00951C7B" w:rsidRDefault="006E5166" w:rsidP="006E5166">
      <w:r w:rsidRPr="00951C7B">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3063F6CC" w14:textId="77777777" w:rsidR="006E5166" w:rsidRPr="00951C7B" w:rsidRDefault="006E5166" w:rsidP="006E5166"/>
    <w:p w14:paraId="05FFAC48" w14:textId="77777777" w:rsidR="006E5166" w:rsidRPr="00951C7B" w:rsidRDefault="006E5166" w:rsidP="006E5166"/>
    <w:p w14:paraId="3C80F42A" w14:textId="77777777" w:rsidR="006E5166" w:rsidRPr="00951C7B" w:rsidRDefault="006E5166" w:rsidP="006E5166">
      <w:r w:rsidRPr="00951C7B">
        <w:t>Ort, Datum:</w:t>
      </w:r>
      <w:r>
        <w:tab/>
      </w:r>
      <w:r>
        <w:tab/>
        <w:t>Biel, 16.01.2020</w:t>
      </w:r>
    </w:p>
    <w:p w14:paraId="3A23B6F7" w14:textId="77777777" w:rsidR="006E5166" w:rsidRDefault="006E5166" w:rsidP="006E5166">
      <w:r>
        <w:t>Name Vorname:</w:t>
      </w:r>
      <w:r>
        <w:tab/>
        <w:t>Carosella Dario</w:t>
      </w:r>
    </w:p>
    <w:p w14:paraId="072EF50E" w14:textId="77777777" w:rsidR="006E5166" w:rsidRDefault="006E5166" w:rsidP="006E5166"/>
    <w:p w14:paraId="2F7BCCF7" w14:textId="77777777" w:rsidR="006E5166" w:rsidRDefault="006E5166" w:rsidP="006E5166"/>
    <w:p w14:paraId="3B72E005" w14:textId="77777777" w:rsidR="006E5166" w:rsidRPr="00951C7B" w:rsidRDefault="006E5166" w:rsidP="006E5166">
      <w:r w:rsidRPr="00951C7B">
        <w:t>Unterschrift:</w:t>
      </w:r>
      <w:r>
        <w:tab/>
      </w:r>
      <w:r>
        <w:tab/>
        <w:t>………………………</w:t>
      </w:r>
      <w:proofErr w:type="gramStart"/>
      <w:r>
        <w:t>…….</w:t>
      </w:r>
      <w:proofErr w:type="gramEnd"/>
      <w:r>
        <w:t>.</w:t>
      </w:r>
    </w:p>
    <w:p w14:paraId="4108F3D0" w14:textId="77777777" w:rsidR="006E5166" w:rsidRDefault="006E5166">
      <w:pPr>
        <w:spacing w:line="240" w:lineRule="auto"/>
        <w:jc w:val="left"/>
        <w:rPr>
          <w:rFonts w:eastAsia="Times New Roman"/>
          <w:bCs/>
          <w:sz w:val="32"/>
          <w:szCs w:val="28"/>
        </w:rPr>
      </w:pPr>
    </w:p>
    <w:p w14:paraId="0F7E3DCB" w14:textId="77777777" w:rsidR="005F20EB" w:rsidRDefault="005F20EB">
      <w:pPr>
        <w:spacing w:line="240" w:lineRule="auto"/>
        <w:jc w:val="left"/>
        <w:rPr>
          <w:rFonts w:eastAsia="Times New Roman"/>
          <w:bCs/>
          <w:sz w:val="32"/>
          <w:szCs w:val="28"/>
        </w:rPr>
      </w:pPr>
      <w:r>
        <w:br w:type="page"/>
      </w:r>
    </w:p>
    <w:p w14:paraId="1B703C9A" w14:textId="77777777" w:rsidR="004D2EA1" w:rsidRDefault="004D2EA1">
      <w:pPr>
        <w:spacing w:line="240" w:lineRule="auto"/>
        <w:jc w:val="left"/>
        <w:rPr>
          <w:rFonts w:eastAsia="Times New Roman"/>
          <w:bCs/>
          <w:sz w:val="32"/>
          <w:szCs w:val="28"/>
        </w:rPr>
      </w:pPr>
      <w:r>
        <w:lastRenderedPageBreak/>
        <w:br w:type="page"/>
      </w:r>
    </w:p>
    <w:p w14:paraId="7915564E" w14:textId="5F3BFD46" w:rsidR="00511D21" w:rsidRPr="00951C7B" w:rsidRDefault="00511D21" w:rsidP="006E5166">
      <w:pPr>
        <w:pStyle w:val="Heading1"/>
        <w:numPr>
          <w:ilvl w:val="0"/>
          <w:numId w:val="0"/>
        </w:numPr>
        <w:ind w:left="360" w:hanging="360"/>
      </w:pPr>
      <w:bookmarkStart w:id="119" w:name="_Toc29928036"/>
      <w:r w:rsidRPr="00951C7B">
        <w:lastRenderedPageBreak/>
        <w:t>Abbildungsverzeichnis</w:t>
      </w:r>
      <w:bookmarkEnd w:id="117"/>
      <w:bookmarkEnd w:id="119"/>
    </w:p>
    <w:p w14:paraId="650F82C5" w14:textId="340190C6" w:rsidR="002B2C5D" w:rsidRDefault="009C1039">
      <w:pPr>
        <w:pStyle w:val="TableofFigure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29928085" w:history="1">
        <w:r w:rsidR="002B2C5D" w:rsidRPr="00C11F7D">
          <w:rPr>
            <w:rStyle w:val="Hyperlink"/>
            <w:noProof/>
          </w:rPr>
          <w:t>Abbildung 1: Skizze der Idee</w:t>
        </w:r>
        <w:r w:rsidR="002B2C5D">
          <w:rPr>
            <w:noProof/>
            <w:webHidden/>
          </w:rPr>
          <w:tab/>
        </w:r>
        <w:r w:rsidR="002B2C5D">
          <w:rPr>
            <w:noProof/>
            <w:webHidden/>
          </w:rPr>
          <w:fldChar w:fldCharType="begin"/>
        </w:r>
        <w:r w:rsidR="002B2C5D">
          <w:rPr>
            <w:noProof/>
            <w:webHidden/>
          </w:rPr>
          <w:instrText xml:space="preserve"> PAGEREF _Toc29928085 \h </w:instrText>
        </w:r>
        <w:r w:rsidR="002B2C5D">
          <w:rPr>
            <w:noProof/>
            <w:webHidden/>
          </w:rPr>
        </w:r>
        <w:r w:rsidR="002B2C5D">
          <w:rPr>
            <w:noProof/>
            <w:webHidden/>
          </w:rPr>
          <w:fldChar w:fldCharType="separate"/>
        </w:r>
        <w:r w:rsidR="00D62562">
          <w:rPr>
            <w:noProof/>
            <w:webHidden/>
          </w:rPr>
          <w:t>ii</w:t>
        </w:r>
        <w:r w:rsidR="002B2C5D">
          <w:rPr>
            <w:noProof/>
            <w:webHidden/>
          </w:rPr>
          <w:fldChar w:fldCharType="end"/>
        </w:r>
      </w:hyperlink>
    </w:p>
    <w:p w14:paraId="1F18A9BE" w14:textId="354C5F18"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67" w:anchor="_Toc29928086" w:history="1">
        <w:r w:rsidR="002B2C5D" w:rsidRPr="00C11F7D">
          <w:rPr>
            <w:rStyle w:val="Hyperlink"/>
            <w:noProof/>
          </w:rPr>
          <w:t>Abbildung 2: Trompe l'oeil</w:t>
        </w:r>
        <w:r w:rsidR="002B2C5D">
          <w:rPr>
            <w:noProof/>
            <w:webHidden/>
          </w:rPr>
          <w:tab/>
        </w:r>
        <w:r w:rsidR="002B2C5D">
          <w:rPr>
            <w:noProof/>
            <w:webHidden/>
          </w:rPr>
          <w:fldChar w:fldCharType="begin"/>
        </w:r>
        <w:r w:rsidR="002B2C5D">
          <w:rPr>
            <w:noProof/>
            <w:webHidden/>
          </w:rPr>
          <w:instrText xml:space="preserve"> PAGEREF _Toc29928086 \h </w:instrText>
        </w:r>
        <w:r w:rsidR="002B2C5D">
          <w:rPr>
            <w:noProof/>
            <w:webHidden/>
          </w:rPr>
        </w:r>
        <w:r w:rsidR="002B2C5D">
          <w:rPr>
            <w:noProof/>
            <w:webHidden/>
          </w:rPr>
          <w:fldChar w:fldCharType="separate"/>
        </w:r>
        <w:r w:rsidR="00D62562">
          <w:rPr>
            <w:noProof/>
            <w:webHidden/>
          </w:rPr>
          <w:t>4</w:t>
        </w:r>
        <w:r w:rsidR="002B2C5D">
          <w:rPr>
            <w:noProof/>
            <w:webHidden/>
          </w:rPr>
          <w:fldChar w:fldCharType="end"/>
        </w:r>
      </w:hyperlink>
    </w:p>
    <w:p w14:paraId="1034A043" w14:textId="7B4CB5B3"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087" w:history="1">
        <w:r w:rsidR="002B2C5D" w:rsidRPr="00C11F7D">
          <w:rPr>
            <w:rStyle w:val="Hyperlink"/>
            <w:noProof/>
          </w:rPr>
          <w:t>Abbildung 3: Skizze der Idee</w:t>
        </w:r>
        <w:r w:rsidR="002B2C5D">
          <w:rPr>
            <w:noProof/>
            <w:webHidden/>
          </w:rPr>
          <w:tab/>
        </w:r>
        <w:r w:rsidR="002B2C5D">
          <w:rPr>
            <w:noProof/>
            <w:webHidden/>
          </w:rPr>
          <w:fldChar w:fldCharType="begin"/>
        </w:r>
        <w:r w:rsidR="002B2C5D">
          <w:rPr>
            <w:noProof/>
            <w:webHidden/>
          </w:rPr>
          <w:instrText xml:space="preserve"> PAGEREF _Toc29928087 \h </w:instrText>
        </w:r>
        <w:r w:rsidR="002B2C5D">
          <w:rPr>
            <w:noProof/>
            <w:webHidden/>
          </w:rPr>
        </w:r>
        <w:r w:rsidR="002B2C5D">
          <w:rPr>
            <w:noProof/>
            <w:webHidden/>
          </w:rPr>
          <w:fldChar w:fldCharType="separate"/>
        </w:r>
        <w:r w:rsidR="00D62562">
          <w:rPr>
            <w:noProof/>
            <w:webHidden/>
          </w:rPr>
          <w:t>4</w:t>
        </w:r>
        <w:r w:rsidR="002B2C5D">
          <w:rPr>
            <w:noProof/>
            <w:webHidden/>
          </w:rPr>
          <w:fldChar w:fldCharType="end"/>
        </w:r>
      </w:hyperlink>
    </w:p>
    <w:p w14:paraId="4DF4F3B2" w14:textId="5AD7AE7E"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088" w:history="1">
        <w:r w:rsidR="002B2C5D" w:rsidRPr="00C11F7D">
          <w:rPr>
            <w:rStyle w:val="Hyperlink"/>
            <w:noProof/>
          </w:rPr>
          <w:t>Abbildung 4: Samsung The Frame [3]</w:t>
        </w:r>
        <w:r w:rsidR="002B2C5D">
          <w:rPr>
            <w:noProof/>
            <w:webHidden/>
          </w:rPr>
          <w:tab/>
        </w:r>
        <w:r w:rsidR="002B2C5D">
          <w:rPr>
            <w:noProof/>
            <w:webHidden/>
          </w:rPr>
          <w:fldChar w:fldCharType="begin"/>
        </w:r>
        <w:r w:rsidR="002B2C5D">
          <w:rPr>
            <w:noProof/>
            <w:webHidden/>
          </w:rPr>
          <w:instrText xml:space="preserve"> PAGEREF _Toc29928088 \h </w:instrText>
        </w:r>
        <w:r w:rsidR="002B2C5D">
          <w:rPr>
            <w:noProof/>
            <w:webHidden/>
          </w:rPr>
        </w:r>
        <w:r w:rsidR="002B2C5D">
          <w:rPr>
            <w:noProof/>
            <w:webHidden/>
          </w:rPr>
          <w:fldChar w:fldCharType="separate"/>
        </w:r>
        <w:r w:rsidR="00D62562">
          <w:rPr>
            <w:noProof/>
            <w:webHidden/>
          </w:rPr>
          <w:t>5</w:t>
        </w:r>
        <w:r w:rsidR="002B2C5D">
          <w:rPr>
            <w:noProof/>
            <w:webHidden/>
          </w:rPr>
          <w:fldChar w:fldCharType="end"/>
        </w:r>
      </w:hyperlink>
    </w:p>
    <w:p w14:paraId="4935C6D6" w14:textId="0BFE886D"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68" w:anchor="_Toc29928089" w:history="1">
        <w:r w:rsidR="002B2C5D" w:rsidRPr="00C11F7D">
          <w:rPr>
            <w:rStyle w:val="Hyperlink"/>
            <w:noProof/>
          </w:rPr>
          <w:t>Abbildung 5: Frontansicht des Prototyps</w:t>
        </w:r>
        <w:r w:rsidR="002B2C5D">
          <w:rPr>
            <w:noProof/>
            <w:webHidden/>
          </w:rPr>
          <w:tab/>
        </w:r>
        <w:r w:rsidR="002B2C5D">
          <w:rPr>
            <w:noProof/>
            <w:webHidden/>
          </w:rPr>
          <w:fldChar w:fldCharType="begin"/>
        </w:r>
        <w:r w:rsidR="002B2C5D">
          <w:rPr>
            <w:noProof/>
            <w:webHidden/>
          </w:rPr>
          <w:instrText xml:space="preserve"> PAGEREF _Toc29928089 \h </w:instrText>
        </w:r>
        <w:r w:rsidR="002B2C5D">
          <w:rPr>
            <w:noProof/>
            <w:webHidden/>
          </w:rPr>
        </w:r>
        <w:r w:rsidR="002B2C5D">
          <w:rPr>
            <w:noProof/>
            <w:webHidden/>
          </w:rPr>
          <w:fldChar w:fldCharType="separate"/>
        </w:r>
        <w:r w:rsidR="00D62562">
          <w:rPr>
            <w:noProof/>
            <w:webHidden/>
          </w:rPr>
          <w:t>6</w:t>
        </w:r>
        <w:r w:rsidR="002B2C5D">
          <w:rPr>
            <w:noProof/>
            <w:webHidden/>
          </w:rPr>
          <w:fldChar w:fldCharType="end"/>
        </w:r>
      </w:hyperlink>
    </w:p>
    <w:p w14:paraId="2F19CB0C" w14:textId="129A0769"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69" w:anchor="_Toc29928090" w:history="1">
        <w:r w:rsidR="002B2C5D" w:rsidRPr="00C11F7D">
          <w:rPr>
            <w:rStyle w:val="Hyperlink"/>
            <w:noProof/>
          </w:rPr>
          <w:t>Abbildung 6: Seitenansicht des Prototyps</w:t>
        </w:r>
        <w:r w:rsidR="002B2C5D">
          <w:rPr>
            <w:noProof/>
            <w:webHidden/>
          </w:rPr>
          <w:tab/>
        </w:r>
        <w:r w:rsidR="002B2C5D">
          <w:rPr>
            <w:noProof/>
            <w:webHidden/>
          </w:rPr>
          <w:fldChar w:fldCharType="begin"/>
        </w:r>
        <w:r w:rsidR="002B2C5D">
          <w:rPr>
            <w:noProof/>
            <w:webHidden/>
          </w:rPr>
          <w:instrText xml:space="preserve"> PAGEREF _Toc29928090 \h </w:instrText>
        </w:r>
        <w:r w:rsidR="002B2C5D">
          <w:rPr>
            <w:noProof/>
            <w:webHidden/>
          </w:rPr>
        </w:r>
        <w:r w:rsidR="002B2C5D">
          <w:rPr>
            <w:noProof/>
            <w:webHidden/>
          </w:rPr>
          <w:fldChar w:fldCharType="separate"/>
        </w:r>
        <w:r w:rsidR="00D62562">
          <w:rPr>
            <w:noProof/>
            <w:webHidden/>
          </w:rPr>
          <w:t>6</w:t>
        </w:r>
        <w:r w:rsidR="002B2C5D">
          <w:rPr>
            <w:noProof/>
            <w:webHidden/>
          </w:rPr>
          <w:fldChar w:fldCharType="end"/>
        </w:r>
      </w:hyperlink>
    </w:p>
    <w:p w14:paraId="0B8F53E5" w14:textId="3B467251"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091" w:history="1">
        <w:r w:rsidR="002B2C5D" w:rsidRPr="00C11F7D">
          <w:rPr>
            <w:rStyle w:val="Hyperlink"/>
            <w:noProof/>
          </w:rPr>
          <w:t>Abbildung 7: Prototyp Ansicht von Links im Gamemodus</w:t>
        </w:r>
        <w:r w:rsidR="002B2C5D">
          <w:rPr>
            <w:noProof/>
            <w:webHidden/>
          </w:rPr>
          <w:tab/>
        </w:r>
        <w:r w:rsidR="002B2C5D">
          <w:rPr>
            <w:noProof/>
            <w:webHidden/>
          </w:rPr>
          <w:fldChar w:fldCharType="begin"/>
        </w:r>
        <w:r w:rsidR="002B2C5D">
          <w:rPr>
            <w:noProof/>
            <w:webHidden/>
          </w:rPr>
          <w:instrText xml:space="preserve"> PAGEREF _Toc29928091 \h </w:instrText>
        </w:r>
        <w:r w:rsidR="002B2C5D">
          <w:rPr>
            <w:noProof/>
            <w:webHidden/>
          </w:rPr>
        </w:r>
        <w:r w:rsidR="002B2C5D">
          <w:rPr>
            <w:noProof/>
            <w:webHidden/>
          </w:rPr>
          <w:fldChar w:fldCharType="separate"/>
        </w:r>
        <w:r w:rsidR="00D62562">
          <w:rPr>
            <w:noProof/>
            <w:webHidden/>
          </w:rPr>
          <w:t>6</w:t>
        </w:r>
        <w:r w:rsidR="002B2C5D">
          <w:rPr>
            <w:noProof/>
            <w:webHidden/>
          </w:rPr>
          <w:fldChar w:fldCharType="end"/>
        </w:r>
      </w:hyperlink>
    </w:p>
    <w:p w14:paraId="14922514" w14:textId="441B42E6"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0" w:anchor="_Toc29928092" w:history="1">
        <w:r w:rsidR="002B2C5D" w:rsidRPr="00C11F7D">
          <w:rPr>
            <w:rStyle w:val="Hyperlink"/>
            <w:noProof/>
          </w:rPr>
          <w:t>Abbildung 8: Intel RealSense D435 Tiefenkamera</w:t>
        </w:r>
        <w:r w:rsidR="002B2C5D">
          <w:rPr>
            <w:noProof/>
            <w:webHidden/>
          </w:rPr>
          <w:tab/>
        </w:r>
        <w:r w:rsidR="002B2C5D">
          <w:rPr>
            <w:noProof/>
            <w:webHidden/>
          </w:rPr>
          <w:fldChar w:fldCharType="begin"/>
        </w:r>
        <w:r w:rsidR="002B2C5D">
          <w:rPr>
            <w:noProof/>
            <w:webHidden/>
          </w:rPr>
          <w:instrText xml:space="preserve"> PAGEREF _Toc29928092 \h </w:instrText>
        </w:r>
        <w:r w:rsidR="002B2C5D">
          <w:rPr>
            <w:noProof/>
            <w:webHidden/>
          </w:rPr>
        </w:r>
        <w:r w:rsidR="002B2C5D">
          <w:rPr>
            <w:noProof/>
            <w:webHidden/>
          </w:rPr>
          <w:fldChar w:fldCharType="separate"/>
        </w:r>
        <w:r w:rsidR="00D62562">
          <w:rPr>
            <w:noProof/>
            <w:webHidden/>
          </w:rPr>
          <w:t>9</w:t>
        </w:r>
        <w:r w:rsidR="002B2C5D">
          <w:rPr>
            <w:noProof/>
            <w:webHidden/>
          </w:rPr>
          <w:fldChar w:fldCharType="end"/>
        </w:r>
      </w:hyperlink>
    </w:p>
    <w:p w14:paraId="45A51C2C" w14:textId="5A19C05A"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1" w:anchor="_Toc29928093" w:history="1">
        <w:r w:rsidR="002B2C5D" w:rsidRPr="00C11F7D">
          <w:rPr>
            <w:rStyle w:val="Hyperlink"/>
            <w:noProof/>
          </w:rPr>
          <w:t>Abbildung 9: RealSense D435 – Aufbau [6]</w:t>
        </w:r>
        <w:r w:rsidR="002B2C5D">
          <w:rPr>
            <w:noProof/>
            <w:webHidden/>
          </w:rPr>
          <w:tab/>
        </w:r>
        <w:r w:rsidR="002B2C5D">
          <w:rPr>
            <w:noProof/>
            <w:webHidden/>
          </w:rPr>
          <w:fldChar w:fldCharType="begin"/>
        </w:r>
        <w:r w:rsidR="002B2C5D">
          <w:rPr>
            <w:noProof/>
            <w:webHidden/>
          </w:rPr>
          <w:instrText xml:space="preserve"> PAGEREF _Toc29928093 \h </w:instrText>
        </w:r>
        <w:r w:rsidR="002B2C5D">
          <w:rPr>
            <w:noProof/>
            <w:webHidden/>
          </w:rPr>
        </w:r>
        <w:r w:rsidR="002B2C5D">
          <w:rPr>
            <w:noProof/>
            <w:webHidden/>
          </w:rPr>
          <w:fldChar w:fldCharType="separate"/>
        </w:r>
        <w:r w:rsidR="00D62562">
          <w:rPr>
            <w:noProof/>
            <w:webHidden/>
          </w:rPr>
          <w:t>10</w:t>
        </w:r>
        <w:r w:rsidR="002B2C5D">
          <w:rPr>
            <w:noProof/>
            <w:webHidden/>
          </w:rPr>
          <w:fldChar w:fldCharType="end"/>
        </w:r>
      </w:hyperlink>
    </w:p>
    <w:p w14:paraId="6A36AEC1" w14:textId="5E90AA61"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2" w:anchor="_Toc29928094" w:history="1">
        <w:r w:rsidR="002B2C5D" w:rsidRPr="00C11F7D">
          <w:rPr>
            <w:rStyle w:val="Hyperlink"/>
            <w:noProof/>
          </w:rPr>
          <w:t>Abbildung 10: RealSense D435 - Aufbau</w:t>
        </w:r>
        <w:r w:rsidR="002B2C5D">
          <w:rPr>
            <w:noProof/>
            <w:webHidden/>
          </w:rPr>
          <w:tab/>
        </w:r>
        <w:r w:rsidR="002B2C5D">
          <w:rPr>
            <w:noProof/>
            <w:webHidden/>
          </w:rPr>
          <w:fldChar w:fldCharType="begin"/>
        </w:r>
        <w:r w:rsidR="002B2C5D">
          <w:rPr>
            <w:noProof/>
            <w:webHidden/>
          </w:rPr>
          <w:instrText xml:space="preserve"> PAGEREF _Toc29928094 \h </w:instrText>
        </w:r>
        <w:r w:rsidR="002B2C5D">
          <w:rPr>
            <w:noProof/>
            <w:webHidden/>
          </w:rPr>
        </w:r>
        <w:r w:rsidR="002B2C5D">
          <w:rPr>
            <w:noProof/>
            <w:webHidden/>
          </w:rPr>
          <w:fldChar w:fldCharType="separate"/>
        </w:r>
        <w:r w:rsidR="00D62562">
          <w:rPr>
            <w:noProof/>
            <w:webHidden/>
          </w:rPr>
          <w:t>11</w:t>
        </w:r>
        <w:r w:rsidR="002B2C5D">
          <w:rPr>
            <w:noProof/>
            <w:webHidden/>
          </w:rPr>
          <w:fldChar w:fldCharType="end"/>
        </w:r>
      </w:hyperlink>
    </w:p>
    <w:p w14:paraId="4EDB1C19" w14:textId="689858C1"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3" w:anchor="_Toc29928095" w:history="1">
        <w:r w:rsidR="002B2C5D" w:rsidRPr="00C11F7D">
          <w:rPr>
            <w:rStyle w:val="Hyperlink"/>
            <w:noProof/>
          </w:rPr>
          <w:t>Abbildung 11: Architektur des Nuitrack SDK [9]</w:t>
        </w:r>
        <w:r w:rsidR="002B2C5D">
          <w:rPr>
            <w:noProof/>
            <w:webHidden/>
          </w:rPr>
          <w:tab/>
        </w:r>
        <w:r w:rsidR="002B2C5D">
          <w:rPr>
            <w:noProof/>
            <w:webHidden/>
          </w:rPr>
          <w:fldChar w:fldCharType="begin"/>
        </w:r>
        <w:r w:rsidR="002B2C5D">
          <w:rPr>
            <w:noProof/>
            <w:webHidden/>
          </w:rPr>
          <w:instrText xml:space="preserve"> PAGEREF _Toc29928095 \h </w:instrText>
        </w:r>
        <w:r w:rsidR="002B2C5D">
          <w:rPr>
            <w:noProof/>
            <w:webHidden/>
          </w:rPr>
        </w:r>
        <w:r w:rsidR="002B2C5D">
          <w:rPr>
            <w:noProof/>
            <w:webHidden/>
          </w:rPr>
          <w:fldChar w:fldCharType="separate"/>
        </w:r>
        <w:r w:rsidR="00D62562">
          <w:rPr>
            <w:noProof/>
            <w:webHidden/>
          </w:rPr>
          <w:t>12</w:t>
        </w:r>
        <w:r w:rsidR="002B2C5D">
          <w:rPr>
            <w:noProof/>
            <w:webHidden/>
          </w:rPr>
          <w:fldChar w:fldCharType="end"/>
        </w:r>
      </w:hyperlink>
    </w:p>
    <w:p w14:paraId="46D1B9D5" w14:textId="6F47B341"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4" w:anchor="_Toc29928096" w:history="1">
        <w:r w:rsidR="002B2C5D" w:rsidRPr="00C11F7D">
          <w:rPr>
            <w:rStyle w:val="Hyperlink"/>
            <w:noProof/>
          </w:rPr>
          <w:t>Abbildung 12: Nuitrack Logo</w:t>
        </w:r>
        <w:r w:rsidR="002B2C5D">
          <w:rPr>
            <w:noProof/>
            <w:webHidden/>
          </w:rPr>
          <w:tab/>
        </w:r>
        <w:r w:rsidR="002B2C5D">
          <w:rPr>
            <w:noProof/>
            <w:webHidden/>
          </w:rPr>
          <w:fldChar w:fldCharType="begin"/>
        </w:r>
        <w:r w:rsidR="002B2C5D">
          <w:rPr>
            <w:noProof/>
            <w:webHidden/>
          </w:rPr>
          <w:instrText xml:space="preserve"> PAGEREF _Toc29928096 \h </w:instrText>
        </w:r>
        <w:r w:rsidR="002B2C5D">
          <w:rPr>
            <w:noProof/>
            <w:webHidden/>
          </w:rPr>
        </w:r>
        <w:r w:rsidR="002B2C5D">
          <w:rPr>
            <w:noProof/>
            <w:webHidden/>
          </w:rPr>
          <w:fldChar w:fldCharType="separate"/>
        </w:r>
        <w:r w:rsidR="00D62562">
          <w:rPr>
            <w:noProof/>
            <w:webHidden/>
          </w:rPr>
          <w:t>12</w:t>
        </w:r>
        <w:r w:rsidR="002B2C5D">
          <w:rPr>
            <w:noProof/>
            <w:webHidden/>
          </w:rPr>
          <w:fldChar w:fldCharType="end"/>
        </w:r>
      </w:hyperlink>
    </w:p>
    <w:p w14:paraId="76D2F68B" w14:textId="2DFAD728"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5" w:anchor="_Toc29928097" w:history="1">
        <w:r w:rsidR="002B2C5D" w:rsidRPr="00C11F7D">
          <w:rPr>
            <w:rStyle w:val="Hyperlink"/>
            <w:noProof/>
          </w:rPr>
          <w:t>Abbildung 13: Nuitrack Skelett [10]</w:t>
        </w:r>
        <w:r w:rsidR="002B2C5D">
          <w:rPr>
            <w:noProof/>
            <w:webHidden/>
          </w:rPr>
          <w:tab/>
        </w:r>
        <w:r w:rsidR="002B2C5D">
          <w:rPr>
            <w:noProof/>
            <w:webHidden/>
          </w:rPr>
          <w:fldChar w:fldCharType="begin"/>
        </w:r>
        <w:r w:rsidR="002B2C5D">
          <w:rPr>
            <w:noProof/>
            <w:webHidden/>
          </w:rPr>
          <w:instrText xml:space="preserve"> PAGEREF _Toc29928097 \h </w:instrText>
        </w:r>
        <w:r w:rsidR="002B2C5D">
          <w:rPr>
            <w:noProof/>
            <w:webHidden/>
          </w:rPr>
        </w:r>
        <w:r w:rsidR="002B2C5D">
          <w:rPr>
            <w:noProof/>
            <w:webHidden/>
          </w:rPr>
          <w:fldChar w:fldCharType="separate"/>
        </w:r>
        <w:r w:rsidR="00D62562">
          <w:rPr>
            <w:noProof/>
            <w:webHidden/>
          </w:rPr>
          <w:t>13</w:t>
        </w:r>
        <w:r w:rsidR="002B2C5D">
          <w:rPr>
            <w:noProof/>
            <w:webHidden/>
          </w:rPr>
          <w:fldChar w:fldCharType="end"/>
        </w:r>
      </w:hyperlink>
    </w:p>
    <w:p w14:paraId="16492E5B" w14:textId="6F330662"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098" w:history="1">
        <w:r w:rsidR="002B2C5D" w:rsidRPr="00C11F7D">
          <w:rPr>
            <w:rStyle w:val="Hyperlink"/>
            <w:noProof/>
          </w:rPr>
          <w:t>Abbildung 14: projektive Abbildung [12]</w:t>
        </w:r>
        <w:r w:rsidR="002B2C5D">
          <w:rPr>
            <w:noProof/>
            <w:webHidden/>
          </w:rPr>
          <w:tab/>
        </w:r>
        <w:r w:rsidR="002B2C5D">
          <w:rPr>
            <w:noProof/>
            <w:webHidden/>
          </w:rPr>
          <w:fldChar w:fldCharType="begin"/>
        </w:r>
        <w:r w:rsidR="002B2C5D">
          <w:rPr>
            <w:noProof/>
            <w:webHidden/>
          </w:rPr>
          <w:instrText xml:space="preserve"> PAGEREF _Toc29928098 \h </w:instrText>
        </w:r>
        <w:r w:rsidR="002B2C5D">
          <w:rPr>
            <w:noProof/>
            <w:webHidden/>
          </w:rPr>
        </w:r>
        <w:r w:rsidR="002B2C5D">
          <w:rPr>
            <w:noProof/>
            <w:webHidden/>
          </w:rPr>
          <w:fldChar w:fldCharType="separate"/>
        </w:r>
        <w:r w:rsidR="00D62562">
          <w:rPr>
            <w:noProof/>
            <w:webHidden/>
          </w:rPr>
          <w:t>14</w:t>
        </w:r>
        <w:r w:rsidR="002B2C5D">
          <w:rPr>
            <w:noProof/>
            <w:webHidden/>
          </w:rPr>
          <w:fldChar w:fldCharType="end"/>
        </w:r>
      </w:hyperlink>
    </w:p>
    <w:p w14:paraId="10841647" w14:textId="0087897E"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099" w:history="1">
        <w:r w:rsidR="002B2C5D" w:rsidRPr="00C11F7D">
          <w:rPr>
            <w:rStyle w:val="Hyperlink"/>
            <w:noProof/>
          </w:rPr>
          <w:t>Abbildung 15: Skizze On-Axis-Perspektive</w:t>
        </w:r>
        <w:r w:rsidR="002B2C5D">
          <w:rPr>
            <w:noProof/>
            <w:webHidden/>
          </w:rPr>
          <w:tab/>
        </w:r>
        <w:r w:rsidR="002B2C5D">
          <w:rPr>
            <w:noProof/>
            <w:webHidden/>
          </w:rPr>
          <w:fldChar w:fldCharType="begin"/>
        </w:r>
        <w:r w:rsidR="002B2C5D">
          <w:rPr>
            <w:noProof/>
            <w:webHidden/>
          </w:rPr>
          <w:instrText xml:space="preserve"> PAGEREF _Toc29928099 \h </w:instrText>
        </w:r>
        <w:r w:rsidR="002B2C5D">
          <w:rPr>
            <w:noProof/>
            <w:webHidden/>
          </w:rPr>
        </w:r>
        <w:r w:rsidR="002B2C5D">
          <w:rPr>
            <w:noProof/>
            <w:webHidden/>
          </w:rPr>
          <w:fldChar w:fldCharType="separate"/>
        </w:r>
        <w:r w:rsidR="00D62562">
          <w:rPr>
            <w:noProof/>
            <w:webHidden/>
          </w:rPr>
          <w:t>15</w:t>
        </w:r>
        <w:r w:rsidR="002B2C5D">
          <w:rPr>
            <w:noProof/>
            <w:webHidden/>
          </w:rPr>
          <w:fldChar w:fldCharType="end"/>
        </w:r>
      </w:hyperlink>
    </w:p>
    <w:p w14:paraId="365764A1" w14:textId="56544566"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00" w:history="1">
        <w:r w:rsidR="002B2C5D" w:rsidRPr="00C11F7D">
          <w:rPr>
            <w:rStyle w:val="Hyperlink"/>
            <w:noProof/>
          </w:rPr>
          <w:t>Abbildung 16: Skizze Off-Axis-Perspektive</w:t>
        </w:r>
        <w:r w:rsidR="002B2C5D">
          <w:rPr>
            <w:noProof/>
            <w:webHidden/>
          </w:rPr>
          <w:tab/>
        </w:r>
        <w:r w:rsidR="002B2C5D">
          <w:rPr>
            <w:noProof/>
            <w:webHidden/>
          </w:rPr>
          <w:fldChar w:fldCharType="begin"/>
        </w:r>
        <w:r w:rsidR="002B2C5D">
          <w:rPr>
            <w:noProof/>
            <w:webHidden/>
          </w:rPr>
          <w:instrText xml:space="preserve"> PAGEREF _Toc29928100 \h </w:instrText>
        </w:r>
        <w:r w:rsidR="002B2C5D">
          <w:rPr>
            <w:noProof/>
            <w:webHidden/>
          </w:rPr>
        </w:r>
        <w:r w:rsidR="002B2C5D">
          <w:rPr>
            <w:noProof/>
            <w:webHidden/>
          </w:rPr>
          <w:fldChar w:fldCharType="separate"/>
        </w:r>
        <w:r w:rsidR="00D62562">
          <w:rPr>
            <w:noProof/>
            <w:webHidden/>
          </w:rPr>
          <w:t>15</w:t>
        </w:r>
        <w:r w:rsidR="002B2C5D">
          <w:rPr>
            <w:noProof/>
            <w:webHidden/>
          </w:rPr>
          <w:fldChar w:fldCharType="end"/>
        </w:r>
      </w:hyperlink>
    </w:p>
    <w:p w14:paraId="51BC4F3A" w14:textId="1B7D6AA4"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6" w:anchor="_Toc29928101" w:history="1">
        <w:r w:rsidR="002B2C5D" w:rsidRPr="00C11F7D">
          <w:rPr>
            <w:rStyle w:val="Hyperlink"/>
            <w:noProof/>
          </w:rPr>
          <w:t>Abbildung 17: Eckpunkte auf der Projektionsfläche</w:t>
        </w:r>
        <w:r w:rsidR="002B2C5D">
          <w:rPr>
            <w:noProof/>
            <w:webHidden/>
          </w:rPr>
          <w:tab/>
        </w:r>
        <w:r w:rsidR="002B2C5D">
          <w:rPr>
            <w:noProof/>
            <w:webHidden/>
          </w:rPr>
          <w:fldChar w:fldCharType="begin"/>
        </w:r>
        <w:r w:rsidR="002B2C5D">
          <w:rPr>
            <w:noProof/>
            <w:webHidden/>
          </w:rPr>
          <w:instrText xml:space="preserve"> PAGEREF _Toc29928101 \h </w:instrText>
        </w:r>
        <w:r w:rsidR="002B2C5D">
          <w:rPr>
            <w:noProof/>
            <w:webHidden/>
          </w:rPr>
        </w:r>
        <w:r w:rsidR="002B2C5D">
          <w:rPr>
            <w:noProof/>
            <w:webHidden/>
          </w:rPr>
          <w:fldChar w:fldCharType="separate"/>
        </w:r>
        <w:r w:rsidR="00D62562">
          <w:rPr>
            <w:noProof/>
            <w:webHidden/>
          </w:rPr>
          <w:t>16</w:t>
        </w:r>
        <w:r w:rsidR="002B2C5D">
          <w:rPr>
            <w:noProof/>
            <w:webHidden/>
          </w:rPr>
          <w:fldChar w:fldCharType="end"/>
        </w:r>
      </w:hyperlink>
    </w:p>
    <w:p w14:paraId="40383CA3" w14:textId="468145DB"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7" w:anchor="_Toc29928102" w:history="1">
        <w:r w:rsidR="002B2C5D" w:rsidRPr="00C11F7D">
          <w:rPr>
            <w:rStyle w:val="Hyperlink"/>
            <w:noProof/>
          </w:rPr>
          <w:t>Abbildung 18: Skizze Orthonormale</w:t>
        </w:r>
        <w:r w:rsidR="002B2C5D">
          <w:rPr>
            <w:noProof/>
            <w:webHidden/>
          </w:rPr>
          <w:tab/>
        </w:r>
        <w:r w:rsidR="002B2C5D">
          <w:rPr>
            <w:noProof/>
            <w:webHidden/>
          </w:rPr>
          <w:fldChar w:fldCharType="begin"/>
        </w:r>
        <w:r w:rsidR="002B2C5D">
          <w:rPr>
            <w:noProof/>
            <w:webHidden/>
          </w:rPr>
          <w:instrText xml:space="preserve"> PAGEREF _Toc29928102 \h </w:instrText>
        </w:r>
        <w:r w:rsidR="002B2C5D">
          <w:rPr>
            <w:noProof/>
            <w:webHidden/>
          </w:rPr>
        </w:r>
        <w:r w:rsidR="002B2C5D">
          <w:rPr>
            <w:noProof/>
            <w:webHidden/>
          </w:rPr>
          <w:fldChar w:fldCharType="separate"/>
        </w:r>
        <w:r w:rsidR="00D62562">
          <w:rPr>
            <w:noProof/>
            <w:webHidden/>
          </w:rPr>
          <w:t>16</w:t>
        </w:r>
        <w:r w:rsidR="002B2C5D">
          <w:rPr>
            <w:noProof/>
            <w:webHidden/>
          </w:rPr>
          <w:fldChar w:fldCharType="end"/>
        </w:r>
      </w:hyperlink>
    </w:p>
    <w:p w14:paraId="487B0784" w14:textId="09939A93"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03" w:history="1">
        <w:r w:rsidR="002B2C5D" w:rsidRPr="00C11F7D">
          <w:rPr>
            <w:rStyle w:val="Hyperlink"/>
            <w:noProof/>
            <w:lang w:val="en-GB"/>
          </w:rPr>
          <w:t>Abbildung 19: far and near clippling plane [18]</w:t>
        </w:r>
        <w:r w:rsidR="002B2C5D">
          <w:rPr>
            <w:noProof/>
            <w:webHidden/>
          </w:rPr>
          <w:tab/>
        </w:r>
        <w:r w:rsidR="002B2C5D">
          <w:rPr>
            <w:noProof/>
            <w:webHidden/>
          </w:rPr>
          <w:fldChar w:fldCharType="begin"/>
        </w:r>
        <w:r w:rsidR="002B2C5D">
          <w:rPr>
            <w:noProof/>
            <w:webHidden/>
          </w:rPr>
          <w:instrText xml:space="preserve"> PAGEREF _Toc29928103 \h </w:instrText>
        </w:r>
        <w:r w:rsidR="002B2C5D">
          <w:rPr>
            <w:noProof/>
            <w:webHidden/>
          </w:rPr>
        </w:r>
        <w:r w:rsidR="002B2C5D">
          <w:rPr>
            <w:noProof/>
            <w:webHidden/>
          </w:rPr>
          <w:fldChar w:fldCharType="separate"/>
        </w:r>
        <w:r w:rsidR="00D62562">
          <w:rPr>
            <w:noProof/>
            <w:webHidden/>
          </w:rPr>
          <w:t>17</w:t>
        </w:r>
        <w:r w:rsidR="002B2C5D">
          <w:rPr>
            <w:noProof/>
            <w:webHidden/>
          </w:rPr>
          <w:fldChar w:fldCharType="end"/>
        </w:r>
      </w:hyperlink>
    </w:p>
    <w:p w14:paraId="32DC25AD" w14:textId="015D0CA8"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8" w:anchor="_Toc29928104" w:history="1">
        <w:r w:rsidR="002B2C5D" w:rsidRPr="00C11F7D">
          <w:rPr>
            <w:rStyle w:val="Hyperlink"/>
            <w:noProof/>
          </w:rPr>
          <w:t>Abbildung 20: Matrixtransformationen</w:t>
        </w:r>
        <w:r w:rsidR="002B2C5D">
          <w:rPr>
            <w:noProof/>
            <w:webHidden/>
          </w:rPr>
          <w:tab/>
        </w:r>
        <w:r w:rsidR="002B2C5D">
          <w:rPr>
            <w:noProof/>
            <w:webHidden/>
          </w:rPr>
          <w:fldChar w:fldCharType="begin"/>
        </w:r>
        <w:r w:rsidR="002B2C5D">
          <w:rPr>
            <w:noProof/>
            <w:webHidden/>
          </w:rPr>
          <w:instrText xml:space="preserve"> PAGEREF _Toc29928104 \h </w:instrText>
        </w:r>
        <w:r w:rsidR="002B2C5D">
          <w:rPr>
            <w:noProof/>
            <w:webHidden/>
          </w:rPr>
        </w:r>
        <w:r w:rsidR="002B2C5D">
          <w:rPr>
            <w:noProof/>
            <w:webHidden/>
          </w:rPr>
          <w:fldChar w:fldCharType="separate"/>
        </w:r>
        <w:r w:rsidR="00D62562">
          <w:rPr>
            <w:noProof/>
            <w:webHidden/>
          </w:rPr>
          <w:t>18</w:t>
        </w:r>
        <w:r w:rsidR="002B2C5D">
          <w:rPr>
            <w:noProof/>
            <w:webHidden/>
          </w:rPr>
          <w:fldChar w:fldCharType="end"/>
        </w:r>
      </w:hyperlink>
    </w:p>
    <w:p w14:paraId="429E25B4" w14:textId="4F189862"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79" w:anchor="_Toc29928105" w:history="1">
        <w:r w:rsidR="002B2C5D" w:rsidRPr="00C11F7D">
          <w:rPr>
            <w:rStyle w:val="Hyperlink"/>
            <w:noProof/>
          </w:rPr>
          <w:t>Abbildung 21: Zeitstrahl der Bachelorarbeit</w:t>
        </w:r>
        <w:r w:rsidR="002B2C5D">
          <w:rPr>
            <w:noProof/>
            <w:webHidden/>
          </w:rPr>
          <w:tab/>
        </w:r>
        <w:r w:rsidR="002B2C5D">
          <w:rPr>
            <w:noProof/>
            <w:webHidden/>
          </w:rPr>
          <w:fldChar w:fldCharType="begin"/>
        </w:r>
        <w:r w:rsidR="002B2C5D">
          <w:rPr>
            <w:noProof/>
            <w:webHidden/>
          </w:rPr>
          <w:instrText xml:space="preserve"> PAGEREF _Toc29928105 \h </w:instrText>
        </w:r>
        <w:r w:rsidR="002B2C5D">
          <w:rPr>
            <w:noProof/>
            <w:webHidden/>
          </w:rPr>
        </w:r>
        <w:r w:rsidR="002B2C5D">
          <w:rPr>
            <w:noProof/>
            <w:webHidden/>
          </w:rPr>
          <w:fldChar w:fldCharType="separate"/>
        </w:r>
        <w:r w:rsidR="00D62562">
          <w:rPr>
            <w:noProof/>
            <w:webHidden/>
          </w:rPr>
          <w:t>21</w:t>
        </w:r>
        <w:r w:rsidR="002B2C5D">
          <w:rPr>
            <w:noProof/>
            <w:webHidden/>
          </w:rPr>
          <w:fldChar w:fldCharType="end"/>
        </w:r>
      </w:hyperlink>
    </w:p>
    <w:p w14:paraId="48194BA6" w14:textId="342A072A"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80" w:anchor="_Toc29928106" w:history="1">
        <w:r w:rsidR="002B2C5D" w:rsidRPr="00C11F7D">
          <w:rPr>
            <w:rStyle w:val="Hyperlink"/>
            <w:noProof/>
          </w:rPr>
          <w:t>Abbildung 22: Ausgangsbild für Matlab</w:t>
        </w:r>
        <w:r w:rsidR="002B2C5D">
          <w:rPr>
            <w:noProof/>
            <w:webHidden/>
          </w:rPr>
          <w:tab/>
        </w:r>
        <w:r w:rsidR="002B2C5D">
          <w:rPr>
            <w:noProof/>
            <w:webHidden/>
          </w:rPr>
          <w:fldChar w:fldCharType="begin"/>
        </w:r>
        <w:r w:rsidR="002B2C5D">
          <w:rPr>
            <w:noProof/>
            <w:webHidden/>
          </w:rPr>
          <w:instrText xml:space="preserve"> PAGEREF _Toc29928106 \h </w:instrText>
        </w:r>
        <w:r w:rsidR="002B2C5D">
          <w:rPr>
            <w:noProof/>
            <w:webHidden/>
          </w:rPr>
        </w:r>
        <w:r w:rsidR="002B2C5D">
          <w:rPr>
            <w:noProof/>
            <w:webHidden/>
          </w:rPr>
          <w:fldChar w:fldCharType="separate"/>
        </w:r>
        <w:r w:rsidR="00D62562">
          <w:rPr>
            <w:noProof/>
            <w:webHidden/>
          </w:rPr>
          <w:t>23</w:t>
        </w:r>
        <w:r w:rsidR="002B2C5D">
          <w:rPr>
            <w:noProof/>
            <w:webHidden/>
          </w:rPr>
          <w:fldChar w:fldCharType="end"/>
        </w:r>
      </w:hyperlink>
    </w:p>
    <w:p w14:paraId="0D77F04E" w14:textId="7CB64BDF"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r:id="rId81" w:anchor="_Toc29928107" w:history="1">
        <w:r w:rsidR="002B2C5D" w:rsidRPr="00C11F7D">
          <w:rPr>
            <w:rStyle w:val="Hyperlink"/>
            <w:noProof/>
          </w:rPr>
          <w:t>Abbildung 23: Zielbild</w:t>
        </w:r>
        <w:r w:rsidR="002B2C5D">
          <w:rPr>
            <w:noProof/>
            <w:webHidden/>
          </w:rPr>
          <w:tab/>
        </w:r>
        <w:r w:rsidR="002B2C5D">
          <w:rPr>
            <w:noProof/>
            <w:webHidden/>
          </w:rPr>
          <w:fldChar w:fldCharType="begin"/>
        </w:r>
        <w:r w:rsidR="002B2C5D">
          <w:rPr>
            <w:noProof/>
            <w:webHidden/>
          </w:rPr>
          <w:instrText xml:space="preserve"> PAGEREF _Toc29928107 \h </w:instrText>
        </w:r>
        <w:r w:rsidR="002B2C5D">
          <w:rPr>
            <w:noProof/>
            <w:webHidden/>
          </w:rPr>
        </w:r>
        <w:r w:rsidR="002B2C5D">
          <w:rPr>
            <w:noProof/>
            <w:webHidden/>
          </w:rPr>
          <w:fldChar w:fldCharType="separate"/>
        </w:r>
        <w:r w:rsidR="00D62562">
          <w:rPr>
            <w:noProof/>
            <w:webHidden/>
          </w:rPr>
          <w:t>24</w:t>
        </w:r>
        <w:r w:rsidR="002B2C5D">
          <w:rPr>
            <w:noProof/>
            <w:webHidden/>
          </w:rPr>
          <w:fldChar w:fldCharType="end"/>
        </w:r>
      </w:hyperlink>
    </w:p>
    <w:p w14:paraId="4D4AA160" w14:textId="55A142B9"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08" w:history="1">
        <w:r w:rsidR="002B2C5D" w:rsidRPr="00C11F7D">
          <w:rPr>
            <w:rStyle w:val="Hyperlink"/>
            <w:noProof/>
          </w:rPr>
          <w:t>Abbildung 24: Zielbild (C#)</w:t>
        </w:r>
        <w:r w:rsidR="002B2C5D">
          <w:rPr>
            <w:noProof/>
            <w:webHidden/>
          </w:rPr>
          <w:tab/>
        </w:r>
        <w:r w:rsidR="002B2C5D">
          <w:rPr>
            <w:noProof/>
            <w:webHidden/>
          </w:rPr>
          <w:fldChar w:fldCharType="begin"/>
        </w:r>
        <w:r w:rsidR="002B2C5D">
          <w:rPr>
            <w:noProof/>
            <w:webHidden/>
          </w:rPr>
          <w:instrText xml:space="preserve"> PAGEREF _Toc29928108 \h </w:instrText>
        </w:r>
        <w:r w:rsidR="002B2C5D">
          <w:rPr>
            <w:noProof/>
            <w:webHidden/>
          </w:rPr>
        </w:r>
        <w:r w:rsidR="002B2C5D">
          <w:rPr>
            <w:noProof/>
            <w:webHidden/>
          </w:rPr>
          <w:fldChar w:fldCharType="separate"/>
        </w:r>
        <w:r w:rsidR="00D62562">
          <w:rPr>
            <w:noProof/>
            <w:webHidden/>
          </w:rPr>
          <w:t>26</w:t>
        </w:r>
        <w:r w:rsidR="002B2C5D">
          <w:rPr>
            <w:noProof/>
            <w:webHidden/>
          </w:rPr>
          <w:fldChar w:fldCharType="end"/>
        </w:r>
      </w:hyperlink>
    </w:p>
    <w:p w14:paraId="431DACD4" w14:textId="0A0B27F6"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09" w:history="1">
        <w:r w:rsidR="002B2C5D" w:rsidRPr="00C11F7D">
          <w:rPr>
            <w:rStyle w:val="Hyperlink"/>
            <w:noProof/>
          </w:rPr>
          <w:t>Abbildung 25: Betrachter in Action</w:t>
        </w:r>
        <w:r w:rsidR="002B2C5D">
          <w:rPr>
            <w:noProof/>
            <w:webHidden/>
          </w:rPr>
          <w:tab/>
        </w:r>
        <w:r w:rsidR="002B2C5D">
          <w:rPr>
            <w:noProof/>
            <w:webHidden/>
          </w:rPr>
          <w:fldChar w:fldCharType="begin"/>
        </w:r>
        <w:r w:rsidR="002B2C5D">
          <w:rPr>
            <w:noProof/>
            <w:webHidden/>
          </w:rPr>
          <w:instrText xml:space="preserve"> PAGEREF _Toc29928109 \h </w:instrText>
        </w:r>
        <w:r w:rsidR="002B2C5D">
          <w:rPr>
            <w:noProof/>
            <w:webHidden/>
          </w:rPr>
        </w:r>
        <w:r w:rsidR="002B2C5D">
          <w:rPr>
            <w:noProof/>
            <w:webHidden/>
          </w:rPr>
          <w:fldChar w:fldCharType="separate"/>
        </w:r>
        <w:r w:rsidR="00D62562">
          <w:rPr>
            <w:noProof/>
            <w:webHidden/>
          </w:rPr>
          <w:t>31</w:t>
        </w:r>
        <w:r w:rsidR="002B2C5D">
          <w:rPr>
            <w:noProof/>
            <w:webHidden/>
          </w:rPr>
          <w:fldChar w:fldCharType="end"/>
        </w:r>
      </w:hyperlink>
    </w:p>
    <w:p w14:paraId="6BFB9BD8" w14:textId="2E21E308" w:rsidR="00ED1E70" w:rsidRDefault="009C1039" w:rsidP="00511D21">
      <w:r w:rsidRPr="00951C7B">
        <w:fldChar w:fldCharType="end"/>
      </w:r>
    </w:p>
    <w:p w14:paraId="2605F36C" w14:textId="77777777" w:rsidR="0066320A" w:rsidRDefault="0066320A">
      <w:pPr>
        <w:spacing w:line="240" w:lineRule="auto"/>
        <w:jc w:val="left"/>
        <w:rPr>
          <w:rFonts w:eastAsia="Times New Roman"/>
          <w:bCs/>
          <w:sz w:val="32"/>
          <w:szCs w:val="28"/>
        </w:rPr>
      </w:pPr>
      <w:bookmarkStart w:id="120" w:name="_Toc20820701"/>
      <w:r>
        <w:br w:type="page"/>
      </w:r>
    </w:p>
    <w:p w14:paraId="716AAF68" w14:textId="77777777" w:rsidR="004D2EA1" w:rsidRDefault="004D2EA1">
      <w:pPr>
        <w:spacing w:line="240" w:lineRule="auto"/>
        <w:jc w:val="left"/>
        <w:rPr>
          <w:rFonts w:eastAsia="Times New Roman"/>
          <w:bCs/>
          <w:sz w:val="32"/>
          <w:szCs w:val="28"/>
        </w:rPr>
      </w:pPr>
      <w:r>
        <w:lastRenderedPageBreak/>
        <w:br w:type="page"/>
      </w:r>
    </w:p>
    <w:p w14:paraId="2E96A5E1" w14:textId="3BD18F13" w:rsidR="00511D21" w:rsidRPr="00951C7B" w:rsidRDefault="00511D21" w:rsidP="006E5166">
      <w:pPr>
        <w:pStyle w:val="Heading1"/>
        <w:numPr>
          <w:ilvl w:val="0"/>
          <w:numId w:val="0"/>
        </w:numPr>
        <w:ind w:left="360" w:hanging="360"/>
      </w:pPr>
      <w:bookmarkStart w:id="121" w:name="_Toc29928037"/>
      <w:r w:rsidRPr="00951C7B">
        <w:lastRenderedPageBreak/>
        <w:t>Tabellenverzeichnis</w:t>
      </w:r>
      <w:bookmarkEnd w:id="120"/>
      <w:bookmarkEnd w:id="121"/>
    </w:p>
    <w:p w14:paraId="7EACD83E" w14:textId="0E7466A5" w:rsidR="002B2C5D" w:rsidRDefault="00DF6D19">
      <w:pPr>
        <w:pStyle w:val="TableofFigure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"Tabelle" </w:instrText>
      </w:r>
      <w:r w:rsidRPr="00951C7B">
        <w:fldChar w:fldCharType="separate"/>
      </w:r>
      <w:hyperlink w:anchor="_Toc29928110" w:history="1">
        <w:r w:rsidR="002B2C5D" w:rsidRPr="00DA4485">
          <w:rPr>
            <w:rStyle w:val="Hyperlink"/>
            <w:noProof/>
          </w:rPr>
          <w:t>Tabelle 1: Funktionale Anforderungen</w:t>
        </w:r>
        <w:r w:rsidR="002B2C5D">
          <w:rPr>
            <w:noProof/>
            <w:webHidden/>
          </w:rPr>
          <w:tab/>
        </w:r>
        <w:r w:rsidR="002B2C5D">
          <w:rPr>
            <w:noProof/>
            <w:webHidden/>
          </w:rPr>
          <w:fldChar w:fldCharType="begin"/>
        </w:r>
        <w:r w:rsidR="002B2C5D">
          <w:rPr>
            <w:noProof/>
            <w:webHidden/>
          </w:rPr>
          <w:instrText xml:space="preserve"> PAGEREF _Toc29928110 \h </w:instrText>
        </w:r>
        <w:r w:rsidR="002B2C5D">
          <w:rPr>
            <w:noProof/>
            <w:webHidden/>
          </w:rPr>
        </w:r>
        <w:r w:rsidR="002B2C5D">
          <w:rPr>
            <w:noProof/>
            <w:webHidden/>
          </w:rPr>
          <w:fldChar w:fldCharType="separate"/>
        </w:r>
        <w:r w:rsidR="00D62562">
          <w:rPr>
            <w:noProof/>
            <w:webHidden/>
          </w:rPr>
          <w:t>8</w:t>
        </w:r>
        <w:r w:rsidR="002B2C5D">
          <w:rPr>
            <w:noProof/>
            <w:webHidden/>
          </w:rPr>
          <w:fldChar w:fldCharType="end"/>
        </w:r>
      </w:hyperlink>
    </w:p>
    <w:p w14:paraId="47F0BDDB" w14:textId="69D77B0E"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11" w:history="1">
        <w:r w:rsidR="002B2C5D" w:rsidRPr="00DA4485">
          <w:rPr>
            <w:rStyle w:val="Hyperlink"/>
            <w:noProof/>
          </w:rPr>
          <w:t>Tabelle 2: Nicht funktionale Anforderungen</w:t>
        </w:r>
        <w:r w:rsidR="002B2C5D">
          <w:rPr>
            <w:noProof/>
            <w:webHidden/>
          </w:rPr>
          <w:tab/>
        </w:r>
        <w:r w:rsidR="002B2C5D">
          <w:rPr>
            <w:noProof/>
            <w:webHidden/>
          </w:rPr>
          <w:fldChar w:fldCharType="begin"/>
        </w:r>
        <w:r w:rsidR="002B2C5D">
          <w:rPr>
            <w:noProof/>
            <w:webHidden/>
          </w:rPr>
          <w:instrText xml:space="preserve"> PAGEREF _Toc29928111 \h </w:instrText>
        </w:r>
        <w:r w:rsidR="002B2C5D">
          <w:rPr>
            <w:noProof/>
            <w:webHidden/>
          </w:rPr>
        </w:r>
        <w:r w:rsidR="002B2C5D">
          <w:rPr>
            <w:noProof/>
            <w:webHidden/>
          </w:rPr>
          <w:fldChar w:fldCharType="separate"/>
        </w:r>
        <w:r w:rsidR="00D62562">
          <w:rPr>
            <w:noProof/>
            <w:webHidden/>
          </w:rPr>
          <w:t>8</w:t>
        </w:r>
        <w:r w:rsidR="002B2C5D">
          <w:rPr>
            <w:noProof/>
            <w:webHidden/>
          </w:rPr>
          <w:fldChar w:fldCharType="end"/>
        </w:r>
      </w:hyperlink>
    </w:p>
    <w:p w14:paraId="79B053CC" w14:textId="22095367"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12" w:history="1">
        <w:r w:rsidR="002B2C5D" w:rsidRPr="00DA4485">
          <w:rPr>
            <w:rStyle w:val="Hyperlink"/>
            <w:noProof/>
          </w:rPr>
          <w:t>Tabelle 3: RealSense D435 - Spezifikationen [6]</w:t>
        </w:r>
        <w:r w:rsidR="002B2C5D">
          <w:rPr>
            <w:noProof/>
            <w:webHidden/>
          </w:rPr>
          <w:tab/>
        </w:r>
        <w:r w:rsidR="002B2C5D">
          <w:rPr>
            <w:noProof/>
            <w:webHidden/>
          </w:rPr>
          <w:fldChar w:fldCharType="begin"/>
        </w:r>
        <w:r w:rsidR="002B2C5D">
          <w:rPr>
            <w:noProof/>
            <w:webHidden/>
          </w:rPr>
          <w:instrText xml:space="preserve"> PAGEREF _Toc29928112 \h </w:instrText>
        </w:r>
        <w:r w:rsidR="002B2C5D">
          <w:rPr>
            <w:noProof/>
            <w:webHidden/>
          </w:rPr>
        </w:r>
        <w:r w:rsidR="002B2C5D">
          <w:rPr>
            <w:noProof/>
            <w:webHidden/>
          </w:rPr>
          <w:fldChar w:fldCharType="separate"/>
        </w:r>
        <w:r w:rsidR="00D62562">
          <w:rPr>
            <w:noProof/>
            <w:webHidden/>
          </w:rPr>
          <w:t>10</w:t>
        </w:r>
        <w:r w:rsidR="002B2C5D">
          <w:rPr>
            <w:noProof/>
            <w:webHidden/>
          </w:rPr>
          <w:fldChar w:fldCharType="end"/>
        </w:r>
      </w:hyperlink>
    </w:p>
    <w:p w14:paraId="7C8B9FC2" w14:textId="2C121096"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13" w:history="1">
        <w:r w:rsidR="002B2C5D" w:rsidRPr="00DA4485">
          <w:rPr>
            <w:rStyle w:val="Hyperlink"/>
            <w:noProof/>
          </w:rPr>
          <w:t>Tabelle 4: Zeiteinteilung der Bachelorarbeit</w:t>
        </w:r>
        <w:r w:rsidR="002B2C5D">
          <w:rPr>
            <w:noProof/>
            <w:webHidden/>
          </w:rPr>
          <w:tab/>
        </w:r>
        <w:r w:rsidR="002B2C5D">
          <w:rPr>
            <w:noProof/>
            <w:webHidden/>
          </w:rPr>
          <w:fldChar w:fldCharType="begin"/>
        </w:r>
        <w:r w:rsidR="002B2C5D">
          <w:rPr>
            <w:noProof/>
            <w:webHidden/>
          </w:rPr>
          <w:instrText xml:space="preserve"> PAGEREF _Toc29928113 \h </w:instrText>
        </w:r>
        <w:r w:rsidR="002B2C5D">
          <w:rPr>
            <w:noProof/>
            <w:webHidden/>
          </w:rPr>
        </w:r>
        <w:r w:rsidR="002B2C5D">
          <w:rPr>
            <w:noProof/>
            <w:webHidden/>
          </w:rPr>
          <w:fldChar w:fldCharType="separate"/>
        </w:r>
        <w:r w:rsidR="00D62562">
          <w:rPr>
            <w:noProof/>
            <w:webHidden/>
          </w:rPr>
          <w:t>21</w:t>
        </w:r>
        <w:r w:rsidR="002B2C5D">
          <w:rPr>
            <w:noProof/>
            <w:webHidden/>
          </w:rPr>
          <w:fldChar w:fldCharType="end"/>
        </w:r>
      </w:hyperlink>
    </w:p>
    <w:p w14:paraId="137CCFFD" w14:textId="1365F993" w:rsidR="002B2C5D" w:rsidRDefault="00453865">
      <w:pPr>
        <w:pStyle w:val="TableofFigures"/>
        <w:tabs>
          <w:tab w:val="right" w:pos="9457"/>
        </w:tabs>
        <w:rPr>
          <w:rFonts w:asciiTheme="minorHAnsi" w:eastAsiaTheme="minorEastAsia" w:hAnsiTheme="minorHAnsi" w:cstheme="minorBidi"/>
          <w:noProof/>
          <w:sz w:val="22"/>
          <w:szCs w:val="22"/>
          <w:lang w:eastAsia="de-CH"/>
        </w:rPr>
      </w:pPr>
      <w:hyperlink w:anchor="_Toc29928114" w:history="1">
        <w:r w:rsidR="002B2C5D" w:rsidRPr="00DA4485">
          <w:rPr>
            <w:rStyle w:val="Hyperlink"/>
            <w:noProof/>
          </w:rPr>
          <w:t>Tabelle 5: Zielerfüllung</w:t>
        </w:r>
        <w:r w:rsidR="002B2C5D">
          <w:rPr>
            <w:noProof/>
            <w:webHidden/>
          </w:rPr>
          <w:tab/>
        </w:r>
        <w:r w:rsidR="002B2C5D">
          <w:rPr>
            <w:noProof/>
            <w:webHidden/>
          </w:rPr>
          <w:fldChar w:fldCharType="begin"/>
        </w:r>
        <w:r w:rsidR="002B2C5D">
          <w:rPr>
            <w:noProof/>
            <w:webHidden/>
          </w:rPr>
          <w:instrText xml:space="preserve"> PAGEREF _Toc29928114 \h </w:instrText>
        </w:r>
        <w:r w:rsidR="002B2C5D">
          <w:rPr>
            <w:noProof/>
            <w:webHidden/>
          </w:rPr>
        </w:r>
        <w:r w:rsidR="002B2C5D">
          <w:rPr>
            <w:noProof/>
            <w:webHidden/>
          </w:rPr>
          <w:fldChar w:fldCharType="separate"/>
        </w:r>
        <w:r w:rsidR="00D62562">
          <w:rPr>
            <w:noProof/>
            <w:webHidden/>
          </w:rPr>
          <w:t>35</w:t>
        </w:r>
        <w:r w:rsidR="002B2C5D">
          <w:rPr>
            <w:noProof/>
            <w:webHidden/>
          </w:rPr>
          <w:fldChar w:fldCharType="end"/>
        </w:r>
      </w:hyperlink>
    </w:p>
    <w:p w14:paraId="7A62B656" w14:textId="356D90E8" w:rsidR="00ED1E70" w:rsidRDefault="00DF6D19" w:rsidP="00511D21">
      <w:r w:rsidRPr="00951C7B">
        <w:fldChar w:fldCharType="end"/>
      </w:r>
    </w:p>
    <w:p w14:paraId="37F9F0E3" w14:textId="77777777" w:rsidR="00ED1E70" w:rsidRDefault="00ED1E70" w:rsidP="00ED1E70">
      <w:r>
        <w:br w:type="page"/>
      </w:r>
    </w:p>
    <w:p w14:paraId="0F2B5107" w14:textId="77777777" w:rsidR="004D2EA1" w:rsidRDefault="004D2EA1">
      <w:pPr>
        <w:spacing w:line="240" w:lineRule="auto"/>
        <w:jc w:val="left"/>
        <w:rPr>
          <w:rFonts w:eastAsia="Times New Roman"/>
          <w:bCs/>
          <w:sz w:val="32"/>
          <w:szCs w:val="28"/>
          <w:lang w:val="en-GB"/>
        </w:rPr>
      </w:pPr>
      <w:bookmarkStart w:id="122" w:name="_Toc20820703"/>
      <w:r>
        <w:rPr>
          <w:lang w:val="en-GB"/>
        </w:rPr>
        <w:lastRenderedPageBreak/>
        <w:br w:type="page"/>
      </w:r>
    </w:p>
    <w:p w14:paraId="2A26C195" w14:textId="24D80B04" w:rsidR="00ED1AF3" w:rsidRPr="00ED1AF3" w:rsidRDefault="00ED1AF3" w:rsidP="00ED1AF3">
      <w:pPr>
        <w:pStyle w:val="Heading1"/>
        <w:numPr>
          <w:ilvl w:val="0"/>
          <w:numId w:val="0"/>
        </w:numPr>
        <w:ind w:left="360" w:hanging="360"/>
        <w:rPr>
          <w:lang w:val="en-GB"/>
        </w:rPr>
      </w:pPr>
      <w:bookmarkStart w:id="123" w:name="_Toc29928038"/>
      <w:r>
        <w:rPr>
          <w:lang w:val="en-GB"/>
        </w:rPr>
        <w:lastRenderedPageBreak/>
        <w:t>List</w:t>
      </w:r>
      <w:r w:rsidR="0077493F">
        <w:rPr>
          <w:lang w:val="en-GB"/>
        </w:rPr>
        <w:t>i</w:t>
      </w:r>
      <w:r>
        <w:rPr>
          <w:lang w:val="en-GB"/>
        </w:rPr>
        <w:t>ngs</w:t>
      </w:r>
      <w:bookmarkEnd w:id="123"/>
    </w:p>
    <w:p w14:paraId="60DD8A53" w14:textId="69EE952A" w:rsidR="002B2C5D" w:rsidRDefault="00ED1AF3">
      <w:pPr>
        <w:pStyle w:val="TableofFigures"/>
        <w:tabs>
          <w:tab w:val="right" w:leader="dot" w:pos="9457"/>
        </w:tabs>
        <w:rPr>
          <w:rFonts w:asciiTheme="minorHAnsi" w:eastAsiaTheme="minorEastAsia" w:hAnsiTheme="minorHAnsi" w:cstheme="minorBidi"/>
          <w:noProof/>
          <w:sz w:val="22"/>
          <w:szCs w:val="22"/>
          <w:lang w:eastAsia="de-CH"/>
        </w:rPr>
      </w:pPr>
      <w:r>
        <w:rPr>
          <w:lang w:val="en-GB"/>
        </w:rPr>
        <w:fldChar w:fldCharType="begin"/>
      </w:r>
      <w:r>
        <w:rPr>
          <w:lang w:val="en-GB"/>
        </w:rPr>
        <w:instrText xml:space="preserve"> TOC \h \z \c "Listing" </w:instrText>
      </w:r>
      <w:r>
        <w:rPr>
          <w:lang w:val="en-GB"/>
        </w:rPr>
        <w:fldChar w:fldCharType="separate"/>
      </w:r>
      <w:hyperlink w:anchor="_Toc29928115" w:history="1">
        <w:r w:rsidR="002B2C5D" w:rsidRPr="009A7BA6">
          <w:rPr>
            <w:rStyle w:val="Hyperlink"/>
            <w:noProof/>
          </w:rPr>
          <w:t>Listing 1: Matlab script - FindHomography</w:t>
        </w:r>
        <w:r w:rsidR="002B2C5D">
          <w:rPr>
            <w:noProof/>
            <w:webHidden/>
          </w:rPr>
          <w:tab/>
        </w:r>
        <w:r w:rsidR="002B2C5D">
          <w:rPr>
            <w:noProof/>
            <w:webHidden/>
          </w:rPr>
          <w:fldChar w:fldCharType="begin"/>
        </w:r>
        <w:r w:rsidR="002B2C5D">
          <w:rPr>
            <w:noProof/>
            <w:webHidden/>
          </w:rPr>
          <w:instrText xml:space="preserve"> PAGEREF _Toc29928115 \h </w:instrText>
        </w:r>
        <w:r w:rsidR="002B2C5D">
          <w:rPr>
            <w:noProof/>
            <w:webHidden/>
          </w:rPr>
        </w:r>
        <w:r w:rsidR="002B2C5D">
          <w:rPr>
            <w:noProof/>
            <w:webHidden/>
          </w:rPr>
          <w:fldChar w:fldCharType="separate"/>
        </w:r>
        <w:r w:rsidR="00D62562">
          <w:rPr>
            <w:noProof/>
            <w:webHidden/>
          </w:rPr>
          <w:t>24</w:t>
        </w:r>
        <w:r w:rsidR="002B2C5D">
          <w:rPr>
            <w:noProof/>
            <w:webHidden/>
          </w:rPr>
          <w:fldChar w:fldCharType="end"/>
        </w:r>
      </w:hyperlink>
    </w:p>
    <w:p w14:paraId="2E10786E" w14:textId="496E7E59"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16" w:history="1">
        <w:r w:rsidR="002B2C5D" w:rsidRPr="009A7BA6">
          <w:rPr>
            <w:rStyle w:val="Hyperlink"/>
            <w:noProof/>
          </w:rPr>
          <w:t>Listing 2: C# Script - FindHomography</w:t>
        </w:r>
        <w:r w:rsidR="002B2C5D">
          <w:rPr>
            <w:noProof/>
            <w:webHidden/>
          </w:rPr>
          <w:tab/>
        </w:r>
        <w:r w:rsidR="002B2C5D">
          <w:rPr>
            <w:noProof/>
            <w:webHidden/>
          </w:rPr>
          <w:fldChar w:fldCharType="begin"/>
        </w:r>
        <w:r w:rsidR="002B2C5D">
          <w:rPr>
            <w:noProof/>
            <w:webHidden/>
          </w:rPr>
          <w:instrText xml:space="preserve"> PAGEREF _Toc29928116 \h </w:instrText>
        </w:r>
        <w:r w:rsidR="002B2C5D">
          <w:rPr>
            <w:noProof/>
            <w:webHidden/>
          </w:rPr>
        </w:r>
        <w:r w:rsidR="002B2C5D">
          <w:rPr>
            <w:noProof/>
            <w:webHidden/>
          </w:rPr>
          <w:fldChar w:fldCharType="separate"/>
        </w:r>
        <w:r w:rsidR="00D62562">
          <w:rPr>
            <w:noProof/>
            <w:webHidden/>
          </w:rPr>
          <w:t>25</w:t>
        </w:r>
        <w:r w:rsidR="002B2C5D">
          <w:rPr>
            <w:noProof/>
            <w:webHidden/>
          </w:rPr>
          <w:fldChar w:fldCharType="end"/>
        </w:r>
      </w:hyperlink>
    </w:p>
    <w:p w14:paraId="48E8EB7A" w14:textId="16523288"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17" w:history="1">
        <w:r w:rsidR="002B2C5D" w:rsidRPr="009A7BA6">
          <w:rPr>
            <w:rStyle w:val="Hyperlink"/>
            <w:noProof/>
            <w:lang w:val="en-GB"/>
          </w:rPr>
          <w:t>Listing 3: transform the edges from the projectionScreen in world coordinates</w:t>
        </w:r>
        <w:r w:rsidR="002B2C5D">
          <w:rPr>
            <w:noProof/>
            <w:webHidden/>
          </w:rPr>
          <w:tab/>
        </w:r>
        <w:r w:rsidR="002B2C5D">
          <w:rPr>
            <w:noProof/>
            <w:webHidden/>
          </w:rPr>
          <w:fldChar w:fldCharType="begin"/>
        </w:r>
        <w:r w:rsidR="002B2C5D">
          <w:rPr>
            <w:noProof/>
            <w:webHidden/>
          </w:rPr>
          <w:instrText xml:space="preserve"> PAGEREF _Toc29928117 \h </w:instrText>
        </w:r>
        <w:r w:rsidR="002B2C5D">
          <w:rPr>
            <w:noProof/>
            <w:webHidden/>
          </w:rPr>
        </w:r>
        <w:r w:rsidR="002B2C5D">
          <w:rPr>
            <w:noProof/>
            <w:webHidden/>
          </w:rPr>
          <w:fldChar w:fldCharType="separate"/>
        </w:r>
        <w:r w:rsidR="00D62562">
          <w:rPr>
            <w:noProof/>
            <w:webHidden/>
          </w:rPr>
          <w:t>27</w:t>
        </w:r>
        <w:r w:rsidR="002B2C5D">
          <w:rPr>
            <w:noProof/>
            <w:webHidden/>
          </w:rPr>
          <w:fldChar w:fldCharType="end"/>
        </w:r>
      </w:hyperlink>
    </w:p>
    <w:p w14:paraId="2A9E8728" w14:textId="66B1A6D3"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18" w:history="1">
        <w:r w:rsidR="002B2C5D" w:rsidRPr="009A7BA6">
          <w:rPr>
            <w:rStyle w:val="Hyperlink"/>
            <w:noProof/>
          </w:rPr>
          <w:t>Listing 4: projectionScreen local axes</w:t>
        </w:r>
        <w:r w:rsidR="002B2C5D">
          <w:rPr>
            <w:noProof/>
            <w:webHidden/>
          </w:rPr>
          <w:tab/>
        </w:r>
        <w:r w:rsidR="002B2C5D">
          <w:rPr>
            <w:noProof/>
            <w:webHidden/>
          </w:rPr>
          <w:fldChar w:fldCharType="begin"/>
        </w:r>
        <w:r w:rsidR="002B2C5D">
          <w:rPr>
            <w:noProof/>
            <w:webHidden/>
          </w:rPr>
          <w:instrText xml:space="preserve"> PAGEREF _Toc29928118 \h </w:instrText>
        </w:r>
        <w:r w:rsidR="002B2C5D">
          <w:rPr>
            <w:noProof/>
            <w:webHidden/>
          </w:rPr>
        </w:r>
        <w:r w:rsidR="002B2C5D">
          <w:rPr>
            <w:noProof/>
            <w:webHidden/>
          </w:rPr>
          <w:fldChar w:fldCharType="separate"/>
        </w:r>
        <w:r w:rsidR="00D62562">
          <w:rPr>
            <w:noProof/>
            <w:webHidden/>
          </w:rPr>
          <w:t>27</w:t>
        </w:r>
        <w:r w:rsidR="002B2C5D">
          <w:rPr>
            <w:noProof/>
            <w:webHidden/>
          </w:rPr>
          <w:fldChar w:fldCharType="end"/>
        </w:r>
      </w:hyperlink>
    </w:p>
    <w:p w14:paraId="1EB3C939" w14:textId="3CD7BF9E"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19" w:history="1">
        <w:r w:rsidR="002B2C5D" w:rsidRPr="009A7BA6">
          <w:rPr>
            <w:rStyle w:val="Hyperlink"/>
            <w:noProof/>
            <w:lang w:val="en-GB"/>
          </w:rPr>
          <w:t>Listing 5: the vectors of the edges from the projectionScreen</w:t>
        </w:r>
        <w:r w:rsidR="002B2C5D">
          <w:rPr>
            <w:noProof/>
            <w:webHidden/>
          </w:rPr>
          <w:tab/>
        </w:r>
        <w:r w:rsidR="002B2C5D">
          <w:rPr>
            <w:noProof/>
            <w:webHidden/>
          </w:rPr>
          <w:fldChar w:fldCharType="begin"/>
        </w:r>
        <w:r w:rsidR="002B2C5D">
          <w:rPr>
            <w:noProof/>
            <w:webHidden/>
          </w:rPr>
          <w:instrText xml:space="preserve"> PAGEREF _Toc29928119 \h </w:instrText>
        </w:r>
        <w:r w:rsidR="002B2C5D">
          <w:rPr>
            <w:noProof/>
            <w:webHidden/>
          </w:rPr>
        </w:r>
        <w:r w:rsidR="002B2C5D">
          <w:rPr>
            <w:noProof/>
            <w:webHidden/>
          </w:rPr>
          <w:fldChar w:fldCharType="separate"/>
        </w:r>
        <w:r w:rsidR="00D62562">
          <w:rPr>
            <w:noProof/>
            <w:webHidden/>
          </w:rPr>
          <w:t>28</w:t>
        </w:r>
        <w:r w:rsidR="002B2C5D">
          <w:rPr>
            <w:noProof/>
            <w:webHidden/>
          </w:rPr>
          <w:fldChar w:fldCharType="end"/>
        </w:r>
      </w:hyperlink>
    </w:p>
    <w:p w14:paraId="723B5251" w14:textId="73960344"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20" w:history="1">
        <w:r w:rsidR="002B2C5D" w:rsidRPr="009A7BA6">
          <w:rPr>
            <w:rStyle w:val="Hyperlink"/>
            <w:noProof/>
            <w:lang w:val="en-GB"/>
          </w:rPr>
          <w:t>Listing 6: define near and far clipping plane</w:t>
        </w:r>
        <w:r w:rsidR="002B2C5D">
          <w:rPr>
            <w:noProof/>
            <w:webHidden/>
          </w:rPr>
          <w:tab/>
        </w:r>
        <w:r w:rsidR="002B2C5D">
          <w:rPr>
            <w:noProof/>
            <w:webHidden/>
          </w:rPr>
          <w:fldChar w:fldCharType="begin"/>
        </w:r>
        <w:r w:rsidR="002B2C5D">
          <w:rPr>
            <w:noProof/>
            <w:webHidden/>
          </w:rPr>
          <w:instrText xml:space="preserve"> PAGEREF _Toc29928120 \h </w:instrText>
        </w:r>
        <w:r w:rsidR="002B2C5D">
          <w:rPr>
            <w:noProof/>
            <w:webHidden/>
          </w:rPr>
        </w:r>
        <w:r w:rsidR="002B2C5D">
          <w:rPr>
            <w:noProof/>
            <w:webHidden/>
          </w:rPr>
          <w:fldChar w:fldCharType="separate"/>
        </w:r>
        <w:r w:rsidR="00D62562">
          <w:rPr>
            <w:noProof/>
            <w:webHidden/>
          </w:rPr>
          <w:t>28</w:t>
        </w:r>
        <w:r w:rsidR="002B2C5D">
          <w:rPr>
            <w:noProof/>
            <w:webHidden/>
          </w:rPr>
          <w:fldChar w:fldCharType="end"/>
        </w:r>
      </w:hyperlink>
    </w:p>
    <w:p w14:paraId="68D1D99F" w14:textId="21344709"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21" w:history="1">
        <w:r w:rsidR="002B2C5D" w:rsidRPr="009A7BA6">
          <w:rPr>
            <w:rStyle w:val="Hyperlink"/>
            <w:noProof/>
            <w:lang w:val="en-GB"/>
          </w:rPr>
          <w:t>Listing 7: distance eye to projectionsscreen</w:t>
        </w:r>
        <w:r w:rsidR="002B2C5D">
          <w:rPr>
            <w:noProof/>
            <w:webHidden/>
          </w:rPr>
          <w:tab/>
        </w:r>
        <w:r w:rsidR="002B2C5D">
          <w:rPr>
            <w:noProof/>
            <w:webHidden/>
          </w:rPr>
          <w:fldChar w:fldCharType="begin"/>
        </w:r>
        <w:r w:rsidR="002B2C5D">
          <w:rPr>
            <w:noProof/>
            <w:webHidden/>
          </w:rPr>
          <w:instrText xml:space="preserve"> PAGEREF _Toc29928121 \h </w:instrText>
        </w:r>
        <w:r w:rsidR="002B2C5D">
          <w:rPr>
            <w:noProof/>
            <w:webHidden/>
          </w:rPr>
        </w:r>
        <w:r w:rsidR="002B2C5D">
          <w:rPr>
            <w:noProof/>
            <w:webHidden/>
          </w:rPr>
          <w:fldChar w:fldCharType="separate"/>
        </w:r>
        <w:r w:rsidR="00D62562">
          <w:rPr>
            <w:noProof/>
            <w:webHidden/>
          </w:rPr>
          <w:t>28</w:t>
        </w:r>
        <w:r w:rsidR="002B2C5D">
          <w:rPr>
            <w:noProof/>
            <w:webHidden/>
          </w:rPr>
          <w:fldChar w:fldCharType="end"/>
        </w:r>
      </w:hyperlink>
    </w:p>
    <w:p w14:paraId="55968DB0" w14:textId="28B9299A"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22" w:history="1">
        <w:r w:rsidR="002B2C5D" w:rsidRPr="009A7BA6">
          <w:rPr>
            <w:rStyle w:val="Hyperlink"/>
            <w:noProof/>
            <w:lang w:val="en-GB"/>
          </w:rPr>
          <w:t>Listing 8: calculate the parameters for the projectionMatrix</w:t>
        </w:r>
        <w:r w:rsidR="002B2C5D">
          <w:rPr>
            <w:noProof/>
            <w:webHidden/>
          </w:rPr>
          <w:tab/>
        </w:r>
        <w:r w:rsidR="002B2C5D">
          <w:rPr>
            <w:noProof/>
            <w:webHidden/>
          </w:rPr>
          <w:fldChar w:fldCharType="begin"/>
        </w:r>
        <w:r w:rsidR="002B2C5D">
          <w:rPr>
            <w:noProof/>
            <w:webHidden/>
          </w:rPr>
          <w:instrText xml:space="preserve"> PAGEREF _Toc29928122 \h </w:instrText>
        </w:r>
        <w:r w:rsidR="002B2C5D">
          <w:rPr>
            <w:noProof/>
            <w:webHidden/>
          </w:rPr>
        </w:r>
        <w:r w:rsidR="002B2C5D">
          <w:rPr>
            <w:noProof/>
            <w:webHidden/>
          </w:rPr>
          <w:fldChar w:fldCharType="separate"/>
        </w:r>
        <w:r w:rsidR="00D62562">
          <w:rPr>
            <w:noProof/>
            <w:webHidden/>
          </w:rPr>
          <w:t>28</w:t>
        </w:r>
        <w:r w:rsidR="002B2C5D">
          <w:rPr>
            <w:noProof/>
            <w:webHidden/>
          </w:rPr>
          <w:fldChar w:fldCharType="end"/>
        </w:r>
      </w:hyperlink>
    </w:p>
    <w:p w14:paraId="0BC68C7B" w14:textId="0FC17E0F"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23" w:history="1">
        <w:r w:rsidR="002B2C5D" w:rsidRPr="009A7BA6">
          <w:rPr>
            <w:rStyle w:val="Hyperlink"/>
            <w:noProof/>
          </w:rPr>
          <w:t>Listing 9: set the projectionMatrix</w:t>
        </w:r>
        <w:r w:rsidR="002B2C5D">
          <w:rPr>
            <w:noProof/>
            <w:webHidden/>
          </w:rPr>
          <w:tab/>
        </w:r>
        <w:r w:rsidR="002B2C5D">
          <w:rPr>
            <w:noProof/>
            <w:webHidden/>
          </w:rPr>
          <w:fldChar w:fldCharType="begin"/>
        </w:r>
        <w:r w:rsidR="002B2C5D">
          <w:rPr>
            <w:noProof/>
            <w:webHidden/>
          </w:rPr>
          <w:instrText xml:space="preserve"> PAGEREF _Toc29928123 \h </w:instrText>
        </w:r>
        <w:r w:rsidR="002B2C5D">
          <w:rPr>
            <w:noProof/>
            <w:webHidden/>
          </w:rPr>
        </w:r>
        <w:r w:rsidR="002B2C5D">
          <w:rPr>
            <w:noProof/>
            <w:webHidden/>
          </w:rPr>
          <w:fldChar w:fldCharType="separate"/>
        </w:r>
        <w:r w:rsidR="00D62562">
          <w:rPr>
            <w:noProof/>
            <w:webHidden/>
          </w:rPr>
          <w:t>29</w:t>
        </w:r>
        <w:r w:rsidR="002B2C5D">
          <w:rPr>
            <w:noProof/>
            <w:webHidden/>
          </w:rPr>
          <w:fldChar w:fldCharType="end"/>
        </w:r>
      </w:hyperlink>
    </w:p>
    <w:p w14:paraId="5B08019B" w14:textId="613A3C41"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24" w:history="1">
        <w:r w:rsidR="002B2C5D" w:rsidRPr="009A7BA6">
          <w:rPr>
            <w:rStyle w:val="Hyperlink"/>
            <w:noProof/>
            <w:lang w:val="en-GB"/>
          </w:rPr>
          <w:t>Listing 10: World to Camera space (View Matrix)</w:t>
        </w:r>
        <w:r w:rsidR="002B2C5D">
          <w:rPr>
            <w:noProof/>
            <w:webHidden/>
          </w:rPr>
          <w:tab/>
        </w:r>
        <w:r w:rsidR="002B2C5D">
          <w:rPr>
            <w:noProof/>
            <w:webHidden/>
          </w:rPr>
          <w:fldChar w:fldCharType="begin"/>
        </w:r>
        <w:r w:rsidR="002B2C5D">
          <w:rPr>
            <w:noProof/>
            <w:webHidden/>
          </w:rPr>
          <w:instrText xml:space="preserve"> PAGEREF _Toc29928124 \h </w:instrText>
        </w:r>
        <w:r w:rsidR="002B2C5D">
          <w:rPr>
            <w:noProof/>
            <w:webHidden/>
          </w:rPr>
        </w:r>
        <w:r w:rsidR="002B2C5D">
          <w:rPr>
            <w:noProof/>
            <w:webHidden/>
          </w:rPr>
          <w:fldChar w:fldCharType="separate"/>
        </w:r>
        <w:r w:rsidR="00D62562">
          <w:rPr>
            <w:noProof/>
            <w:webHidden/>
          </w:rPr>
          <w:t>30</w:t>
        </w:r>
        <w:r w:rsidR="002B2C5D">
          <w:rPr>
            <w:noProof/>
            <w:webHidden/>
          </w:rPr>
          <w:fldChar w:fldCharType="end"/>
        </w:r>
      </w:hyperlink>
    </w:p>
    <w:p w14:paraId="5D32769E" w14:textId="65DEE984"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25" w:history="1">
        <w:r w:rsidR="002B2C5D" w:rsidRPr="009A7BA6">
          <w:rPr>
            <w:rStyle w:val="Hyperlink"/>
            <w:noProof/>
            <w:lang w:val="en-GB"/>
          </w:rPr>
          <w:t>Listing 11: Model to World space (ModelMatrix)</w:t>
        </w:r>
        <w:r w:rsidR="002B2C5D">
          <w:rPr>
            <w:noProof/>
            <w:webHidden/>
          </w:rPr>
          <w:tab/>
        </w:r>
        <w:r w:rsidR="002B2C5D">
          <w:rPr>
            <w:noProof/>
            <w:webHidden/>
          </w:rPr>
          <w:fldChar w:fldCharType="begin"/>
        </w:r>
        <w:r w:rsidR="002B2C5D">
          <w:rPr>
            <w:noProof/>
            <w:webHidden/>
          </w:rPr>
          <w:instrText xml:space="preserve"> PAGEREF _Toc29928125 \h </w:instrText>
        </w:r>
        <w:r w:rsidR="002B2C5D">
          <w:rPr>
            <w:noProof/>
            <w:webHidden/>
          </w:rPr>
        </w:r>
        <w:r w:rsidR="002B2C5D">
          <w:rPr>
            <w:noProof/>
            <w:webHidden/>
          </w:rPr>
          <w:fldChar w:fldCharType="separate"/>
        </w:r>
        <w:r w:rsidR="00D62562">
          <w:rPr>
            <w:noProof/>
            <w:webHidden/>
          </w:rPr>
          <w:t>30</w:t>
        </w:r>
        <w:r w:rsidR="002B2C5D">
          <w:rPr>
            <w:noProof/>
            <w:webHidden/>
          </w:rPr>
          <w:fldChar w:fldCharType="end"/>
        </w:r>
      </w:hyperlink>
    </w:p>
    <w:p w14:paraId="73FD6708" w14:textId="3836EEE5" w:rsidR="002B2C5D" w:rsidRDefault="00453865">
      <w:pPr>
        <w:pStyle w:val="TableofFigures"/>
        <w:tabs>
          <w:tab w:val="right" w:leader="dot" w:pos="9457"/>
        </w:tabs>
        <w:rPr>
          <w:rFonts w:asciiTheme="minorHAnsi" w:eastAsiaTheme="minorEastAsia" w:hAnsiTheme="minorHAnsi" w:cstheme="minorBidi"/>
          <w:noProof/>
          <w:sz w:val="22"/>
          <w:szCs w:val="22"/>
          <w:lang w:eastAsia="de-CH"/>
        </w:rPr>
      </w:pPr>
      <w:hyperlink w:anchor="_Toc29928126" w:history="1">
        <w:r w:rsidR="002B2C5D" w:rsidRPr="009A7BA6">
          <w:rPr>
            <w:rStyle w:val="Hyperlink"/>
            <w:noProof/>
            <w:lang w:val="en-GB"/>
          </w:rPr>
          <w:t>Listing 12: add transformation to unity cam</w:t>
        </w:r>
        <w:r w:rsidR="002B2C5D">
          <w:rPr>
            <w:noProof/>
            <w:webHidden/>
          </w:rPr>
          <w:tab/>
        </w:r>
        <w:r w:rsidR="002B2C5D">
          <w:rPr>
            <w:noProof/>
            <w:webHidden/>
          </w:rPr>
          <w:fldChar w:fldCharType="begin"/>
        </w:r>
        <w:r w:rsidR="002B2C5D">
          <w:rPr>
            <w:noProof/>
            <w:webHidden/>
          </w:rPr>
          <w:instrText xml:space="preserve"> PAGEREF _Toc29928126 \h </w:instrText>
        </w:r>
        <w:r w:rsidR="002B2C5D">
          <w:rPr>
            <w:noProof/>
            <w:webHidden/>
          </w:rPr>
        </w:r>
        <w:r w:rsidR="002B2C5D">
          <w:rPr>
            <w:noProof/>
            <w:webHidden/>
          </w:rPr>
          <w:fldChar w:fldCharType="separate"/>
        </w:r>
        <w:r w:rsidR="00D62562">
          <w:rPr>
            <w:noProof/>
            <w:webHidden/>
          </w:rPr>
          <w:t>31</w:t>
        </w:r>
        <w:r w:rsidR="002B2C5D">
          <w:rPr>
            <w:noProof/>
            <w:webHidden/>
          </w:rPr>
          <w:fldChar w:fldCharType="end"/>
        </w:r>
      </w:hyperlink>
    </w:p>
    <w:p w14:paraId="7A155D74" w14:textId="101DC364" w:rsidR="000860D4" w:rsidRDefault="00ED1AF3">
      <w:pPr>
        <w:spacing w:line="240" w:lineRule="auto"/>
        <w:jc w:val="left"/>
        <w:rPr>
          <w:lang w:val="en-GB"/>
        </w:rPr>
      </w:pPr>
      <w:r>
        <w:rPr>
          <w:lang w:val="en-GB"/>
        </w:rPr>
        <w:fldChar w:fldCharType="end"/>
      </w:r>
    </w:p>
    <w:p w14:paraId="7653A595" w14:textId="02044D47" w:rsidR="000860D4" w:rsidRDefault="000860D4">
      <w:pPr>
        <w:spacing w:line="240" w:lineRule="auto"/>
        <w:jc w:val="left"/>
        <w:rPr>
          <w:rFonts w:eastAsia="Times New Roman"/>
          <w:bCs/>
          <w:sz w:val="32"/>
          <w:szCs w:val="28"/>
          <w:lang w:val="en-GB"/>
        </w:rPr>
      </w:pPr>
      <w:r>
        <w:rPr>
          <w:lang w:val="en-GB"/>
        </w:rPr>
        <w:br w:type="page"/>
      </w:r>
    </w:p>
    <w:p w14:paraId="4D28014E" w14:textId="77777777" w:rsidR="004D2EA1" w:rsidRDefault="004D2EA1">
      <w:pPr>
        <w:spacing w:line="240" w:lineRule="auto"/>
        <w:jc w:val="left"/>
        <w:rPr>
          <w:rFonts w:eastAsia="Times New Roman"/>
          <w:bCs/>
          <w:sz w:val="32"/>
          <w:szCs w:val="28"/>
          <w:lang w:val="en-GB"/>
        </w:rPr>
      </w:pPr>
      <w:r>
        <w:rPr>
          <w:lang w:val="en-GB"/>
        </w:rPr>
        <w:lastRenderedPageBreak/>
        <w:br w:type="page"/>
      </w:r>
    </w:p>
    <w:p w14:paraId="7FD342C6" w14:textId="0BD03258" w:rsidR="006F7567" w:rsidRPr="00A5727C" w:rsidRDefault="00511D21" w:rsidP="006E5166">
      <w:pPr>
        <w:pStyle w:val="Heading1"/>
        <w:numPr>
          <w:ilvl w:val="0"/>
          <w:numId w:val="0"/>
        </w:numPr>
        <w:rPr>
          <w:lang w:val="en-GB"/>
        </w:rPr>
      </w:pPr>
      <w:bookmarkStart w:id="124" w:name="_Toc29928039"/>
      <w:proofErr w:type="spellStart"/>
      <w:r w:rsidRPr="00A5727C">
        <w:rPr>
          <w:lang w:val="en-GB"/>
        </w:rPr>
        <w:lastRenderedPageBreak/>
        <w:t>Literatur</w:t>
      </w:r>
      <w:bookmarkEnd w:id="122"/>
      <w:bookmarkEnd w:id="124"/>
      <w:proofErr w:type="spellEnd"/>
    </w:p>
    <w:p w14:paraId="3356683B" w14:textId="77777777" w:rsidR="000E7FDE" w:rsidRDefault="000E7FDE" w:rsidP="000E7FDE">
      <w:pPr>
        <w:jc w:val="left"/>
        <w:rPr>
          <w:lang w:val="en-GB"/>
        </w:rPr>
      </w:pPr>
      <w:r w:rsidRPr="004A52D9">
        <w:rPr>
          <w:lang w:val="en-GB"/>
        </w:rPr>
        <w:t>[</w:t>
      </w:r>
      <w:r>
        <w:rPr>
          <w:lang w:val="en-GB"/>
        </w:rPr>
        <w:t>1</w:t>
      </w:r>
      <w:r w:rsidRPr="004A52D9">
        <w:rPr>
          <w:lang w:val="en-GB"/>
        </w:rPr>
        <w:t>]</w:t>
      </w:r>
      <w:r w:rsidRPr="004A52D9">
        <w:rPr>
          <w:lang w:val="en-GB"/>
        </w:rPr>
        <w:tab/>
        <w:t xml:space="preserve">Wikipedia - Trompe-l’oeil. URL: </w:t>
      </w:r>
      <w:hyperlink r:id="rId82" w:history="1">
        <w:r w:rsidRPr="004A52D9">
          <w:rPr>
            <w:rStyle w:val="Hyperlink"/>
            <w:lang w:val="en-GB"/>
          </w:rPr>
          <w:t>https://en.wikipedia.org/wiki/Trompe-l%27%C5%93il</w:t>
        </w:r>
      </w:hyperlink>
    </w:p>
    <w:p w14:paraId="14E98005" w14:textId="77777777" w:rsidR="000E7FDE" w:rsidRPr="004A52D9" w:rsidRDefault="000E7FDE" w:rsidP="000E7FDE">
      <w:pPr>
        <w:jc w:val="left"/>
        <w:rPr>
          <w:lang w:val="en-GB"/>
        </w:rPr>
      </w:pPr>
      <w:r w:rsidRPr="00DC72D0">
        <w:rPr>
          <w:lang w:val="en-GB"/>
        </w:rPr>
        <w:t>[</w:t>
      </w:r>
      <w:r>
        <w:rPr>
          <w:lang w:val="en-GB"/>
        </w:rPr>
        <w:t>2</w:t>
      </w:r>
      <w:r w:rsidRPr="00DC72D0">
        <w:rPr>
          <w:lang w:val="en-GB"/>
        </w:rPr>
        <w:t>]</w:t>
      </w:r>
      <w:r w:rsidRPr="00DC72D0">
        <w:rPr>
          <w:lang w:val="en-GB"/>
        </w:rPr>
        <w:tab/>
        <w:t>Samsung The Frame</w:t>
      </w:r>
      <w:r>
        <w:rPr>
          <w:lang w:val="en-GB"/>
        </w:rPr>
        <w:t xml:space="preserve">. </w:t>
      </w:r>
      <w:r w:rsidRPr="00DC72D0">
        <w:rPr>
          <w:lang w:val="en-GB"/>
        </w:rPr>
        <w:t xml:space="preserve">URL: </w:t>
      </w:r>
      <w:hyperlink r:id="rId83" w:history="1">
        <w:r w:rsidRPr="00DC72D0">
          <w:rPr>
            <w:rStyle w:val="Hyperlink"/>
            <w:lang w:val="en-GB"/>
          </w:rPr>
          <w:t>https://www.samsung.com/ch/tvs/the-frame/highlights/</w:t>
        </w:r>
      </w:hyperlink>
    </w:p>
    <w:p w14:paraId="5CE0F876" w14:textId="77777777" w:rsidR="000E7FDE" w:rsidRPr="00A5727C" w:rsidRDefault="000E7FDE" w:rsidP="000E7FDE">
      <w:pPr>
        <w:jc w:val="left"/>
        <w:rPr>
          <w:lang w:val="en-GB"/>
        </w:rPr>
      </w:pPr>
      <w:r w:rsidRPr="00A5727C">
        <w:rPr>
          <w:lang w:val="en-GB"/>
        </w:rPr>
        <w:t>[3]</w:t>
      </w:r>
      <w:r w:rsidRPr="00A5727C">
        <w:rPr>
          <w:lang w:val="en-GB"/>
        </w:rPr>
        <w:tab/>
        <w:t xml:space="preserve">Samsung The Frame. </w:t>
      </w:r>
      <w:proofErr w:type="gramStart"/>
      <w:r w:rsidRPr="00A5727C">
        <w:rPr>
          <w:lang w:val="en-GB"/>
        </w:rPr>
        <w:t>URL :</w:t>
      </w:r>
      <w:proofErr w:type="gramEnd"/>
      <w:r w:rsidRPr="00A5727C">
        <w:rPr>
          <w:lang w:val="en-GB"/>
        </w:rPr>
        <w:t xml:space="preserve"> </w:t>
      </w:r>
      <w:hyperlink r:id="rId84" w:history="1">
        <w:r w:rsidRPr="00A5727C">
          <w:rPr>
            <w:rStyle w:val="Hyperlink"/>
            <w:lang w:val="en-GB"/>
          </w:rPr>
          <w:t>https://www.samsung.com/ch/tvs/the-frame/art-mode/</w:t>
        </w:r>
      </w:hyperlink>
    </w:p>
    <w:p w14:paraId="3DA8ACFF" w14:textId="77777777" w:rsidR="000E7FDE" w:rsidRPr="00A5727C" w:rsidRDefault="000E7FDE" w:rsidP="000E7FDE">
      <w:pPr>
        <w:jc w:val="left"/>
      </w:pPr>
      <w:r w:rsidRPr="00A5727C">
        <w:rPr>
          <w:lang w:val="en-GB"/>
        </w:rPr>
        <w:t>[4]</w:t>
      </w:r>
      <w:r w:rsidRPr="00A5727C">
        <w:rPr>
          <w:lang w:val="en-GB"/>
        </w:rPr>
        <w:tab/>
      </w:r>
      <w:proofErr w:type="spellStart"/>
      <w:r w:rsidRPr="00A5727C">
        <w:rPr>
          <w:lang w:val="en-GB"/>
        </w:rPr>
        <w:t>Nuitrack</w:t>
      </w:r>
      <w:proofErr w:type="spellEnd"/>
      <w:r w:rsidRPr="00A5727C">
        <w:rPr>
          <w:lang w:val="en-GB"/>
        </w:rPr>
        <w:t xml:space="preserve"> SDK – 3 Body (</w:t>
      </w:r>
      <w:proofErr w:type="spellStart"/>
      <w:r w:rsidRPr="00A5727C">
        <w:rPr>
          <w:lang w:val="en-GB"/>
        </w:rPr>
        <w:t>skeletall</w:t>
      </w:r>
      <w:proofErr w:type="spellEnd"/>
      <w:r w:rsidRPr="00A5727C">
        <w:rPr>
          <w:lang w:val="en-GB"/>
        </w:rPr>
        <w:t>) t</w:t>
      </w:r>
      <w:r>
        <w:rPr>
          <w:lang w:val="en-GB"/>
        </w:rPr>
        <w:t xml:space="preserve">racking middleware. </w:t>
      </w:r>
      <w:r w:rsidRPr="00A5727C">
        <w:t xml:space="preserve">URL: </w:t>
      </w:r>
      <w:hyperlink r:id="rId85" w:history="1">
        <w:r>
          <w:rPr>
            <w:rStyle w:val="Hyperlink"/>
          </w:rPr>
          <w:t>https://nuitrack.com/</w:t>
        </w:r>
      </w:hyperlink>
    </w:p>
    <w:p w14:paraId="0B017C38" w14:textId="77777777" w:rsidR="000E7FDE" w:rsidRPr="004A52D9" w:rsidRDefault="000E7FDE" w:rsidP="000E7FDE">
      <w:pPr>
        <w:jc w:val="left"/>
        <w:rPr>
          <w:lang w:val="en-GB"/>
        </w:rPr>
      </w:pPr>
      <w:r w:rsidRPr="00A5727C">
        <w:t>[5]</w:t>
      </w:r>
      <w:r w:rsidRPr="00A5727C">
        <w:tab/>
        <w:t>Unity Echtzeit-Ent</w:t>
      </w:r>
      <w:r>
        <w:t xml:space="preserve">wicklungsplattform. </w:t>
      </w:r>
      <w:r w:rsidRPr="004A52D9">
        <w:rPr>
          <w:lang w:val="en-GB"/>
        </w:rPr>
        <w:t xml:space="preserve">URL: </w:t>
      </w:r>
      <w:hyperlink r:id="rId86" w:history="1">
        <w:r w:rsidRPr="004A52D9">
          <w:rPr>
            <w:rStyle w:val="Hyperlink"/>
            <w:lang w:val="en-GB"/>
          </w:rPr>
          <w:t>https://unity.com/de</w:t>
        </w:r>
      </w:hyperlink>
    </w:p>
    <w:p w14:paraId="5307320E" w14:textId="77777777" w:rsidR="000E7FDE" w:rsidRPr="004A52D9" w:rsidRDefault="000E7FDE" w:rsidP="000E7FDE">
      <w:pPr>
        <w:jc w:val="left"/>
        <w:rPr>
          <w:lang w:val="en-GB"/>
        </w:rPr>
      </w:pPr>
      <w:r w:rsidRPr="00A5727C">
        <w:rPr>
          <w:lang w:val="en-GB"/>
        </w:rPr>
        <w:t>[</w:t>
      </w:r>
      <w:r>
        <w:rPr>
          <w:lang w:val="en-GB"/>
        </w:rPr>
        <w:t>6</w:t>
      </w:r>
      <w:r w:rsidRPr="00A5727C">
        <w:rPr>
          <w:lang w:val="en-GB"/>
        </w:rPr>
        <w:t>]</w:t>
      </w:r>
      <w:r w:rsidRPr="00A5727C">
        <w:rPr>
          <w:lang w:val="en-GB"/>
        </w:rPr>
        <w:tab/>
        <w:t xml:space="preserve">Intel RealSense D435. URL: </w:t>
      </w:r>
      <w:hyperlink r:id="rId87" w:history="1">
        <w:r w:rsidRPr="00A5727C">
          <w:rPr>
            <w:rStyle w:val="Hyperlink"/>
            <w:lang w:val="en-GB"/>
          </w:rPr>
          <w:t>https://www.intelrealsense.com/depth-camera-d435/</w:t>
        </w:r>
      </w:hyperlink>
    </w:p>
    <w:p w14:paraId="56182863" w14:textId="77777777" w:rsidR="000E7FDE" w:rsidRPr="004A52D9" w:rsidRDefault="000E7FDE" w:rsidP="000E7FDE">
      <w:pPr>
        <w:ind w:left="705" w:hanging="705"/>
        <w:jc w:val="left"/>
      </w:pPr>
      <w:r>
        <w:t>[7]</w:t>
      </w:r>
      <w:r>
        <w:tab/>
        <w:t xml:space="preserve">Stereoskopisches Sehen (Stereosehen). </w:t>
      </w:r>
      <w:r w:rsidRPr="004A52D9">
        <w:t xml:space="preserve">URL: </w:t>
      </w:r>
      <w:hyperlink r:id="rId88" w:history="1">
        <w:r w:rsidRPr="004A52D9">
          <w:rPr>
            <w:rStyle w:val="Hyperlink"/>
          </w:rPr>
          <w:t>https://www.brillen-sehhilfen.ch/auge/stereoskopisches-sehen.php</w:t>
        </w:r>
      </w:hyperlink>
    </w:p>
    <w:p w14:paraId="77D24DFB" w14:textId="77777777" w:rsidR="000E7FDE" w:rsidRPr="000E5922" w:rsidRDefault="000E7FDE" w:rsidP="000E7FDE">
      <w:pPr>
        <w:ind w:left="705" w:hanging="705"/>
        <w:jc w:val="left"/>
        <w:rPr>
          <w:lang w:val="en-GB"/>
        </w:rPr>
      </w:pPr>
      <w:r>
        <w:t>[8]</w:t>
      </w:r>
      <w:r>
        <w:tab/>
        <w:t xml:space="preserve">Intel </w:t>
      </w:r>
      <w:proofErr w:type="spellStart"/>
      <w:r>
        <w:t>RealSense</w:t>
      </w:r>
      <w:proofErr w:type="spellEnd"/>
      <w:r>
        <w:t xml:space="preserve"> Tiefenkamera der D400-Baureihe. </w:t>
      </w:r>
      <w:r w:rsidRPr="000E5922">
        <w:rPr>
          <w:lang w:val="en-GB"/>
        </w:rPr>
        <w:t>URL:</w:t>
      </w:r>
      <w:r>
        <w:rPr>
          <w:lang w:val="en-GB"/>
        </w:rPr>
        <w:t xml:space="preserve"> </w:t>
      </w:r>
      <w:hyperlink r:id="rId89" w:history="1">
        <w:r w:rsidRPr="000E5922">
          <w:rPr>
            <w:rStyle w:val="Hyperlink"/>
            <w:lang w:val="en-GB"/>
          </w:rPr>
          <w:t>https://www.mouser.ch/new/Intel/intel-realsense-camera-400/</w:t>
        </w:r>
      </w:hyperlink>
    </w:p>
    <w:p w14:paraId="5A06853A" w14:textId="77777777" w:rsidR="000E7FDE" w:rsidRPr="000E5922" w:rsidRDefault="000E7FDE" w:rsidP="000E7FDE">
      <w:pPr>
        <w:ind w:left="705" w:hanging="705"/>
        <w:jc w:val="left"/>
        <w:rPr>
          <w:lang w:val="en-GB"/>
        </w:rPr>
      </w:pPr>
      <w:r w:rsidRPr="000E5922">
        <w:rPr>
          <w:lang w:val="en-GB"/>
        </w:rPr>
        <w:t>[</w:t>
      </w:r>
      <w:r>
        <w:rPr>
          <w:lang w:val="en-GB"/>
        </w:rPr>
        <w:t>9</w:t>
      </w:r>
      <w:r w:rsidRPr="000E5922">
        <w:rPr>
          <w:lang w:val="en-GB"/>
        </w:rPr>
        <w:t>]</w:t>
      </w:r>
      <w:r>
        <w:rPr>
          <w:lang w:val="en-GB"/>
        </w:rPr>
        <w:tab/>
      </w:r>
      <w:proofErr w:type="spellStart"/>
      <w:r>
        <w:rPr>
          <w:lang w:val="en-GB"/>
        </w:rPr>
        <w:t>Nuitrack</w:t>
      </w:r>
      <w:proofErr w:type="spellEnd"/>
      <w:r>
        <w:rPr>
          <w:lang w:val="en-GB"/>
        </w:rPr>
        <w:t xml:space="preserve"> SDK Architecture. URL: </w:t>
      </w:r>
      <w:hyperlink r:id="rId90" w:history="1">
        <w:r w:rsidRPr="00FC4580">
          <w:rPr>
            <w:rStyle w:val="Hyperlink"/>
            <w:lang w:val="en-GB"/>
          </w:rPr>
          <w:t>http://download.3divi.com/Nuitrack/doc/Architecture_page.html</w:t>
        </w:r>
      </w:hyperlink>
    </w:p>
    <w:p w14:paraId="4731E367" w14:textId="77777777" w:rsidR="000E7FDE" w:rsidRPr="004A52D9" w:rsidRDefault="000E7FDE" w:rsidP="000E7FDE">
      <w:pPr>
        <w:ind w:left="705" w:hanging="705"/>
        <w:jc w:val="left"/>
      </w:pPr>
      <w:r w:rsidRPr="004A52D9">
        <w:t>[</w:t>
      </w:r>
      <w:r>
        <w:t>10</w:t>
      </w:r>
      <w:r w:rsidRPr="004A52D9">
        <w:t>]</w:t>
      </w:r>
      <w:r w:rsidRPr="004A52D9">
        <w:tab/>
      </w:r>
      <w:proofErr w:type="spellStart"/>
      <w:r w:rsidRPr="004A52D9">
        <w:t>Nuitrack</w:t>
      </w:r>
      <w:proofErr w:type="spellEnd"/>
      <w:r w:rsidRPr="004A52D9">
        <w:t xml:space="preserve"> Skeleton System. URL: </w:t>
      </w:r>
      <w:hyperlink r:id="rId91" w:history="1">
        <w:r w:rsidRPr="004A52D9">
          <w:rPr>
            <w:rStyle w:val="Hyperlink"/>
          </w:rPr>
          <w:t>http://download.3divi.com/Nuitrack/doc/Overview_page.html</w:t>
        </w:r>
      </w:hyperlink>
    </w:p>
    <w:p w14:paraId="5FEDBE62" w14:textId="77777777" w:rsidR="000E7FDE" w:rsidRPr="000E5922" w:rsidRDefault="000E7FDE" w:rsidP="000E7FDE">
      <w:pPr>
        <w:ind w:left="705" w:hanging="705"/>
        <w:jc w:val="left"/>
      </w:pPr>
      <w:r w:rsidRPr="000E5922">
        <w:t>[</w:t>
      </w:r>
      <w:r>
        <w:t>11</w:t>
      </w:r>
      <w:r w:rsidRPr="000E5922">
        <w:t>]</w:t>
      </w:r>
      <w:r w:rsidRPr="000E5922">
        <w:tab/>
        <w:t xml:space="preserve">Skript Grundlagen der Bildverarbeitung </w:t>
      </w:r>
      <w:r>
        <w:t>–</w:t>
      </w:r>
      <w:r w:rsidRPr="000E5922">
        <w:t xml:space="preserve"> </w:t>
      </w:r>
      <w:r>
        <w:t xml:space="preserve">Geometrische Operatoren von Marcs Hudritsch, </w:t>
      </w:r>
      <w:r>
        <w:tab/>
        <w:t>4. Februar 2019</w:t>
      </w:r>
    </w:p>
    <w:p w14:paraId="3EAD98E2" w14:textId="77777777" w:rsidR="000E7FDE" w:rsidRPr="004A52D9" w:rsidRDefault="000E7FDE" w:rsidP="000E7FDE">
      <w:pPr>
        <w:ind w:left="705" w:hanging="705"/>
        <w:jc w:val="left"/>
        <w:rPr>
          <w:lang w:val="en-GB"/>
        </w:rPr>
      </w:pPr>
      <w:r>
        <w:t>[12]</w:t>
      </w:r>
      <w:r>
        <w:tab/>
        <w:t xml:space="preserve">Skript Grundlagen der Bildverarbeitung – Projektive 2D-Koordinatentransformation von Marcus Hudritsch, 4. </w:t>
      </w:r>
      <w:proofErr w:type="spellStart"/>
      <w:r w:rsidRPr="004A52D9">
        <w:rPr>
          <w:lang w:val="en-GB"/>
        </w:rPr>
        <w:t>Februar</w:t>
      </w:r>
      <w:proofErr w:type="spellEnd"/>
      <w:r w:rsidRPr="004A52D9">
        <w:rPr>
          <w:lang w:val="en-GB"/>
        </w:rPr>
        <w:t xml:space="preserve"> 2019</w:t>
      </w:r>
    </w:p>
    <w:p w14:paraId="24CEE36E" w14:textId="77777777" w:rsidR="000E7FDE" w:rsidRPr="00E758D8" w:rsidRDefault="000E7FDE" w:rsidP="000E7FDE">
      <w:pPr>
        <w:ind w:left="705" w:hanging="705"/>
        <w:jc w:val="left"/>
        <w:rPr>
          <w:lang w:val="en-GB"/>
        </w:rPr>
      </w:pPr>
      <w:r w:rsidRPr="00E758D8">
        <w:rPr>
          <w:lang w:val="en-GB"/>
        </w:rPr>
        <w:t>[</w:t>
      </w:r>
      <w:r>
        <w:rPr>
          <w:lang w:val="en-GB"/>
        </w:rPr>
        <w:t>13</w:t>
      </w:r>
      <w:r w:rsidRPr="00E758D8">
        <w:rPr>
          <w:lang w:val="en-GB"/>
        </w:rPr>
        <w:t>]</w:t>
      </w:r>
      <w:r w:rsidRPr="00E758D8">
        <w:rPr>
          <w:lang w:val="en-GB"/>
        </w:rPr>
        <w:tab/>
      </w:r>
      <w:r>
        <w:rPr>
          <w:lang w:val="en-GB"/>
        </w:rPr>
        <w:t xml:space="preserve">Generalized Perspective Projection – On-axis perspective von Robert </w:t>
      </w:r>
      <w:proofErr w:type="spellStart"/>
      <w:r>
        <w:rPr>
          <w:lang w:val="en-GB"/>
        </w:rPr>
        <w:t>Kooima</w:t>
      </w:r>
      <w:proofErr w:type="spellEnd"/>
      <w:r>
        <w:rPr>
          <w:lang w:val="en-GB"/>
        </w:rPr>
        <w:t>, August 2008 (revised June 2009)</w:t>
      </w:r>
    </w:p>
    <w:p w14:paraId="2FF7B7D2" w14:textId="77777777" w:rsidR="000E7FDE" w:rsidRPr="00E758D8" w:rsidRDefault="000E7FDE" w:rsidP="000E7FDE">
      <w:pPr>
        <w:ind w:left="705" w:hanging="705"/>
        <w:jc w:val="left"/>
        <w:rPr>
          <w:lang w:val="en-GB"/>
        </w:rPr>
      </w:pPr>
      <w:r w:rsidRPr="00E758D8">
        <w:rPr>
          <w:lang w:val="en-GB"/>
        </w:rPr>
        <w:t>[</w:t>
      </w:r>
      <w:r>
        <w:rPr>
          <w:lang w:val="en-GB"/>
        </w:rPr>
        <w:t>14</w:t>
      </w:r>
      <w:r w:rsidRPr="00E758D8">
        <w:rPr>
          <w:lang w:val="en-GB"/>
        </w:rPr>
        <w:t>]</w:t>
      </w:r>
      <w:r>
        <w:rPr>
          <w:lang w:val="en-GB"/>
        </w:rPr>
        <w:tab/>
        <w:t xml:space="preserve">Generalized Perspective Projection – Off-axis perspective von Robert </w:t>
      </w:r>
      <w:proofErr w:type="spellStart"/>
      <w:r>
        <w:rPr>
          <w:lang w:val="en-GB"/>
        </w:rPr>
        <w:t>Kooima</w:t>
      </w:r>
      <w:proofErr w:type="spellEnd"/>
      <w:r>
        <w:rPr>
          <w:lang w:val="en-GB"/>
        </w:rPr>
        <w:t>, August 2008 (revised June 2009)</w:t>
      </w:r>
    </w:p>
    <w:p w14:paraId="4D53CA5B" w14:textId="77777777" w:rsidR="000E7FDE" w:rsidRPr="00E758D8" w:rsidRDefault="000E7FDE" w:rsidP="000E7FDE">
      <w:pPr>
        <w:ind w:left="705" w:hanging="705"/>
        <w:jc w:val="left"/>
        <w:rPr>
          <w:lang w:val="en-GB"/>
        </w:rPr>
      </w:pPr>
      <w:r w:rsidRPr="00E758D8">
        <w:rPr>
          <w:lang w:val="en-GB"/>
        </w:rPr>
        <w:t>[</w:t>
      </w:r>
      <w:r>
        <w:rPr>
          <w:lang w:val="en-GB"/>
        </w:rPr>
        <w:t>16</w:t>
      </w:r>
      <w:r w:rsidRPr="00E758D8">
        <w:rPr>
          <w:lang w:val="en-GB"/>
        </w:rPr>
        <w:t>]</w:t>
      </w:r>
      <w:r w:rsidRPr="00E758D8">
        <w:rPr>
          <w:lang w:val="en-GB"/>
        </w:rPr>
        <w:tab/>
      </w:r>
      <w:proofErr w:type="spellStart"/>
      <w:r>
        <w:rPr>
          <w:lang w:val="en-GB"/>
        </w:rPr>
        <w:t>Mathepedia</w:t>
      </w:r>
      <w:proofErr w:type="spellEnd"/>
      <w:r>
        <w:rPr>
          <w:lang w:val="en-GB"/>
        </w:rPr>
        <w:t xml:space="preserve"> – </w:t>
      </w:r>
      <w:proofErr w:type="spellStart"/>
      <w:r>
        <w:rPr>
          <w:lang w:val="en-GB"/>
        </w:rPr>
        <w:t>Orthonormalbasis</w:t>
      </w:r>
      <w:proofErr w:type="spellEnd"/>
      <w:r>
        <w:rPr>
          <w:lang w:val="en-GB"/>
        </w:rPr>
        <w:t xml:space="preserve">. URL: </w:t>
      </w:r>
      <w:hyperlink r:id="rId92" w:history="1">
        <w:r w:rsidRPr="00410F8F">
          <w:rPr>
            <w:rStyle w:val="Hyperlink"/>
            <w:lang w:val="en-GB"/>
          </w:rPr>
          <w:t>https://mathepedia.de/Orthonormalbasis.html</w:t>
        </w:r>
      </w:hyperlink>
    </w:p>
    <w:p w14:paraId="2286E173" w14:textId="77777777" w:rsidR="000E7FDE" w:rsidRPr="00E758D8" w:rsidRDefault="000E7FDE" w:rsidP="000E7FDE">
      <w:pPr>
        <w:ind w:left="705" w:hanging="705"/>
        <w:jc w:val="left"/>
        <w:rPr>
          <w:lang w:val="en-GB"/>
        </w:rPr>
      </w:pPr>
      <w:r w:rsidRPr="00E758D8">
        <w:rPr>
          <w:lang w:val="en-GB"/>
        </w:rPr>
        <w:t>[1</w:t>
      </w:r>
      <w:r>
        <w:rPr>
          <w:lang w:val="en-GB"/>
        </w:rPr>
        <w:t>7</w:t>
      </w:r>
      <w:r w:rsidRPr="00E758D8">
        <w:rPr>
          <w:lang w:val="en-GB"/>
        </w:rPr>
        <w:t>]</w:t>
      </w:r>
      <w:r w:rsidRPr="00E758D8">
        <w:rPr>
          <w:lang w:val="en-GB"/>
        </w:rPr>
        <w:tab/>
        <w:t>Unity – Understanding the View F</w:t>
      </w:r>
      <w:r>
        <w:rPr>
          <w:lang w:val="en-GB"/>
        </w:rPr>
        <w:t xml:space="preserve">rustum. URL: </w:t>
      </w:r>
      <w:hyperlink r:id="rId93" w:history="1">
        <w:r w:rsidRPr="00350516">
          <w:rPr>
            <w:rStyle w:val="Hyperlink"/>
            <w:lang w:val="en-GB"/>
          </w:rPr>
          <w:t>https://docs.unity3d.com/550/Documentation/Manual/UnderstandingFrustum.html</w:t>
        </w:r>
      </w:hyperlink>
    </w:p>
    <w:p w14:paraId="2B83AAD5" w14:textId="77777777" w:rsidR="000E7FDE" w:rsidRPr="00CA1587" w:rsidRDefault="000E7FDE" w:rsidP="000E7FDE">
      <w:pPr>
        <w:ind w:left="705" w:hanging="705"/>
        <w:jc w:val="left"/>
        <w:rPr>
          <w:lang w:val="en-GB"/>
        </w:rPr>
      </w:pPr>
      <w:r>
        <w:t>[18]</w:t>
      </w:r>
      <w:r>
        <w:tab/>
        <w:t xml:space="preserve">Skript Realtime Rendering &amp; Global Illumination – Zentralprojektion von Marcus Hudritsch, 12. </w:t>
      </w:r>
      <w:r w:rsidRPr="00CA1587">
        <w:rPr>
          <w:lang w:val="en-GB"/>
        </w:rPr>
        <w:t>August 2019</w:t>
      </w:r>
    </w:p>
    <w:p w14:paraId="753D6DBD" w14:textId="77777777" w:rsidR="000E7FDE" w:rsidRPr="00CA1587" w:rsidRDefault="000E7FDE" w:rsidP="000E7FDE">
      <w:pPr>
        <w:jc w:val="left"/>
        <w:rPr>
          <w:lang w:val="en-GB"/>
        </w:rPr>
      </w:pPr>
      <w:r w:rsidRPr="00CA1587">
        <w:rPr>
          <w:lang w:val="en-GB"/>
        </w:rPr>
        <w:t>[</w:t>
      </w:r>
      <w:r>
        <w:rPr>
          <w:lang w:val="en-GB"/>
        </w:rPr>
        <w:t>19</w:t>
      </w:r>
      <w:r w:rsidRPr="00CA1587">
        <w:rPr>
          <w:lang w:val="en-GB"/>
        </w:rPr>
        <w:t>]</w:t>
      </w:r>
      <w:r w:rsidRPr="00CA1587">
        <w:rPr>
          <w:lang w:val="en-GB"/>
        </w:rPr>
        <w:tab/>
      </w:r>
      <w:r>
        <w:rPr>
          <w:lang w:val="en-GB"/>
        </w:rPr>
        <w:t xml:space="preserve">Blender – Home </w:t>
      </w:r>
      <w:proofErr w:type="spellStart"/>
      <w:r>
        <w:rPr>
          <w:lang w:val="en-GB"/>
        </w:rPr>
        <w:t>ot</w:t>
      </w:r>
      <w:proofErr w:type="spellEnd"/>
      <w:r>
        <w:rPr>
          <w:lang w:val="en-GB"/>
        </w:rPr>
        <w:t xml:space="preserve"> the Blender project. URL: </w:t>
      </w:r>
      <w:hyperlink r:id="rId94" w:history="1">
        <w:r w:rsidRPr="00410F8F">
          <w:rPr>
            <w:rStyle w:val="Hyperlink"/>
            <w:lang w:val="en-GB"/>
          </w:rPr>
          <w:t>https://www.blender.org/</w:t>
        </w:r>
      </w:hyperlink>
    </w:p>
    <w:p w14:paraId="50A7ECFC" w14:textId="77777777" w:rsidR="000E7FDE" w:rsidRPr="00BC6295" w:rsidRDefault="000E7FDE" w:rsidP="000E7FDE">
      <w:pPr>
        <w:ind w:left="705" w:hanging="705"/>
        <w:jc w:val="left"/>
        <w:rPr>
          <w:lang w:val="en-GB"/>
        </w:rPr>
      </w:pPr>
      <w:r w:rsidRPr="00BC6295">
        <w:rPr>
          <w:lang w:val="en-GB"/>
        </w:rPr>
        <w:t>[2</w:t>
      </w:r>
      <w:r>
        <w:rPr>
          <w:lang w:val="en-GB"/>
        </w:rPr>
        <w:t>0</w:t>
      </w:r>
      <w:r w:rsidRPr="00BC6295">
        <w:rPr>
          <w:lang w:val="en-GB"/>
        </w:rPr>
        <w:t>]</w:t>
      </w:r>
      <w:r w:rsidRPr="00BC6295">
        <w:rPr>
          <w:lang w:val="en-GB"/>
        </w:rPr>
        <w:tab/>
      </w:r>
      <w:r>
        <w:rPr>
          <w:lang w:val="en-GB"/>
        </w:rPr>
        <w:t xml:space="preserve">OpenGL - </w:t>
      </w:r>
      <w:r w:rsidRPr="00BC6295">
        <w:rPr>
          <w:lang w:val="en-GB"/>
        </w:rPr>
        <w:t xml:space="preserve">Coordinate </w:t>
      </w:r>
      <w:r>
        <w:rPr>
          <w:lang w:val="en-GB"/>
        </w:rPr>
        <w:t xml:space="preserve">System. URL: </w:t>
      </w:r>
      <w:hyperlink r:id="rId95" w:history="1">
        <w:r w:rsidRPr="00BC470C">
          <w:rPr>
            <w:rStyle w:val="Hyperlink"/>
            <w:lang w:val="en-GB"/>
          </w:rPr>
          <w:t>https://learnopengl.com/Getting-started/Coordinate-Systems</w:t>
        </w:r>
      </w:hyperlink>
    </w:p>
    <w:p w14:paraId="553B6D2A" w14:textId="77777777" w:rsidR="000E7FDE" w:rsidRDefault="000E7FDE" w:rsidP="000E7FDE">
      <w:pPr>
        <w:ind w:left="705" w:hanging="705"/>
        <w:jc w:val="left"/>
        <w:rPr>
          <w:lang w:val="en-GB"/>
        </w:rPr>
      </w:pPr>
      <w:r>
        <w:t>[21]</w:t>
      </w:r>
      <w:r>
        <w:tab/>
        <w:t xml:space="preserve">Das </w:t>
      </w:r>
      <w:proofErr w:type="spellStart"/>
      <w:r>
        <w:t>Scrum</w:t>
      </w:r>
      <w:proofErr w:type="spellEnd"/>
      <w:r>
        <w:t xml:space="preserve"> Team - In aller Kürze: </w:t>
      </w:r>
      <w:proofErr w:type="spellStart"/>
      <w:r>
        <w:t>Scrum</w:t>
      </w:r>
      <w:proofErr w:type="spellEnd"/>
      <w:r>
        <w:t xml:space="preserve"> erklärt in 100 Wörtern. </w:t>
      </w:r>
      <w:r w:rsidRPr="00CA1587">
        <w:rPr>
          <w:lang w:val="en-GB"/>
        </w:rPr>
        <w:t>URL:</w:t>
      </w:r>
      <w:r>
        <w:rPr>
          <w:lang w:val="en-GB"/>
        </w:rPr>
        <w:t xml:space="preserve"> </w:t>
      </w:r>
      <w:hyperlink r:id="rId96" w:history="1">
        <w:r w:rsidRPr="00FC4580">
          <w:rPr>
            <w:rStyle w:val="Hyperlink"/>
            <w:lang w:val="en-GB"/>
          </w:rPr>
          <w:t>https://www.dasscrumteam.com/de/scrum</w:t>
        </w:r>
      </w:hyperlink>
    </w:p>
    <w:p w14:paraId="63D7DA7E" w14:textId="77777777" w:rsidR="000E7FDE" w:rsidRPr="00410F8F" w:rsidRDefault="000E7FDE" w:rsidP="000E7FDE">
      <w:pPr>
        <w:ind w:left="705" w:hanging="705"/>
        <w:jc w:val="left"/>
        <w:rPr>
          <w:lang w:val="en-GB"/>
        </w:rPr>
      </w:pPr>
      <w:r w:rsidRPr="00410F8F">
        <w:rPr>
          <w:lang w:val="en-GB"/>
        </w:rPr>
        <w:t>[22]</w:t>
      </w:r>
      <w:r w:rsidRPr="00410F8F">
        <w:rPr>
          <w:lang w:val="en-GB"/>
        </w:rPr>
        <w:tab/>
        <w:t xml:space="preserve">Wikipedia </w:t>
      </w:r>
      <w:r>
        <w:rPr>
          <w:lang w:val="en-GB"/>
        </w:rPr>
        <w:t xml:space="preserve">– </w:t>
      </w:r>
      <w:r w:rsidRPr="00410F8F">
        <w:rPr>
          <w:lang w:val="en-GB"/>
        </w:rPr>
        <w:t>GitHub</w:t>
      </w:r>
      <w:r>
        <w:rPr>
          <w:lang w:val="en-GB"/>
        </w:rPr>
        <w:t>.</w:t>
      </w:r>
      <w:r w:rsidRPr="00410F8F">
        <w:rPr>
          <w:lang w:val="en-GB"/>
        </w:rPr>
        <w:t xml:space="preserve"> URL: </w:t>
      </w:r>
      <w:hyperlink r:id="rId97" w:history="1">
        <w:r w:rsidRPr="00410F8F">
          <w:rPr>
            <w:rStyle w:val="Hyperlink"/>
            <w:lang w:val="en-GB"/>
          </w:rPr>
          <w:t>https://de.wikipedia.org/wiki/GitHub</w:t>
        </w:r>
      </w:hyperlink>
    </w:p>
    <w:p w14:paraId="6AE605BD" w14:textId="77777777" w:rsidR="000E7FDE" w:rsidRDefault="000E7FDE" w:rsidP="000E7FDE">
      <w:pPr>
        <w:ind w:left="705" w:hanging="705"/>
        <w:jc w:val="left"/>
      </w:pPr>
      <w:r>
        <w:t>[23]</w:t>
      </w:r>
      <w:r>
        <w:tab/>
      </w:r>
      <w:r w:rsidRPr="002B15C9">
        <w:t>Rahmenreglement f</w:t>
      </w:r>
      <w:r>
        <w:t>ü</w:t>
      </w:r>
      <w:r w:rsidRPr="002B15C9">
        <w:t>r Kompetenznachweise an der Berner Fachhochschule (KNR). 2005</w:t>
      </w:r>
    </w:p>
    <w:p w14:paraId="15770811" w14:textId="77777777" w:rsidR="000E7FDE" w:rsidRPr="0014658B" w:rsidRDefault="000E7FDE" w:rsidP="000E7FDE">
      <w:pPr>
        <w:jc w:val="left"/>
        <w:rPr>
          <w:lang w:val="en-GB"/>
        </w:rPr>
      </w:pPr>
      <w:r w:rsidRPr="0014658B">
        <w:rPr>
          <w:lang w:val="en-GB"/>
        </w:rPr>
        <w:t>[2</w:t>
      </w:r>
      <w:r>
        <w:rPr>
          <w:lang w:val="en-GB"/>
        </w:rPr>
        <w:t>4</w:t>
      </w:r>
      <w:r w:rsidRPr="0014658B">
        <w:rPr>
          <w:lang w:val="en-GB"/>
        </w:rPr>
        <w:t>]</w:t>
      </w:r>
      <w:r w:rsidRPr="0014658B">
        <w:rPr>
          <w:lang w:val="en-GB"/>
        </w:rPr>
        <w:tab/>
        <w:t xml:space="preserve">OpenCV URL: </w:t>
      </w:r>
      <w:hyperlink r:id="rId98" w:history="1">
        <w:r w:rsidRPr="0014658B">
          <w:rPr>
            <w:rStyle w:val="Hyperlink"/>
            <w:lang w:val="en-GB"/>
          </w:rPr>
          <w:t>https://opencv.org/</w:t>
        </w:r>
      </w:hyperlink>
    </w:p>
    <w:p w14:paraId="127D36F1" w14:textId="77777777" w:rsidR="000E7FDE" w:rsidRPr="00410F8F" w:rsidRDefault="000E7FDE" w:rsidP="000E7FDE">
      <w:pPr>
        <w:ind w:left="705" w:hanging="705"/>
        <w:rPr>
          <w:lang w:val="en-GB"/>
        </w:rPr>
      </w:pPr>
      <w:r>
        <w:rPr>
          <w:lang w:val="en-GB"/>
        </w:rPr>
        <w:t>[25]</w:t>
      </w:r>
      <w:r>
        <w:rPr>
          <w:lang w:val="en-GB"/>
        </w:rPr>
        <w:tab/>
        <w:t xml:space="preserve">Generalized Perspective Projection von Robert </w:t>
      </w:r>
      <w:proofErr w:type="spellStart"/>
      <w:r>
        <w:rPr>
          <w:lang w:val="en-GB"/>
        </w:rPr>
        <w:t>Kooima</w:t>
      </w:r>
      <w:proofErr w:type="spellEnd"/>
      <w:r>
        <w:rPr>
          <w:lang w:val="en-GB"/>
        </w:rPr>
        <w:t>, August 2008 (revised June 2009)</w:t>
      </w:r>
    </w:p>
    <w:p w14:paraId="75B34317" w14:textId="77777777" w:rsidR="004D2EA1" w:rsidRDefault="008D0BD6">
      <w:pPr>
        <w:spacing w:line="240" w:lineRule="auto"/>
        <w:jc w:val="left"/>
        <w:rPr>
          <w:rFonts w:eastAsia="Times New Roman"/>
          <w:bCs/>
          <w:sz w:val="32"/>
          <w:szCs w:val="28"/>
          <w:lang w:val="en-GB"/>
        </w:rPr>
      </w:pPr>
      <w:r w:rsidRPr="0014658B">
        <w:rPr>
          <w:lang w:val="en-GB"/>
        </w:rPr>
        <w:br w:type="page"/>
      </w:r>
      <w:bookmarkStart w:id="125" w:name="_Toc20820704"/>
      <w:r w:rsidR="004D2EA1">
        <w:rPr>
          <w:lang w:val="en-GB"/>
        </w:rPr>
        <w:lastRenderedPageBreak/>
        <w:br w:type="page"/>
      </w:r>
    </w:p>
    <w:p w14:paraId="6FC71B57" w14:textId="0D511303" w:rsidR="004D2EA1" w:rsidRDefault="00511D21" w:rsidP="006E5166">
      <w:pPr>
        <w:pStyle w:val="Heading1"/>
        <w:numPr>
          <w:ilvl w:val="0"/>
          <w:numId w:val="0"/>
        </w:numPr>
        <w:ind w:left="360" w:hanging="360"/>
      </w:pPr>
      <w:bookmarkStart w:id="126" w:name="_Toc29928040"/>
      <w:r w:rsidRPr="00951C7B">
        <w:lastRenderedPageBreak/>
        <w:t>Anhang</w:t>
      </w:r>
      <w:bookmarkEnd w:id="125"/>
      <w:bookmarkEnd w:id="126"/>
    </w:p>
    <w:p w14:paraId="7A5312A8" w14:textId="77777777" w:rsidR="004D2EA1" w:rsidRDefault="004D2EA1">
      <w:pPr>
        <w:spacing w:line="240" w:lineRule="auto"/>
        <w:jc w:val="left"/>
        <w:rPr>
          <w:rFonts w:eastAsia="Times New Roman"/>
          <w:bCs/>
          <w:sz w:val="32"/>
          <w:szCs w:val="28"/>
        </w:rPr>
      </w:pPr>
      <w:r>
        <w:br w:type="page"/>
      </w:r>
    </w:p>
    <w:p w14:paraId="7A1B8883" w14:textId="1A7DC21A" w:rsidR="004D2EA1" w:rsidRDefault="004D2EA1">
      <w:pPr>
        <w:spacing w:line="240" w:lineRule="auto"/>
        <w:jc w:val="left"/>
        <w:rPr>
          <w:rFonts w:eastAsia="Times New Roman"/>
          <w:bCs/>
          <w:sz w:val="32"/>
          <w:szCs w:val="28"/>
        </w:rPr>
      </w:pPr>
      <w:r>
        <w:lastRenderedPageBreak/>
        <w:br w:type="page"/>
      </w:r>
    </w:p>
    <w:p w14:paraId="17CD8D1E" w14:textId="04C660E6" w:rsidR="00EC61D7" w:rsidRPr="005C007E" w:rsidRDefault="00EC61D7" w:rsidP="00EC61D7">
      <w:pPr>
        <w:pStyle w:val="Heading1"/>
        <w:numPr>
          <w:ilvl w:val="0"/>
          <w:numId w:val="0"/>
        </w:numPr>
        <w:ind w:left="360" w:hanging="360"/>
      </w:pPr>
      <w:bookmarkStart w:id="127" w:name="_Toc29928041"/>
      <w:r>
        <w:lastRenderedPageBreak/>
        <w:t xml:space="preserve">A. </w:t>
      </w:r>
      <w:r w:rsidR="004D2EA1">
        <w:t>Benutzerhandbuch</w:t>
      </w:r>
      <w:bookmarkEnd w:id="127"/>
      <w:r w:rsidRPr="00EC61D7">
        <w:t xml:space="preserve"> </w:t>
      </w:r>
    </w:p>
    <w:p w14:paraId="43AB774A" w14:textId="77777777" w:rsidR="00EC61D7" w:rsidRPr="005C007E" w:rsidRDefault="00EC61D7" w:rsidP="00EC61D7">
      <w:r w:rsidRPr="005C007E">
        <w:t xml:space="preserve">Dieses Handbuch soll dabei behilflich sein die Software zu bedienen oder den eigenen Bedürfnissen anzupassen. Möchte man die Software anpassen, so wird Unity als Entwicklungsumgebung gebraucht. Zudem muss für die Bearbeitung des Codes noch das </w:t>
      </w:r>
      <w:proofErr w:type="spellStart"/>
      <w:r w:rsidRPr="005C007E">
        <w:t>Nuitrack</w:t>
      </w:r>
      <w:proofErr w:type="spellEnd"/>
      <w:r w:rsidRPr="005C007E">
        <w:t xml:space="preserve"> SDK installiert werden</w:t>
      </w:r>
    </w:p>
    <w:p w14:paraId="240C1EFC" w14:textId="77777777" w:rsidR="00EC61D7" w:rsidRPr="005C007E" w:rsidRDefault="00EC61D7" w:rsidP="00EC61D7">
      <w:pPr>
        <w:pStyle w:val="Heading2"/>
        <w:numPr>
          <w:ilvl w:val="0"/>
          <w:numId w:val="0"/>
        </w:numPr>
      </w:pPr>
      <w:bookmarkStart w:id="128" w:name="_Toc29928042"/>
      <w:r w:rsidRPr="005C007E">
        <w:t>Vorbereitungen</w:t>
      </w:r>
      <w:bookmarkEnd w:id="128"/>
    </w:p>
    <w:p w14:paraId="000D7FDE" w14:textId="77777777" w:rsidR="00EC61D7" w:rsidRPr="005C007E" w:rsidRDefault="00EC61D7" w:rsidP="00EC61D7">
      <w:r w:rsidRPr="005C007E">
        <w:t>Möchte man den Softwarecode bearbeiten, so sollte zuerst die Installationsanleitung gelesen und ausgeführt werden. Danach sollten folgende Vorbereitungen getroffen werden:</w:t>
      </w:r>
    </w:p>
    <w:p w14:paraId="20EF24B8" w14:textId="77777777" w:rsidR="00EC61D7" w:rsidRPr="005C007E" w:rsidRDefault="00EC61D7" w:rsidP="00EC61D7">
      <w:pPr>
        <w:pStyle w:val="ListParagraph"/>
        <w:numPr>
          <w:ilvl w:val="0"/>
          <w:numId w:val="26"/>
        </w:numPr>
        <w:spacing w:after="160"/>
      </w:pPr>
      <w:r w:rsidRPr="005C007E">
        <w:t xml:space="preserve">Es wird empfohlen das das Sichtfeld der </w:t>
      </w:r>
      <w:proofErr w:type="spellStart"/>
      <w:r w:rsidRPr="005C007E">
        <w:t>RealSense</w:t>
      </w:r>
      <w:proofErr w:type="spellEnd"/>
      <w:r w:rsidRPr="005C007E">
        <w:t xml:space="preserve"> nicht direktem Sonnenlicht ausgesetzt werden sollte</w:t>
      </w:r>
    </w:p>
    <w:p w14:paraId="11605BBF" w14:textId="77777777" w:rsidR="00EC61D7" w:rsidRPr="005C007E" w:rsidRDefault="00EC61D7" w:rsidP="00EC61D7">
      <w:pPr>
        <w:pStyle w:val="ListParagraph"/>
        <w:numPr>
          <w:ilvl w:val="0"/>
          <w:numId w:val="26"/>
        </w:numPr>
        <w:spacing w:after="160"/>
      </w:pPr>
      <w:r w:rsidRPr="005C007E">
        <w:t xml:space="preserve">Die optimale Höhe für die </w:t>
      </w:r>
      <w:proofErr w:type="spellStart"/>
      <w:r w:rsidRPr="005C007E">
        <w:t>RealSense</w:t>
      </w:r>
      <w:proofErr w:type="spellEnd"/>
      <w:r w:rsidRPr="005C007E">
        <w:t xml:space="preserve"> beträgt ca. 120 cm. Zudem sollte die Tiefenkamera mittig vom Fernseher platziert werden und parallel zum Boden ausgerichtet sein.</w:t>
      </w:r>
    </w:p>
    <w:p w14:paraId="38AC78A4" w14:textId="77777777" w:rsidR="00EC61D7" w:rsidRPr="005C007E" w:rsidRDefault="00EC61D7" w:rsidP="00EC61D7">
      <w:pPr>
        <w:pStyle w:val="ListParagraph"/>
        <w:numPr>
          <w:ilvl w:val="0"/>
          <w:numId w:val="26"/>
        </w:numPr>
        <w:spacing w:after="160"/>
      </w:pPr>
      <w:r w:rsidRPr="005C007E">
        <w:t>Die «Spielfläche» sollte gross genug sein, damit man sich gut im Raum bewegen kann.</w:t>
      </w:r>
    </w:p>
    <w:p w14:paraId="4B9D05A4" w14:textId="77777777" w:rsidR="00EC61D7" w:rsidRPr="005C007E" w:rsidRDefault="00EC61D7" w:rsidP="00EC61D7">
      <w:pPr>
        <w:pStyle w:val="ListParagraph"/>
        <w:numPr>
          <w:ilvl w:val="0"/>
          <w:numId w:val="26"/>
        </w:numPr>
        <w:spacing w:after="160"/>
      </w:pPr>
      <w:r w:rsidRPr="005C007E">
        <w:t>Dunkle Kleidung sollten vermieden werden.</w:t>
      </w:r>
    </w:p>
    <w:p w14:paraId="61EE4B27" w14:textId="77777777" w:rsidR="00EC61D7" w:rsidRPr="005C007E" w:rsidRDefault="00EC61D7" w:rsidP="00EC61D7">
      <w:pPr>
        <w:pStyle w:val="Heading2"/>
        <w:numPr>
          <w:ilvl w:val="0"/>
          <w:numId w:val="0"/>
        </w:numPr>
      </w:pPr>
      <w:bookmarkStart w:id="129" w:name="_Toc29928043"/>
      <w:proofErr w:type="spellStart"/>
      <w:r w:rsidRPr="005C007E">
        <w:t>Unityprojekt</w:t>
      </w:r>
      <w:proofErr w:type="spellEnd"/>
      <w:r w:rsidRPr="005C007E">
        <w:t xml:space="preserve"> starten / konfigurieren</w:t>
      </w:r>
      <w:bookmarkEnd w:id="129"/>
    </w:p>
    <w:p w14:paraId="0DC60A90" w14:textId="77777777" w:rsidR="00EC61D7" w:rsidRPr="005C007E" w:rsidRDefault="00EC61D7" w:rsidP="00EC61D7">
      <w:r w:rsidRPr="005C007E">
        <w:t xml:space="preserve">Im </w:t>
      </w:r>
      <w:proofErr w:type="spellStart"/>
      <w:r w:rsidRPr="005C007E">
        <w:t>Unityprojekt</w:t>
      </w:r>
      <w:proofErr w:type="spellEnd"/>
      <w:r w:rsidRPr="005C007E">
        <w:t xml:space="preserve"> Virtual </w:t>
      </w:r>
      <w:proofErr w:type="spellStart"/>
      <w:r w:rsidRPr="005C007E">
        <w:t>Window</w:t>
      </w:r>
      <w:proofErr w:type="spellEnd"/>
      <w:r w:rsidRPr="005C007E">
        <w:t xml:space="preserve"> TV sind folgende Scripts vorhanden</w:t>
      </w:r>
    </w:p>
    <w:p w14:paraId="018FDF4D" w14:textId="77777777" w:rsidR="00EC61D7" w:rsidRPr="005C007E" w:rsidRDefault="00EC61D7" w:rsidP="00EC61D7">
      <w:pPr>
        <w:pStyle w:val="ListParagraph"/>
        <w:numPr>
          <w:ilvl w:val="0"/>
          <w:numId w:val="27"/>
        </w:numPr>
        <w:spacing w:after="160"/>
      </w:pPr>
      <w:proofErr w:type="spellStart"/>
      <w:r w:rsidRPr="005C007E">
        <w:t>HeadTracker.cs</w:t>
      </w:r>
      <w:proofErr w:type="spellEnd"/>
    </w:p>
    <w:p w14:paraId="07764E2A" w14:textId="77777777" w:rsidR="00EC61D7" w:rsidRPr="005C007E" w:rsidRDefault="00EC61D7" w:rsidP="00EC61D7">
      <w:pPr>
        <w:pStyle w:val="ListParagraph"/>
        <w:numPr>
          <w:ilvl w:val="1"/>
          <w:numId w:val="27"/>
        </w:numPr>
        <w:spacing w:after="160"/>
      </w:pPr>
      <w:r w:rsidRPr="005C007E">
        <w:t xml:space="preserve">Bestimmt mittels der </w:t>
      </w:r>
      <w:proofErr w:type="spellStart"/>
      <w:r w:rsidRPr="005C007E">
        <w:t>RealSense</w:t>
      </w:r>
      <w:proofErr w:type="spellEnd"/>
      <w:r w:rsidRPr="005C007E">
        <w:t xml:space="preserve"> Tiefenkamera die Position des Betrachters.</w:t>
      </w:r>
    </w:p>
    <w:p w14:paraId="60A155C8" w14:textId="77777777" w:rsidR="00EC61D7" w:rsidRPr="005C007E" w:rsidRDefault="00EC61D7" w:rsidP="00EC61D7">
      <w:pPr>
        <w:pStyle w:val="ListParagraph"/>
        <w:numPr>
          <w:ilvl w:val="1"/>
          <w:numId w:val="27"/>
        </w:numPr>
        <w:spacing w:after="160"/>
      </w:pPr>
      <w:r w:rsidRPr="005C007E">
        <w:t xml:space="preserve">Das </w:t>
      </w:r>
      <w:proofErr w:type="spellStart"/>
      <w:r w:rsidRPr="005C007E">
        <w:t>Script</w:t>
      </w:r>
      <w:proofErr w:type="spellEnd"/>
      <w:r w:rsidRPr="005C007E">
        <w:t xml:space="preserve"> ist dem </w:t>
      </w:r>
      <w:proofErr w:type="spellStart"/>
      <w:r w:rsidRPr="005C007E">
        <w:t>GameObject</w:t>
      </w:r>
      <w:proofErr w:type="spellEnd"/>
      <w:r w:rsidRPr="005C007E">
        <w:t xml:space="preserve"> </w:t>
      </w:r>
      <w:r w:rsidRPr="005C007E">
        <w:rPr>
          <w:b/>
        </w:rPr>
        <w:t>Viewer</w:t>
      </w:r>
      <w:r w:rsidRPr="005C007E">
        <w:t xml:space="preserve"> </w:t>
      </w:r>
      <w:proofErr w:type="spellStart"/>
      <w:r w:rsidRPr="005C007E">
        <w:t>anghängt</w:t>
      </w:r>
      <w:proofErr w:type="spellEnd"/>
    </w:p>
    <w:p w14:paraId="2864CBA9" w14:textId="77777777" w:rsidR="00EC61D7" w:rsidRPr="005C007E" w:rsidRDefault="00EC61D7" w:rsidP="00EC61D7">
      <w:pPr>
        <w:pStyle w:val="ListParagraph"/>
        <w:numPr>
          <w:ilvl w:val="1"/>
          <w:numId w:val="27"/>
        </w:numPr>
        <w:spacing w:after="160"/>
      </w:pPr>
      <w:r w:rsidRPr="005C007E">
        <w:t xml:space="preserve">Als </w:t>
      </w:r>
      <w:proofErr w:type="spellStart"/>
      <w:r w:rsidRPr="005C007E">
        <w:rPr>
          <w:i/>
        </w:rPr>
        <w:t>Tracked</w:t>
      </w:r>
      <w:proofErr w:type="spellEnd"/>
      <w:r w:rsidRPr="005C007E">
        <w:rPr>
          <w:i/>
        </w:rPr>
        <w:t xml:space="preserve"> Joint Type</w:t>
      </w:r>
      <w:r w:rsidRPr="005C007E">
        <w:t xml:space="preserve"> ist der Kopf bestimmt</w:t>
      </w:r>
    </w:p>
    <w:p w14:paraId="3DE5E710" w14:textId="77777777" w:rsidR="00EC61D7" w:rsidRPr="005C007E" w:rsidRDefault="00EC61D7" w:rsidP="00EC61D7">
      <w:pPr>
        <w:pStyle w:val="ListParagraph"/>
        <w:numPr>
          <w:ilvl w:val="0"/>
          <w:numId w:val="27"/>
        </w:numPr>
        <w:spacing w:after="160"/>
      </w:pPr>
      <w:proofErr w:type="spellStart"/>
      <w:r w:rsidRPr="005C007E">
        <w:t>ObjectController.cs</w:t>
      </w:r>
      <w:proofErr w:type="spellEnd"/>
    </w:p>
    <w:p w14:paraId="37DE3465" w14:textId="77777777" w:rsidR="00EC61D7" w:rsidRPr="005C007E" w:rsidRDefault="00EC61D7" w:rsidP="00EC61D7">
      <w:pPr>
        <w:pStyle w:val="ListParagraph"/>
        <w:numPr>
          <w:ilvl w:val="1"/>
          <w:numId w:val="27"/>
        </w:numPr>
        <w:spacing w:after="160"/>
      </w:pPr>
      <w:r w:rsidRPr="005C007E">
        <w:t xml:space="preserve">Im </w:t>
      </w:r>
      <w:proofErr w:type="spellStart"/>
      <w:r w:rsidRPr="005C007E">
        <w:t>ObjectController</w:t>
      </w:r>
      <w:proofErr w:type="spellEnd"/>
      <w:r w:rsidRPr="005C007E">
        <w:t xml:space="preserve"> werden die geometrischen Formen, die in der Szene vorhanden sind, einer Tastatur zugeordnet und können ein oder ausgeblendet werden</w:t>
      </w:r>
    </w:p>
    <w:p w14:paraId="628CC987" w14:textId="77777777" w:rsidR="00EC61D7" w:rsidRPr="005C007E" w:rsidRDefault="00EC61D7" w:rsidP="00EC61D7">
      <w:pPr>
        <w:pStyle w:val="ListParagraph"/>
        <w:numPr>
          <w:ilvl w:val="0"/>
          <w:numId w:val="27"/>
        </w:numPr>
        <w:spacing w:after="160"/>
      </w:pPr>
      <w:proofErr w:type="spellStart"/>
      <w:r w:rsidRPr="005C007E">
        <w:t>ProjectionMatrix.cs</w:t>
      </w:r>
      <w:proofErr w:type="spellEnd"/>
    </w:p>
    <w:p w14:paraId="4E1C1AC8" w14:textId="77777777" w:rsidR="00EC61D7" w:rsidRPr="005C007E" w:rsidRDefault="00EC61D7" w:rsidP="00EC61D7">
      <w:pPr>
        <w:pStyle w:val="ListParagraph"/>
        <w:numPr>
          <w:ilvl w:val="1"/>
          <w:numId w:val="27"/>
        </w:numPr>
        <w:spacing w:after="160"/>
      </w:pPr>
      <w:r w:rsidRPr="005C007E">
        <w:t xml:space="preserve">In diesem </w:t>
      </w:r>
      <w:proofErr w:type="spellStart"/>
      <w:r w:rsidRPr="005C007E">
        <w:t>Script</w:t>
      </w:r>
      <w:proofErr w:type="spellEnd"/>
      <w:r w:rsidRPr="005C007E">
        <w:t xml:space="preserve"> findet die ganze Berechnung für das generierte Bild statt.</w:t>
      </w:r>
    </w:p>
    <w:p w14:paraId="273C4339" w14:textId="77777777" w:rsidR="00EC61D7" w:rsidRPr="005C007E" w:rsidRDefault="00EC61D7" w:rsidP="00EC61D7">
      <w:pPr>
        <w:pStyle w:val="ListParagraph"/>
        <w:numPr>
          <w:ilvl w:val="0"/>
          <w:numId w:val="27"/>
        </w:numPr>
        <w:spacing w:after="160"/>
      </w:pPr>
      <w:proofErr w:type="spellStart"/>
      <w:r w:rsidRPr="005C007E">
        <w:t>Rotate.cs</w:t>
      </w:r>
      <w:proofErr w:type="spellEnd"/>
    </w:p>
    <w:p w14:paraId="4DEBB002" w14:textId="77777777" w:rsidR="00EC61D7" w:rsidRPr="005C007E" w:rsidRDefault="00EC61D7" w:rsidP="00EC61D7">
      <w:pPr>
        <w:pStyle w:val="ListParagraph"/>
        <w:numPr>
          <w:ilvl w:val="1"/>
          <w:numId w:val="27"/>
        </w:numPr>
        <w:spacing w:after="160"/>
      </w:pPr>
      <w:r w:rsidRPr="005C007E">
        <w:t xml:space="preserve">Bringt ein </w:t>
      </w:r>
      <w:proofErr w:type="spellStart"/>
      <w:r w:rsidRPr="005C007E">
        <w:t>GameObject</w:t>
      </w:r>
      <w:proofErr w:type="spellEnd"/>
      <w:r w:rsidRPr="005C007E">
        <w:t xml:space="preserve"> zum rotieren</w:t>
      </w:r>
    </w:p>
    <w:p w14:paraId="65CC0F72" w14:textId="77777777" w:rsidR="00EC61D7" w:rsidRPr="005C007E" w:rsidRDefault="00EC61D7" w:rsidP="00EC61D7">
      <w:pPr>
        <w:rPr>
          <w:b/>
        </w:rPr>
      </w:pPr>
    </w:p>
    <w:p w14:paraId="607976A2" w14:textId="77777777" w:rsidR="00EC61D7" w:rsidRPr="005C007E" w:rsidRDefault="00EC61D7" w:rsidP="00EC61D7">
      <w:pPr>
        <w:rPr>
          <w:b/>
        </w:rPr>
      </w:pPr>
      <w:r w:rsidRPr="005C007E">
        <w:rPr>
          <w:b/>
        </w:rPr>
        <w:t xml:space="preserve">Das wichtigste </w:t>
      </w:r>
      <w:proofErr w:type="spellStart"/>
      <w:r w:rsidRPr="005C007E">
        <w:rPr>
          <w:b/>
        </w:rPr>
        <w:t>GameObject</w:t>
      </w:r>
      <w:proofErr w:type="spellEnd"/>
    </w:p>
    <w:p w14:paraId="658C261A" w14:textId="07B8BDBC" w:rsidR="00511D21" w:rsidRDefault="00EC61D7" w:rsidP="00EC61D7">
      <w:r w:rsidRPr="005C007E">
        <w:t xml:space="preserve">Die </w:t>
      </w:r>
      <w:proofErr w:type="spellStart"/>
      <w:r w:rsidRPr="005C007E">
        <w:t>Projection_Plane</w:t>
      </w:r>
      <w:proofErr w:type="spellEnd"/>
      <w:r w:rsidRPr="005C007E">
        <w:t xml:space="preserve"> ist das wichtigste </w:t>
      </w:r>
      <w:proofErr w:type="spellStart"/>
      <w:r w:rsidRPr="005C007E">
        <w:t>GameObject</w:t>
      </w:r>
      <w:proofErr w:type="spellEnd"/>
      <w:r w:rsidRPr="005C007E">
        <w:t xml:space="preserve"> in meinem </w:t>
      </w:r>
      <w:proofErr w:type="spellStart"/>
      <w:r w:rsidRPr="005C007E">
        <w:t>Unityprojekt</w:t>
      </w:r>
      <w:proofErr w:type="spellEnd"/>
      <w:r w:rsidRPr="005C007E">
        <w:t xml:space="preserve">. Alles was sich hinter ihr befindet wird schlussendlich auch gerendert und hat somit die perspektivische korrekte Darstellung. Möchte man also die ganze Szene auswechseln, so muss man die </w:t>
      </w:r>
      <w:proofErr w:type="gramStart"/>
      <w:r w:rsidRPr="005C007E">
        <w:t>Szene</w:t>
      </w:r>
      <w:proofErr w:type="gramEnd"/>
      <w:r w:rsidRPr="005C007E">
        <w:t xml:space="preserve"> die man darstellen möchte hinter ihr platzieren.</w:t>
      </w:r>
    </w:p>
    <w:p w14:paraId="17702305" w14:textId="77777777" w:rsidR="008C0DF3" w:rsidRPr="008C0DF3" w:rsidRDefault="008C0DF3" w:rsidP="008C0DF3"/>
    <w:p w14:paraId="3E7F110E" w14:textId="1273DDCF" w:rsidR="004D2EA1" w:rsidRDefault="004D2EA1">
      <w:pPr>
        <w:spacing w:line="240" w:lineRule="auto"/>
        <w:jc w:val="left"/>
      </w:pPr>
      <w:r>
        <w:br w:type="page"/>
      </w:r>
    </w:p>
    <w:p w14:paraId="4A43ABBB" w14:textId="77777777" w:rsidR="00EC61D7" w:rsidRPr="005C007E" w:rsidRDefault="00EC61D7" w:rsidP="00EC61D7">
      <w:pPr>
        <w:pStyle w:val="Heading2"/>
        <w:numPr>
          <w:ilvl w:val="0"/>
          <w:numId w:val="0"/>
        </w:numPr>
      </w:pPr>
      <w:bookmarkStart w:id="130" w:name="_Toc29928044"/>
      <w:proofErr w:type="spellStart"/>
      <w:r w:rsidRPr="005C007E">
        <w:lastRenderedPageBreak/>
        <w:t>Unityprojekt</w:t>
      </w:r>
      <w:proofErr w:type="spellEnd"/>
      <w:r w:rsidRPr="005C007E">
        <w:t xml:space="preserve"> ausführen / exe ausführen</w:t>
      </w:r>
      <w:bookmarkEnd w:id="130"/>
    </w:p>
    <w:p w14:paraId="21200DB0" w14:textId="77777777" w:rsidR="00EC61D7" w:rsidRPr="005C007E" w:rsidRDefault="00EC61D7" w:rsidP="00EC61D7">
      <w:r w:rsidRPr="005C007E">
        <w:t xml:space="preserve">Startet man die Software, ohne eigene Anpassungen vorgenommen zu haben, ist </w:t>
      </w:r>
      <w:proofErr w:type="spellStart"/>
      <w:r w:rsidRPr="005C007E">
        <w:rPr>
          <w:i/>
        </w:rPr>
        <w:t>ObjectController</w:t>
      </w:r>
      <w:proofErr w:type="spellEnd"/>
      <w:r w:rsidRPr="005C007E">
        <w:t xml:space="preserve"> wie folgt konfiguriert:</w:t>
      </w:r>
    </w:p>
    <w:tbl>
      <w:tblPr>
        <w:tblStyle w:val="GridTable4"/>
        <w:tblW w:w="0" w:type="auto"/>
        <w:tblLook w:val="04A0" w:firstRow="1" w:lastRow="0" w:firstColumn="1" w:lastColumn="0" w:noHBand="0" w:noVBand="1"/>
      </w:tblPr>
      <w:tblGrid>
        <w:gridCol w:w="860"/>
        <w:gridCol w:w="8066"/>
      </w:tblGrid>
      <w:tr w:rsidR="00EC61D7" w:rsidRPr="005C007E" w14:paraId="505C3DD1" w14:textId="77777777" w:rsidTr="003354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dxa"/>
          </w:tcPr>
          <w:p w14:paraId="65B9C9DD" w14:textId="77777777" w:rsidR="00EC61D7" w:rsidRPr="005C007E" w:rsidRDefault="00EC61D7" w:rsidP="003354BC">
            <w:pPr>
              <w:rPr>
                <w:rFonts w:ascii="Lucida Sans" w:hAnsi="Lucida Sans"/>
                <w:color w:val="auto"/>
                <w:sz w:val="20"/>
              </w:rPr>
            </w:pPr>
            <w:r w:rsidRPr="005C007E">
              <w:rPr>
                <w:rFonts w:ascii="Lucida Sans" w:hAnsi="Lucida Sans"/>
                <w:color w:val="auto"/>
                <w:sz w:val="20"/>
              </w:rPr>
              <w:t>Taste</w:t>
            </w:r>
          </w:p>
        </w:tc>
        <w:tc>
          <w:tcPr>
            <w:tcW w:w="8066" w:type="dxa"/>
          </w:tcPr>
          <w:p w14:paraId="23821494" w14:textId="77777777" w:rsidR="00EC61D7" w:rsidRPr="005C007E" w:rsidRDefault="00EC61D7" w:rsidP="003354BC">
            <w:pPr>
              <w:cnfStyle w:val="100000000000" w:firstRow="1" w:lastRow="0" w:firstColumn="0" w:lastColumn="0" w:oddVBand="0" w:evenVBand="0" w:oddHBand="0" w:evenHBand="0" w:firstRowFirstColumn="0" w:firstRowLastColumn="0" w:lastRowFirstColumn="0" w:lastRowLastColumn="0"/>
              <w:rPr>
                <w:rFonts w:ascii="Lucida Sans" w:hAnsi="Lucida Sans"/>
                <w:color w:val="auto"/>
                <w:sz w:val="20"/>
              </w:rPr>
            </w:pPr>
            <w:r w:rsidRPr="005C007E">
              <w:rPr>
                <w:rFonts w:ascii="Lucida Sans" w:hAnsi="Lucida Sans"/>
                <w:color w:val="auto"/>
                <w:sz w:val="20"/>
              </w:rPr>
              <w:t>Funktion</w:t>
            </w:r>
          </w:p>
        </w:tc>
      </w:tr>
      <w:tr w:rsidR="00EC61D7" w:rsidRPr="005C007E" w14:paraId="38F32865" w14:textId="77777777" w:rsidTr="0033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dxa"/>
          </w:tcPr>
          <w:p w14:paraId="7DBC62C6" w14:textId="77777777" w:rsidR="00EC61D7" w:rsidRPr="005C007E" w:rsidRDefault="00EC61D7" w:rsidP="003354BC">
            <w:pPr>
              <w:rPr>
                <w:rFonts w:ascii="Lucida Sans" w:hAnsi="Lucida Sans"/>
                <w:sz w:val="20"/>
              </w:rPr>
            </w:pPr>
            <w:r w:rsidRPr="005C007E">
              <w:rPr>
                <w:rFonts w:ascii="Lucida Sans" w:hAnsi="Lucida Sans"/>
                <w:sz w:val="20"/>
              </w:rPr>
              <w:t>C</w:t>
            </w:r>
          </w:p>
        </w:tc>
        <w:tc>
          <w:tcPr>
            <w:tcW w:w="8066" w:type="dxa"/>
          </w:tcPr>
          <w:p w14:paraId="3F263CB1" w14:textId="77777777" w:rsidR="00EC61D7" w:rsidRPr="005C007E" w:rsidRDefault="00EC61D7" w:rsidP="003354BC">
            <w:pPr>
              <w:cnfStyle w:val="000000100000" w:firstRow="0" w:lastRow="0" w:firstColumn="0" w:lastColumn="0" w:oddVBand="0" w:evenVBand="0" w:oddHBand="1" w:evenHBand="0" w:firstRowFirstColumn="0" w:firstRowLastColumn="0" w:lastRowFirstColumn="0" w:lastRowLastColumn="0"/>
              <w:rPr>
                <w:rFonts w:ascii="Lucida Sans" w:hAnsi="Lucida Sans"/>
                <w:sz w:val="20"/>
              </w:rPr>
            </w:pPr>
            <w:r w:rsidRPr="005C007E">
              <w:rPr>
                <w:rFonts w:ascii="Lucida Sans" w:hAnsi="Lucida Sans"/>
                <w:sz w:val="20"/>
              </w:rPr>
              <w:t>Die ganze Box wird ausgeblendet, beim erneuten tippen der Taste «C» wird die Box wieder eingeblendet.</w:t>
            </w:r>
          </w:p>
        </w:tc>
      </w:tr>
      <w:tr w:rsidR="00EC61D7" w:rsidRPr="005C007E" w14:paraId="5A2D8E2A" w14:textId="77777777" w:rsidTr="003354BC">
        <w:tc>
          <w:tcPr>
            <w:cnfStyle w:val="001000000000" w:firstRow="0" w:lastRow="0" w:firstColumn="1" w:lastColumn="0" w:oddVBand="0" w:evenVBand="0" w:oddHBand="0" w:evenHBand="0" w:firstRowFirstColumn="0" w:firstRowLastColumn="0" w:lastRowFirstColumn="0" w:lastRowLastColumn="0"/>
            <w:tcW w:w="860" w:type="dxa"/>
          </w:tcPr>
          <w:p w14:paraId="63617937" w14:textId="77777777" w:rsidR="00EC61D7" w:rsidRPr="005C007E" w:rsidRDefault="00EC61D7" w:rsidP="003354BC">
            <w:pPr>
              <w:rPr>
                <w:rFonts w:ascii="Lucida Sans" w:hAnsi="Lucida Sans"/>
                <w:sz w:val="20"/>
              </w:rPr>
            </w:pPr>
            <w:r w:rsidRPr="005C007E">
              <w:rPr>
                <w:rFonts w:ascii="Lucida Sans" w:hAnsi="Lucida Sans"/>
                <w:sz w:val="20"/>
              </w:rPr>
              <w:t>B</w:t>
            </w:r>
          </w:p>
        </w:tc>
        <w:tc>
          <w:tcPr>
            <w:tcW w:w="8066" w:type="dxa"/>
          </w:tcPr>
          <w:p w14:paraId="2D741A9C" w14:textId="77777777" w:rsidR="00EC61D7" w:rsidRPr="005C007E" w:rsidRDefault="00EC61D7" w:rsidP="003354BC">
            <w:pPr>
              <w:cnfStyle w:val="000000000000" w:firstRow="0" w:lastRow="0" w:firstColumn="0" w:lastColumn="0" w:oddVBand="0" w:evenVBand="0" w:oddHBand="0" w:evenHBand="0" w:firstRowFirstColumn="0" w:firstRowLastColumn="0" w:lastRowFirstColumn="0" w:lastRowLastColumn="0"/>
              <w:rPr>
                <w:rFonts w:ascii="Lucida Sans" w:hAnsi="Lucida Sans"/>
                <w:sz w:val="20"/>
              </w:rPr>
            </w:pPr>
            <w:r w:rsidRPr="005C007E">
              <w:rPr>
                <w:rFonts w:ascii="Lucida Sans" w:hAnsi="Lucida Sans"/>
                <w:sz w:val="20"/>
              </w:rPr>
              <w:t>Der blaue Würfel ausgeblendet, beim erneuten tippen der Taste «C» wird der Würfel wieder eingeblendet.</w:t>
            </w:r>
          </w:p>
        </w:tc>
      </w:tr>
      <w:tr w:rsidR="00EC61D7" w:rsidRPr="005C007E" w14:paraId="64161009" w14:textId="77777777" w:rsidTr="0033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dxa"/>
          </w:tcPr>
          <w:p w14:paraId="20B3C3A4" w14:textId="77777777" w:rsidR="00EC61D7" w:rsidRPr="005C007E" w:rsidRDefault="00EC61D7" w:rsidP="003354BC">
            <w:pPr>
              <w:rPr>
                <w:rFonts w:ascii="Lucida Sans" w:hAnsi="Lucida Sans"/>
                <w:sz w:val="20"/>
              </w:rPr>
            </w:pPr>
            <w:r w:rsidRPr="005C007E">
              <w:rPr>
                <w:rFonts w:ascii="Lucida Sans" w:hAnsi="Lucida Sans"/>
                <w:sz w:val="20"/>
              </w:rPr>
              <w:t>R</w:t>
            </w:r>
          </w:p>
        </w:tc>
        <w:tc>
          <w:tcPr>
            <w:tcW w:w="8066" w:type="dxa"/>
          </w:tcPr>
          <w:p w14:paraId="2B653103" w14:textId="77777777" w:rsidR="00EC61D7" w:rsidRPr="005C007E" w:rsidRDefault="00EC61D7" w:rsidP="003354BC">
            <w:pPr>
              <w:cnfStyle w:val="000000100000" w:firstRow="0" w:lastRow="0" w:firstColumn="0" w:lastColumn="0" w:oddVBand="0" w:evenVBand="0" w:oddHBand="1" w:evenHBand="0" w:firstRowFirstColumn="0" w:firstRowLastColumn="0" w:lastRowFirstColumn="0" w:lastRowLastColumn="0"/>
              <w:rPr>
                <w:rFonts w:ascii="Lucida Sans" w:hAnsi="Lucida Sans"/>
                <w:sz w:val="20"/>
              </w:rPr>
            </w:pPr>
            <w:r w:rsidRPr="005C007E">
              <w:rPr>
                <w:rFonts w:ascii="Lucida Sans" w:hAnsi="Lucida Sans"/>
                <w:sz w:val="20"/>
              </w:rPr>
              <w:t>Der rote Würfel ausgeblendet, beim erneuten tippen der Taste «C» wird der Würfel wieder eingeblendet.</w:t>
            </w:r>
          </w:p>
        </w:tc>
      </w:tr>
      <w:tr w:rsidR="00EC61D7" w:rsidRPr="005C007E" w14:paraId="62AE527B" w14:textId="77777777" w:rsidTr="003354BC">
        <w:tc>
          <w:tcPr>
            <w:cnfStyle w:val="001000000000" w:firstRow="0" w:lastRow="0" w:firstColumn="1" w:lastColumn="0" w:oddVBand="0" w:evenVBand="0" w:oddHBand="0" w:evenHBand="0" w:firstRowFirstColumn="0" w:firstRowLastColumn="0" w:lastRowFirstColumn="0" w:lastRowLastColumn="0"/>
            <w:tcW w:w="860" w:type="dxa"/>
          </w:tcPr>
          <w:p w14:paraId="3D722234" w14:textId="77777777" w:rsidR="00EC61D7" w:rsidRPr="005C007E" w:rsidRDefault="00EC61D7" w:rsidP="003354BC">
            <w:pPr>
              <w:rPr>
                <w:rFonts w:ascii="Lucida Sans" w:hAnsi="Lucida Sans"/>
                <w:sz w:val="20"/>
              </w:rPr>
            </w:pPr>
            <w:r w:rsidRPr="005C007E">
              <w:rPr>
                <w:rFonts w:ascii="Lucida Sans" w:hAnsi="Lucida Sans"/>
                <w:sz w:val="20"/>
              </w:rPr>
              <w:t>Y</w:t>
            </w:r>
          </w:p>
        </w:tc>
        <w:tc>
          <w:tcPr>
            <w:tcW w:w="8066" w:type="dxa"/>
          </w:tcPr>
          <w:p w14:paraId="5E97052C" w14:textId="77777777" w:rsidR="00EC61D7" w:rsidRPr="005C007E" w:rsidRDefault="00EC61D7" w:rsidP="003354BC">
            <w:pPr>
              <w:cnfStyle w:val="000000000000" w:firstRow="0" w:lastRow="0" w:firstColumn="0" w:lastColumn="0" w:oddVBand="0" w:evenVBand="0" w:oddHBand="0" w:evenHBand="0" w:firstRowFirstColumn="0" w:firstRowLastColumn="0" w:lastRowFirstColumn="0" w:lastRowLastColumn="0"/>
              <w:rPr>
                <w:rFonts w:ascii="Lucida Sans" w:hAnsi="Lucida Sans"/>
                <w:sz w:val="20"/>
              </w:rPr>
            </w:pPr>
            <w:r w:rsidRPr="005C007E">
              <w:rPr>
                <w:rFonts w:ascii="Lucida Sans" w:hAnsi="Lucida Sans"/>
                <w:sz w:val="20"/>
              </w:rPr>
              <w:t>Der gelbe Zylinder ausgeblendet, beim erneuten tippen der Taste «C» wird der Würfel wieder eingeblendet.</w:t>
            </w:r>
          </w:p>
        </w:tc>
      </w:tr>
      <w:tr w:rsidR="00EC61D7" w:rsidRPr="005C007E" w14:paraId="10FFDC1A" w14:textId="77777777" w:rsidTr="0033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dxa"/>
          </w:tcPr>
          <w:p w14:paraId="549F2F4B" w14:textId="77777777" w:rsidR="00EC61D7" w:rsidRPr="005C007E" w:rsidRDefault="00EC61D7" w:rsidP="003354BC">
            <w:pPr>
              <w:tabs>
                <w:tab w:val="left" w:pos="1407"/>
              </w:tabs>
              <w:rPr>
                <w:rFonts w:ascii="Lucida Sans" w:hAnsi="Lucida Sans"/>
                <w:sz w:val="20"/>
              </w:rPr>
            </w:pPr>
            <w:r w:rsidRPr="005C007E">
              <w:rPr>
                <w:rFonts w:ascii="Lucida Sans" w:hAnsi="Lucida Sans"/>
                <w:sz w:val="20"/>
              </w:rPr>
              <w:t>S</w:t>
            </w:r>
          </w:p>
        </w:tc>
        <w:tc>
          <w:tcPr>
            <w:tcW w:w="8066" w:type="dxa"/>
          </w:tcPr>
          <w:p w14:paraId="79E63EB0" w14:textId="77777777" w:rsidR="00EC61D7" w:rsidRPr="005C007E" w:rsidRDefault="00EC61D7" w:rsidP="003354BC">
            <w:pPr>
              <w:cnfStyle w:val="000000100000" w:firstRow="0" w:lastRow="0" w:firstColumn="0" w:lastColumn="0" w:oddVBand="0" w:evenVBand="0" w:oddHBand="1" w:evenHBand="0" w:firstRowFirstColumn="0" w:firstRowLastColumn="0" w:lastRowFirstColumn="0" w:lastRowLastColumn="0"/>
              <w:rPr>
                <w:rFonts w:ascii="Lucida Sans" w:hAnsi="Lucida Sans"/>
                <w:sz w:val="20"/>
              </w:rPr>
            </w:pPr>
            <w:r w:rsidRPr="005C007E">
              <w:rPr>
                <w:rFonts w:ascii="Lucida Sans" w:hAnsi="Lucida Sans"/>
                <w:sz w:val="20"/>
              </w:rPr>
              <w:t xml:space="preserve">Der linke Schneemann (ist nur </w:t>
            </w:r>
            <w:proofErr w:type="gramStart"/>
            <w:r w:rsidRPr="005C007E">
              <w:rPr>
                <w:rFonts w:ascii="Lucida Sans" w:hAnsi="Lucida Sans"/>
                <w:sz w:val="20"/>
              </w:rPr>
              <w:t>sichtbar</w:t>
            </w:r>
            <w:proofErr w:type="gramEnd"/>
            <w:r w:rsidRPr="005C007E">
              <w:rPr>
                <w:rFonts w:ascii="Lucida Sans" w:hAnsi="Lucida Sans"/>
                <w:sz w:val="20"/>
              </w:rPr>
              <w:t xml:space="preserve"> wenn die Box ausgeblendet ist) ausgeblendet, beim erneuten tippen der Taste «C» wird der Würfel wieder eingeblendet.</w:t>
            </w:r>
          </w:p>
        </w:tc>
      </w:tr>
      <w:tr w:rsidR="00EC61D7" w:rsidRPr="005C007E" w14:paraId="2AF94906" w14:textId="77777777" w:rsidTr="003354BC">
        <w:tc>
          <w:tcPr>
            <w:cnfStyle w:val="001000000000" w:firstRow="0" w:lastRow="0" w:firstColumn="1" w:lastColumn="0" w:oddVBand="0" w:evenVBand="0" w:oddHBand="0" w:evenHBand="0" w:firstRowFirstColumn="0" w:firstRowLastColumn="0" w:lastRowFirstColumn="0" w:lastRowLastColumn="0"/>
            <w:tcW w:w="860" w:type="dxa"/>
          </w:tcPr>
          <w:p w14:paraId="42AB9628" w14:textId="77777777" w:rsidR="00EC61D7" w:rsidRPr="005C007E" w:rsidRDefault="00EC61D7" w:rsidP="003354BC">
            <w:pPr>
              <w:rPr>
                <w:rFonts w:ascii="Lucida Sans" w:hAnsi="Lucida Sans"/>
                <w:sz w:val="20"/>
              </w:rPr>
            </w:pPr>
            <w:r w:rsidRPr="005C007E">
              <w:rPr>
                <w:rFonts w:ascii="Lucida Sans" w:hAnsi="Lucida Sans"/>
                <w:sz w:val="20"/>
              </w:rPr>
              <w:t>O</w:t>
            </w:r>
          </w:p>
        </w:tc>
        <w:tc>
          <w:tcPr>
            <w:tcW w:w="8066" w:type="dxa"/>
          </w:tcPr>
          <w:p w14:paraId="4BAC45A9" w14:textId="77777777" w:rsidR="00EC61D7" w:rsidRPr="005C007E" w:rsidRDefault="00EC61D7" w:rsidP="003354BC">
            <w:pPr>
              <w:cnfStyle w:val="000000000000" w:firstRow="0" w:lastRow="0" w:firstColumn="0" w:lastColumn="0" w:oddVBand="0" w:evenVBand="0" w:oddHBand="0" w:evenHBand="0" w:firstRowFirstColumn="0" w:firstRowLastColumn="0" w:lastRowFirstColumn="0" w:lastRowLastColumn="0"/>
              <w:rPr>
                <w:rFonts w:ascii="Lucida Sans" w:hAnsi="Lucida Sans"/>
                <w:sz w:val="20"/>
              </w:rPr>
            </w:pPr>
            <w:r w:rsidRPr="005C007E">
              <w:rPr>
                <w:rFonts w:ascii="Lucida Sans" w:hAnsi="Lucida Sans"/>
                <w:sz w:val="20"/>
              </w:rPr>
              <w:t xml:space="preserve">Der rechte Schneemann (ist nur </w:t>
            </w:r>
            <w:proofErr w:type="gramStart"/>
            <w:r w:rsidRPr="005C007E">
              <w:rPr>
                <w:rFonts w:ascii="Lucida Sans" w:hAnsi="Lucida Sans"/>
                <w:sz w:val="20"/>
              </w:rPr>
              <w:t>sichtbar</w:t>
            </w:r>
            <w:proofErr w:type="gramEnd"/>
            <w:r w:rsidRPr="005C007E">
              <w:rPr>
                <w:rFonts w:ascii="Lucida Sans" w:hAnsi="Lucida Sans"/>
                <w:sz w:val="20"/>
              </w:rPr>
              <w:t xml:space="preserve"> wenn die Box ausgeblendet ist) ausgeblendet, beim erneuten tippen der Taste «C» wird der Würfel wieder eingeblendet.</w:t>
            </w:r>
          </w:p>
        </w:tc>
      </w:tr>
      <w:tr w:rsidR="00EC61D7" w:rsidRPr="005C007E" w14:paraId="5C0B6FF8" w14:textId="77777777" w:rsidTr="0033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dxa"/>
          </w:tcPr>
          <w:p w14:paraId="387342D9" w14:textId="77777777" w:rsidR="00EC61D7" w:rsidRPr="005C007E" w:rsidRDefault="00EC61D7" w:rsidP="003354BC">
            <w:pPr>
              <w:rPr>
                <w:rFonts w:ascii="Lucida Sans" w:hAnsi="Lucida Sans"/>
                <w:sz w:val="20"/>
              </w:rPr>
            </w:pPr>
            <w:r w:rsidRPr="005C007E">
              <w:rPr>
                <w:rFonts w:ascii="Lucida Sans" w:hAnsi="Lucida Sans"/>
                <w:sz w:val="20"/>
              </w:rPr>
              <w:t>Space</w:t>
            </w:r>
          </w:p>
        </w:tc>
        <w:tc>
          <w:tcPr>
            <w:tcW w:w="8066" w:type="dxa"/>
          </w:tcPr>
          <w:p w14:paraId="38D8463D" w14:textId="77777777" w:rsidR="00EC61D7" w:rsidRPr="005C007E" w:rsidRDefault="00EC61D7" w:rsidP="003354BC">
            <w:pPr>
              <w:cnfStyle w:val="000000100000" w:firstRow="0" w:lastRow="0" w:firstColumn="0" w:lastColumn="0" w:oddVBand="0" w:evenVBand="0" w:oddHBand="1" w:evenHBand="0" w:firstRowFirstColumn="0" w:firstRowLastColumn="0" w:lastRowFirstColumn="0" w:lastRowLastColumn="0"/>
              <w:rPr>
                <w:rFonts w:ascii="Lucida Sans" w:hAnsi="Lucida Sans"/>
                <w:sz w:val="20"/>
              </w:rPr>
            </w:pPr>
            <w:r w:rsidRPr="005C007E">
              <w:rPr>
                <w:rFonts w:ascii="Lucida Sans" w:hAnsi="Lucida Sans"/>
                <w:sz w:val="20"/>
              </w:rPr>
              <w:t>Der Zylinder beginnt sich zu rotieren, betätigt man nochmals die «Space-Taste» so stopp die Rotation</w:t>
            </w:r>
          </w:p>
        </w:tc>
      </w:tr>
    </w:tbl>
    <w:p w14:paraId="368292BA" w14:textId="77777777" w:rsidR="00EC61D7" w:rsidRDefault="00EC61D7">
      <w:pPr>
        <w:spacing w:line="240" w:lineRule="auto"/>
        <w:jc w:val="left"/>
      </w:pPr>
    </w:p>
    <w:p w14:paraId="0210F863" w14:textId="11DF1703" w:rsidR="004D2EA1" w:rsidRDefault="004D2EA1">
      <w:pPr>
        <w:spacing w:line="240" w:lineRule="auto"/>
        <w:jc w:val="left"/>
      </w:pPr>
      <w:r>
        <w:br w:type="page"/>
      </w:r>
    </w:p>
    <w:p w14:paraId="5388F6C9" w14:textId="34C5C094" w:rsidR="00EC61D7" w:rsidRPr="00202B34" w:rsidRDefault="00EC61D7" w:rsidP="00EC61D7">
      <w:pPr>
        <w:pStyle w:val="Heading1"/>
        <w:numPr>
          <w:ilvl w:val="0"/>
          <w:numId w:val="0"/>
        </w:numPr>
        <w:ind w:left="360" w:hanging="360"/>
      </w:pPr>
      <w:bookmarkStart w:id="131" w:name="_Toc29928045"/>
      <w:r>
        <w:lastRenderedPageBreak/>
        <w:t xml:space="preserve">B. </w:t>
      </w:r>
      <w:r w:rsidR="004D2EA1">
        <w:t>Installation</w:t>
      </w:r>
      <w:r w:rsidR="003D74EA">
        <w:t>s</w:t>
      </w:r>
      <w:r w:rsidR="004D2EA1">
        <w:t>anleitung</w:t>
      </w:r>
      <w:bookmarkEnd w:id="131"/>
    </w:p>
    <w:p w14:paraId="7BF05BC6" w14:textId="77777777" w:rsidR="00EC61D7" w:rsidRPr="00202B34" w:rsidRDefault="00EC61D7" w:rsidP="00EC61D7">
      <w:r w:rsidRPr="00202B34">
        <w:t xml:space="preserve">Diese Installationsanleitung bezieht sich auf die Installation von Unity und des </w:t>
      </w:r>
      <w:proofErr w:type="spellStart"/>
      <w:r w:rsidRPr="00202B34">
        <w:t>Nuitrack</w:t>
      </w:r>
      <w:proofErr w:type="spellEnd"/>
      <w:r w:rsidRPr="00202B34">
        <w:t xml:space="preserve"> SDK auf einem Windows-Rechner. Für alle anderen Plattformen verweise ich gerne auf die Installationsanleitungen der jeweiligen Programme:</w:t>
      </w:r>
    </w:p>
    <w:p w14:paraId="4EFDB1FD" w14:textId="77777777" w:rsidR="00EC61D7" w:rsidRPr="00202B34" w:rsidRDefault="00EC61D7" w:rsidP="00EC61D7">
      <w:pPr>
        <w:rPr>
          <w:lang w:val="en-GB"/>
        </w:rPr>
      </w:pPr>
      <w:r w:rsidRPr="00202B34">
        <w:rPr>
          <w:lang w:val="en-GB"/>
        </w:rPr>
        <w:t xml:space="preserve">Unity: </w:t>
      </w:r>
      <w:hyperlink r:id="rId99" w:history="1">
        <w:r w:rsidRPr="00202B34">
          <w:rPr>
            <w:rStyle w:val="Hyperlink"/>
            <w:color w:val="auto"/>
            <w:lang w:val="en-GB"/>
          </w:rPr>
          <w:t>https://docs.unity3d.com/Manual/GettingStartedInstallingUnity.html</w:t>
        </w:r>
      </w:hyperlink>
    </w:p>
    <w:p w14:paraId="75A228E0" w14:textId="77777777" w:rsidR="00EC61D7" w:rsidRPr="00202B34" w:rsidRDefault="00EC61D7" w:rsidP="00EC61D7">
      <w:pPr>
        <w:rPr>
          <w:lang w:val="fr-CH"/>
        </w:rPr>
      </w:pPr>
      <w:proofErr w:type="spellStart"/>
      <w:proofErr w:type="gramStart"/>
      <w:r w:rsidRPr="00202B34">
        <w:rPr>
          <w:lang w:val="fr-CH"/>
        </w:rPr>
        <w:t>Nuitrack</w:t>
      </w:r>
      <w:proofErr w:type="spellEnd"/>
      <w:r w:rsidRPr="00202B34">
        <w:rPr>
          <w:lang w:val="fr-CH"/>
        </w:rPr>
        <w:t>:</w:t>
      </w:r>
      <w:proofErr w:type="gramEnd"/>
      <w:r w:rsidRPr="00202B34">
        <w:rPr>
          <w:lang w:val="fr-CH"/>
        </w:rPr>
        <w:t xml:space="preserve"> </w:t>
      </w:r>
      <w:hyperlink r:id="rId100" w:history="1">
        <w:r w:rsidRPr="00202B34">
          <w:rPr>
            <w:rStyle w:val="Hyperlink"/>
            <w:color w:val="auto"/>
            <w:lang w:val="fr-CH"/>
          </w:rPr>
          <w:t>http://download.3divi.com/Nuitrack/doc/Installation_page.html</w:t>
        </w:r>
      </w:hyperlink>
    </w:p>
    <w:p w14:paraId="6906FDC7" w14:textId="77777777" w:rsidR="00EC61D7" w:rsidRPr="00202B34" w:rsidRDefault="00EC61D7" w:rsidP="00EC61D7">
      <w:pPr>
        <w:pStyle w:val="Heading2"/>
        <w:numPr>
          <w:ilvl w:val="0"/>
          <w:numId w:val="0"/>
        </w:numPr>
      </w:pPr>
      <w:bookmarkStart w:id="132" w:name="_Toc29928046"/>
      <w:r w:rsidRPr="00202B34">
        <w:t>Unity installieren</w:t>
      </w:r>
      <w:bookmarkEnd w:id="132"/>
    </w:p>
    <w:p w14:paraId="4C42A46B" w14:textId="77777777" w:rsidR="00EC61D7" w:rsidRPr="00202B34" w:rsidRDefault="00EC61D7" w:rsidP="00EC61D7">
      <w:r w:rsidRPr="00202B34">
        <w:t>Unity kann entweder als Unity oder Unity Hub installiert wählen. Mittels Unity Hub lassen sich mehrere Unity-Versionen verwalten. Zudem liefert Unity Hub eine Übersicht über alle Projekte und die jeweiligen Unity-Versionen, die für diese gebraucht wurden.</w:t>
      </w:r>
    </w:p>
    <w:p w14:paraId="33AA70A4" w14:textId="77777777" w:rsidR="00EC61D7" w:rsidRPr="00202B34" w:rsidRDefault="00EC61D7" w:rsidP="00EC61D7">
      <w:r w:rsidRPr="00202B34">
        <w:t>Die Installation von Unity ist relativ einfach und benötig nur ein paar wenige Schritte:</w:t>
      </w:r>
    </w:p>
    <w:p w14:paraId="2CB02044" w14:textId="77777777" w:rsidR="00EC61D7" w:rsidRPr="00202B34" w:rsidRDefault="00EC61D7" w:rsidP="00EC61D7">
      <w:pPr>
        <w:pStyle w:val="ListParagraph"/>
        <w:numPr>
          <w:ilvl w:val="0"/>
          <w:numId w:val="28"/>
        </w:numPr>
        <w:spacing w:after="160"/>
      </w:pPr>
      <w:r w:rsidRPr="00202B34">
        <w:t>Installationsdatei herunterladen</w:t>
      </w:r>
    </w:p>
    <w:p w14:paraId="7BD29EA0" w14:textId="77777777" w:rsidR="00EC61D7" w:rsidRPr="00202B34" w:rsidRDefault="00EC61D7" w:rsidP="00EC61D7">
      <w:pPr>
        <w:pStyle w:val="ListParagraph"/>
        <w:numPr>
          <w:ilvl w:val="1"/>
          <w:numId w:val="28"/>
        </w:numPr>
        <w:spacing w:after="160"/>
        <w:rPr>
          <w:lang w:val="en-GB"/>
        </w:rPr>
      </w:pPr>
      <w:r w:rsidRPr="00202B34">
        <w:rPr>
          <w:lang w:val="en-GB"/>
        </w:rPr>
        <w:t xml:space="preserve">URL: </w:t>
      </w:r>
      <w:hyperlink r:id="rId101" w:history="1">
        <w:r w:rsidRPr="00202B34">
          <w:rPr>
            <w:rStyle w:val="Hyperlink"/>
            <w:color w:val="auto"/>
            <w:lang w:val="en-GB"/>
          </w:rPr>
          <w:t>https://unity3d.com/de/get-unity/download</w:t>
        </w:r>
      </w:hyperlink>
    </w:p>
    <w:p w14:paraId="5A1C5CBB" w14:textId="77777777" w:rsidR="00EC61D7" w:rsidRPr="00202B34" w:rsidRDefault="00EC61D7" w:rsidP="00EC61D7">
      <w:pPr>
        <w:pStyle w:val="ListParagraph"/>
        <w:numPr>
          <w:ilvl w:val="0"/>
          <w:numId w:val="28"/>
        </w:numPr>
        <w:spacing w:after="160"/>
      </w:pPr>
      <w:r w:rsidRPr="00202B34">
        <w:t>Unity installieren</w:t>
      </w:r>
    </w:p>
    <w:p w14:paraId="0D1E4E79" w14:textId="77777777" w:rsidR="00EC61D7" w:rsidRPr="00202B34" w:rsidRDefault="00EC61D7" w:rsidP="00EC61D7">
      <w:pPr>
        <w:pStyle w:val="ListParagraph"/>
        <w:numPr>
          <w:ilvl w:val="0"/>
          <w:numId w:val="28"/>
        </w:numPr>
        <w:spacing w:after="160"/>
      </w:pPr>
      <w:r w:rsidRPr="00202B34">
        <w:t>Starten!</w:t>
      </w:r>
    </w:p>
    <w:p w14:paraId="5EB537F2" w14:textId="77777777" w:rsidR="00EC61D7" w:rsidRPr="00EC61D7" w:rsidRDefault="00EC61D7" w:rsidP="00EC61D7">
      <w:pPr>
        <w:pStyle w:val="Heading1"/>
        <w:numPr>
          <w:ilvl w:val="0"/>
          <w:numId w:val="0"/>
        </w:numPr>
        <w:spacing w:line="360" w:lineRule="auto"/>
        <w:ind w:left="360" w:hanging="360"/>
        <w:rPr>
          <w:sz w:val="24"/>
          <w:szCs w:val="24"/>
        </w:rPr>
      </w:pPr>
      <w:bookmarkStart w:id="133" w:name="_Toc29928047"/>
      <w:proofErr w:type="spellStart"/>
      <w:r w:rsidRPr="00EC61D7">
        <w:rPr>
          <w:sz w:val="24"/>
          <w:szCs w:val="24"/>
        </w:rPr>
        <w:t>Nuitrack</w:t>
      </w:r>
      <w:proofErr w:type="spellEnd"/>
      <w:r w:rsidRPr="00EC61D7">
        <w:rPr>
          <w:sz w:val="24"/>
          <w:szCs w:val="24"/>
        </w:rPr>
        <w:t xml:space="preserve"> SDK installieren</w:t>
      </w:r>
      <w:bookmarkEnd w:id="133"/>
    </w:p>
    <w:p w14:paraId="69301D65" w14:textId="77777777" w:rsidR="00EC61D7" w:rsidRPr="00202B34" w:rsidRDefault="00EC61D7" w:rsidP="00EC61D7">
      <w:r w:rsidRPr="00202B34">
        <w:t xml:space="preserve">Das </w:t>
      </w:r>
      <w:proofErr w:type="spellStart"/>
      <w:r w:rsidRPr="00202B34">
        <w:t>Nuitrack</w:t>
      </w:r>
      <w:proofErr w:type="spellEnd"/>
      <w:r w:rsidRPr="00202B34">
        <w:t xml:space="preserve"> SDK ist etwas aufwändiger zum Installieren:</w:t>
      </w:r>
    </w:p>
    <w:p w14:paraId="75E4ADC4" w14:textId="77777777" w:rsidR="00EC61D7" w:rsidRPr="00202B34" w:rsidRDefault="00EC61D7" w:rsidP="00EC61D7">
      <w:pPr>
        <w:pStyle w:val="ListParagraph"/>
        <w:numPr>
          <w:ilvl w:val="0"/>
          <w:numId w:val="29"/>
        </w:numPr>
        <w:spacing w:after="160"/>
      </w:pPr>
      <w:proofErr w:type="spellStart"/>
      <w:r w:rsidRPr="00202B34">
        <w:t>Nuitrack</w:t>
      </w:r>
      <w:proofErr w:type="spellEnd"/>
      <w:r w:rsidRPr="00202B34">
        <w:t xml:space="preserve"> herunterladen</w:t>
      </w:r>
    </w:p>
    <w:p w14:paraId="60EB1EA1" w14:textId="77777777" w:rsidR="00EC61D7" w:rsidRPr="00202B34" w:rsidRDefault="00EC61D7" w:rsidP="00EC61D7">
      <w:pPr>
        <w:pStyle w:val="ListParagraph"/>
        <w:numPr>
          <w:ilvl w:val="1"/>
          <w:numId w:val="29"/>
        </w:numPr>
        <w:spacing w:after="160"/>
        <w:jc w:val="left"/>
        <w:rPr>
          <w:lang w:val="en-GB"/>
        </w:rPr>
      </w:pPr>
      <w:r w:rsidRPr="00202B34">
        <w:rPr>
          <w:lang w:val="en-GB"/>
        </w:rPr>
        <w:t xml:space="preserve">Windows 32-Bit: </w:t>
      </w:r>
      <w:hyperlink r:id="rId102" w:history="1">
        <w:r w:rsidRPr="00202B34">
          <w:rPr>
            <w:rStyle w:val="Hyperlink"/>
            <w:color w:val="auto"/>
            <w:lang w:val="en-GB"/>
          </w:rPr>
          <w:t>http://download.3divi.com/Nuitrack/platforms/nuitrack-windows-x86.exe</w:t>
        </w:r>
      </w:hyperlink>
      <w:r w:rsidRPr="00202B34">
        <w:rPr>
          <w:lang w:val="en-GB"/>
        </w:rPr>
        <w:t xml:space="preserve"> </w:t>
      </w:r>
    </w:p>
    <w:p w14:paraId="3702EC04" w14:textId="77777777" w:rsidR="00EC61D7" w:rsidRPr="00202B34" w:rsidRDefault="00EC61D7" w:rsidP="00EC61D7">
      <w:pPr>
        <w:pStyle w:val="ListParagraph"/>
        <w:numPr>
          <w:ilvl w:val="1"/>
          <w:numId w:val="29"/>
        </w:numPr>
        <w:spacing w:after="160"/>
        <w:jc w:val="left"/>
        <w:rPr>
          <w:lang w:val="en-GB"/>
        </w:rPr>
      </w:pPr>
      <w:r w:rsidRPr="00202B34">
        <w:rPr>
          <w:lang w:val="en-GB"/>
        </w:rPr>
        <w:t xml:space="preserve">Windows 64-Bit: </w:t>
      </w:r>
      <w:hyperlink r:id="rId103" w:history="1">
        <w:r w:rsidRPr="00202B34">
          <w:rPr>
            <w:rStyle w:val="Hyperlink"/>
            <w:color w:val="auto"/>
            <w:lang w:val="en-GB"/>
          </w:rPr>
          <w:t>http://download.3divi.com/Nuitrack/platforms/nuitrack-windows-x64.exe</w:t>
        </w:r>
      </w:hyperlink>
      <w:r w:rsidRPr="00202B34">
        <w:rPr>
          <w:lang w:val="en-GB"/>
        </w:rPr>
        <w:t xml:space="preserve"> </w:t>
      </w:r>
    </w:p>
    <w:p w14:paraId="06253404" w14:textId="77777777" w:rsidR="00EC61D7" w:rsidRPr="00202B34" w:rsidRDefault="00EC61D7" w:rsidP="00EC61D7">
      <w:pPr>
        <w:pStyle w:val="ListParagraph"/>
        <w:numPr>
          <w:ilvl w:val="0"/>
          <w:numId w:val="29"/>
        </w:numPr>
        <w:spacing w:after="160"/>
      </w:pPr>
      <w:r w:rsidRPr="00202B34">
        <w:t>.exe ausführen und den Anweisungen folgen</w:t>
      </w:r>
    </w:p>
    <w:p w14:paraId="5C4939C5" w14:textId="77777777" w:rsidR="00EC61D7" w:rsidRPr="00202B34" w:rsidRDefault="00EC61D7" w:rsidP="00EC61D7">
      <w:pPr>
        <w:pStyle w:val="ListParagraph"/>
        <w:numPr>
          <w:ilvl w:val="0"/>
          <w:numId w:val="29"/>
        </w:numPr>
        <w:spacing w:after="160"/>
      </w:pPr>
      <w:r w:rsidRPr="00202B34">
        <w:t xml:space="preserve">Stellen Sie sicher </w:t>
      </w:r>
      <w:proofErr w:type="spellStart"/>
      <w:r w:rsidRPr="00202B34">
        <w:t>das</w:t>
      </w:r>
      <w:proofErr w:type="spellEnd"/>
      <w:r w:rsidRPr="00202B34">
        <w:t xml:space="preserve"> Sie Microsoft Visual C++ </w:t>
      </w:r>
      <w:proofErr w:type="spellStart"/>
      <w:r w:rsidRPr="00202B34">
        <w:t>Redistributable</w:t>
      </w:r>
      <w:proofErr w:type="spellEnd"/>
      <w:r w:rsidRPr="00202B34">
        <w:t xml:space="preserve"> für Visual Studio auf ihrem Computer installiert haben. Wenn nicht installieren Sie dieses Paket abhängig von ihrer Visual Studio </w:t>
      </w:r>
      <w:proofErr w:type="spellStart"/>
      <w:r w:rsidRPr="00202B34">
        <w:t>version</w:t>
      </w:r>
      <w:proofErr w:type="spellEnd"/>
      <w:r w:rsidRPr="00202B34">
        <w:t>:</w:t>
      </w:r>
    </w:p>
    <w:p w14:paraId="003A1CE0" w14:textId="77777777" w:rsidR="00EC61D7" w:rsidRPr="00202B34" w:rsidRDefault="00453865" w:rsidP="00EC61D7">
      <w:pPr>
        <w:pStyle w:val="ListParagraph"/>
        <w:numPr>
          <w:ilvl w:val="1"/>
          <w:numId w:val="29"/>
        </w:numPr>
        <w:spacing w:after="160"/>
      </w:pPr>
      <w:hyperlink r:id="rId104" w:history="1">
        <w:r w:rsidR="00EC61D7" w:rsidRPr="00202B34">
          <w:rPr>
            <w:rFonts w:ascii="Arial" w:eastAsia="Times New Roman" w:hAnsi="Arial" w:cs="Arial"/>
            <w:sz w:val="21"/>
            <w:szCs w:val="21"/>
            <w:u w:val="single"/>
            <w:lang w:eastAsia="de-CH"/>
          </w:rPr>
          <w:t xml:space="preserve">Visual C ++ </w:t>
        </w:r>
        <w:proofErr w:type="spellStart"/>
        <w:r w:rsidR="00EC61D7" w:rsidRPr="00202B34">
          <w:rPr>
            <w:rFonts w:ascii="Arial" w:eastAsia="Times New Roman" w:hAnsi="Arial" w:cs="Arial"/>
            <w:sz w:val="21"/>
            <w:szCs w:val="21"/>
            <w:u w:val="single"/>
            <w:lang w:eastAsia="de-CH"/>
          </w:rPr>
          <w:t>Redistributable</w:t>
        </w:r>
        <w:proofErr w:type="spellEnd"/>
        <w:r w:rsidR="00EC61D7" w:rsidRPr="00202B34">
          <w:rPr>
            <w:rFonts w:ascii="Arial" w:eastAsia="Times New Roman" w:hAnsi="Arial" w:cs="Arial"/>
            <w:sz w:val="21"/>
            <w:szCs w:val="21"/>
            <w:u w:val="single"/>
            <w:lang w:eastAsia="de-CH"/>
          </w:rPr>
          <w:t xml:space="preserve"> 2015 (x86)</w:t>
        </w:r>
      </w:hyperlink>
    </w:p>
    <w:p w14:paraId="50727CD7" w14:textId="77777777" w:rsidR="00EC61D7" w:rsidRPr="00202B34" w:rsidRDefault="00453865" w:rsidP="00EC61D7">
      <w:pPr>
        <w:pStyle w:val="ListParagraph"/>
        <w:numPr>
          <w:ilvl w:val="1"/>
          <w:numId w:val="29"/>
        </w:numPr>
        <w:spacing w:after="160"/>
      </w:pPr>
      <w:hyperlink r:id="rId105" w:history="1">
        <w:r w:rsidR="00EC61D7" w:rsidRPr="00202B34">
          <w:rPr>
            <w:rFonts w:ascii="Arial" w:eastAsia="Times New Roman" w:hAnsi="Arial" w:cs="Arial"/>
            <w:sz w:val="21"/>
            <w:szCs w:val="21"/>
            <w:u w:val="single"/>
            <w:lang w:eastAsia="de-CH"/>
          </w:rPr>
          <w:t xml:space="preserve">Visual C ++ </w:t>
        </w:r>
        <w:proofErr w:type="spellStart"/>
        <w:r w:rsidR="00EC61D7" w:rsidRPr="00202B34">
          <w:rPr>
            <w:rFonts w:ascii="Arial" w:eastAsia="Times New Roman" w:hAnsi="Arial" w:cs="Arial"/>
            <w:sz w:val="21"/>
            <w:szCs w:val="21"/>
            <w:u w:val="single"/>
            <w:lang w:eastAsia="de-CH"/>
          </w:rPr>
          <w:t>Redistributable</w:t>
        </w:r>
        <w:proofErr w:type="spellEnd"/>
        <w:r w:rsidR="00EC61D7" w:rsidRPr="00202B34">
          <w:rPr>
            <w:rFonts w:ascii="Arial" w:eastAsia="Times New Roman" w:hAnsi="Arial" w:cs="Arial"/>
            <w:sz w:val="21"/>
            <w:szCs w:val="21"/>
            <w:u w:val="single"/>
            <w:lang w:eastAsia="de-CH"/>
          </w:rPr>
          <w:t xml:space="preserve"> 2015 (x64)</w:t>
        </w:r>
      </w:hyperlink>
    </w:p>
    <w:p w14:paraId="532C182D" w14:textId="77777777" w:rsidR="00EC61D7" w:rsidRPr="00202B34" w:rsidRDefault="00453865" w:rsidP="00EC61D7">
      <w:pPr>
        <w:pStyle w:val="ListParagraph"/>
        <w:numPr>
          <w:ilvl w:val="1"/>
          <w:numId w:val="29"/>
        </w:numPr>
        <w:spacing w:after="160"/>
      </w:pPr>
      <w:hyperlink r:id="rId106" w:history="1">
        <w:r w:rsidR="00EC61D7" w:rsidRPr="00202B34">
          <w:rPr>
            <w:rFonts w:ascii="Arial" w:eastAsia="Times New Roman" w:hAnsi="Arial" w:cs="Arial"/>
            <w:sz w:val="21"/>
            <w:szCs w:val="21"/>
            <w:u w:val="single"/>
            <w:lang w:eastAsia="de-CH"/>
          </w:rPr>
          <w:t xml:space="preserve">Visual C ++ </w:t>
        </w:r>
        <w:proofErr w:type="spellStart"/>
        <w:r w:rsidR="00EC61D7" w:rsidRPr="00202B34">
          <w:rPr>
            <w:rFonts w:ascii="Arial" w:eastAsia="Times New Roman" w:hAnsi="Arial" w:cs="Arial"/>
            <w:sz w:val="21"/>
            <w:szCs w:val="21"/>
            <w:u w:val="single"/>
            <w:lang w:eastAsia="de-CH"/>
          </w:rPr>
          <w:t>Redistributable</w:t>
        </w:r>
        <w:proofErr w:type="spellEnd"/>
        <w:r w:rsidR="00EC61D7" w:rsidRPr="00202B34">
          <w:rPr>
            <w:rFonts w:ascii="Arial" w:eastAsia="Times New Roman" w:hAnsi="Arial" w:cs="Arial"/>
            <w:sz w:val="21"/>
            <w:szCs w:val="21"/>
            <w:u w:val="single"/>
            <w:lang w:eastAsia="de-CH"/>
          </w:rPr>
          <w:t xml:space="preserve"> 2017 (x86)</w:t>
        </w:r>
      </w:hyperlink>
    </w:p>
    <w:p w14:paraId="5DA856EE" w14:textId="77777777" w:rsidR="00EC61D7" w:rsidRPr="00202B34" w:rsidRDefault="00453865" w:rsidP="00EC61D7">
      <w:pPr>
        <w:pStyle w:val="ListParagraph"/>
        <w:numPr>
          <w:ilvl w:val="1"/>
          <w:numId w:val="29"/>
        </w:numPr>
        <w:spacing w:after="160"/>
      </w:pPr>
      <w:hyperlink r:id="rId107" w:history="1">
        <w:r w:rsidR="00EC61D7" w:rsidRPr="00202B34">
          <w:rPr>
            <w:rFonts w:ascii="Arial" w:eastAsia="Times New Roman" w:hAnsi="Arial" w:cs="Arial"/>
            <w:sz w:val="21"/>
            <w:szCs w:val="21"/>
            <w:u w:val="single"/>
            <w:lang w:eastAsia="de-CH"/>
          </w:rPr>
          <w:t xml:space="preserve">Visual C ++ </w:t>
        </w:r>
        <w:proofErr w:type="spellStart"/>
        <w:r w:rsidR="00EC61D7" w:rsidRPr="00202B34">
          <w:rPr>
            <w:rFonts w:ascii="Arial" w:eastAsia="Times New Roman" w:hAnsi="Arial" w:cs="Arial"/>
            <w:sz w:val="21"/>
            <w:szCs w:val="21"/>
            <w:u w:val="single"/>
            <w:lang w:eastAsia="de-CH"/>
          </w:rPr>
          <w:t>Redistributable</w:t>
        </w:r>
        <w:proofErr w:type="spellEnd"/>
        <w:r w:rsidR="00EC61D7" w:rsidRPr="00202B34">
          <w:rPr>
            <w:rFonts w:ascii="Arial" w:eastAsia="Times New Roman" w:hAnsi="Arial" w:cs="Arial"/>
            <w:sz w:val="21"/>
            <w:szCs w:val="21"/>
            <w:u w:val="single"/>
            <w:lang w:eastAsia="de-CH"/>
          </w:rPr>
          <w:t xml:space="preserve"> 2017 (x64)</w:t>
        </w:r>
      </w:hyperlink>
    </w:p>
    <w:p w14:paraId="1E1BC779" w14:textId="77777777" w:rsidR="00EC61D7" w:rsidRPr="00202B34" w:rsidRDefault="00EC61D7" w:rsidP="00EC61D7">
      <w:r w:rsidRPr="00202B34">
        <w:br w:type="page"/>
      </w:r>
    </w:p>
    <w:p w14:paraId="2AC02CB9" w14:textId="77777777" w:rsidR="00EC61D7" w:rsidRPr="00202B34" w:rsidRDefault="00EC61D7" w:rsidP="00EC61D7">
      <w:pPr>
        <w:pStyle w:val="ListParagraph"/>
        <w:numPr>
          <w:ilvl w:val="0"/>
          <w:numId w:val="29"/>
        </w:numPr>
        <w:spacing w:after="160"/>
      </w:pPr>
      <w:r w:rsidRPr="00202B34">
        <w:lastRenderedPageBreak/>
        <w:t>Falls bei der automatischen Einrichtung Probleme aufgetreten sind, müssen die Umgebungsvariablen manuell eingerichtet werden:</w:t>
      </w:r>
    </w:p>
    <w:p w14:paraId="29807ECA" w14:textId="77777777" w:rsidR="00EC61D7" w:rsidRPr="00202B34" w:rsidRDefault="00EC61D7" w:rsidP="00EC61D7">
      <w:pPr>
        <w:pStyle w:val="ListParagraph"/>
        <w:numPr>
          <w:ilvl w:val="1"/>
          <w:numId w:val="29"/>
        </w:numPr>
        <w:spacing w:after="160"/>
      </w:pPr>
      <w:r w:rsidRPr="00202B34">
        <w:t>Zum Control Panel navigieren</w:t>
      </w:r>
    </w:p>
    <w:p w14:paraId="418CCD18" w14:textId="77777777" w:rsidR="00EC61D7" w:rsidRPr="00202B34" w:rsidRDefault="00EC61D7" w:rsidP="00EC61D7">
      <w:pPr>
        <w:pStyle w:val="ListParagraph"/>
        <w:numPr>
          <w:ilvl w:val="1"/>
          <w:numId w:val="29"/>
        </w:numPr>
        <w:spacing w:after="160"/>
      </w:pPr>
      <w:r w:rsidRPr="00202B34">
        <w:t>System auswählen</w:t>
      </w:r>
    </w:p>
    <w:p w14:paraId="51A4F705" w14:textId="77777777" w:rsidR="00EC61D7" w:rsidRPr="00202B34" w:rsidRDefault="00EC61D7" w:rsidP="00EC61D7">
      <w:pPr>
        <w:pStyle w:val="ListParagraph"/>
        <w:numPr>
          <w:ilvl w:val="1"/>
          <w:numId w:val="29"/>
        </w:numPr>
        <w:spacing w:after="160"/>
      </w:pPr>
      <w:proofErr w:type="spellStart"/>
      <w:r w:rsidRPr="00202B34">
        <w:t>Advanced</w:t>
      </w:r>
      <w:proofErr w:type="spellEnd"/>
      <w:r w:rsidRPr="00202B34">
        <w:t xml:space="preserve"> </w:t>
      </w:r>
      <w:proofErr w:type="spellStart"/>
      <w:r w:rsidRPr="00202B34">
        <w:t>system</w:t>
      </w:r>
      <w:proofErr w:type="spellEnd"/>
      <w:r w:rsidRPr="00202B34">
        <w:t xml:space="preserve"> </w:t>
      </w:r>
      <w:proofErr w:type="spellStart"/>
      <w:r w:rsidRPr="00202B34">
        <w:t>settings</w:t>
      </w:r>
      <w:proofErr w:type="spellEnd"/>
      <w:r w:rsidRPr="00202B34">
        <w:t xml:space="preserve"> auswählen</w:t>
      </w:r>
    </w:p>
    <w:p w14:paraId="40A56AD6" w14:textId="77777777" w:rsidR="00EC61D7" w:rsidRPr="00202B34" w:rsidRDefault="00EC61D7" w:rsidP="00EC61D7">
      <w:pPr>
        <w:pStyle w:val="ListParagraph"/>
        <w:numPr>
          <w:ilvl w:val="1"/>
          <w:numId w:val="29"/>
        </w:numPr>
        <w:spacing w:after="160"/>
      </w:pPr>
      <w:r w:rsidRPr="00202B34">
        <w:t>Auf den Button «</w:t>
      </w:r>
      <w:proofErr w:type="spellStart"/>
      <w:r w:rsidRPr="00202B34">
        <w:t>Enviroment</w:t>
      </w:r>
      <w:proofErr w:type="spellEnd"/>
      <w:r w:rsidRPr="00202B34">
        <w:t xml:space="preserve"> Variables» auswählen</w:t>
      </w:r>
    </w:p>
    <w:p w14:paraId="25005C6D" w14:textId="77777777" w:rsidR="00EC61D7" w:rsidRPr="00202B34" w:rsidRDefault="00EC61D7" w:rsidP="00EC61D7">
      <w:pPr>
        <w:pStyle w:val="ListParagraph"/>
        <w:numPr>
          <w:ilvl w:val="1"/>
          <w:numId w:val="29"/>
        </w:numPr>
        <w:spacing w:after="160"/>
      </w:pPr>
      <w:r w:rsidRPr="00202B34">
        <w:t>Unter System variables auf den Button «New…» klicken</w:t>
      </w:r>
    </w:p>
    <w:p w14:paraId="19E67C6B" w14:textId="77777777" w:rsidR="00EC61D7" w:rsidRPr="00202B34" w:rsidRDefault="00EC61D7" w:rsidP="00EC61D7">
      <w:pPr>
        <w:pStyle w:val="ListParagraph"/>
        <w:numPr>
          <w:ilvl w:val="1"/>
          <w:numId w:val="29"/>
        </w:numPr>
        <w:spacing w:after="160"/>
      </w:pPr>
      <w:r w:rsidRPr="00202B34">
        <w:t xml:space="preserve">Als Variable </w:t>
      </w:r>
      <w:proofErr w:type="spellStart"/>
      <w:r w:rsidRPr="00202B34">
        <w:t>name</w:t>
      </w:r>
      <w:proofErr w:type="spellEnd"/>
      <w:r w:rsidRPr="00202B34">
        <w:t xml:space="preserve"> </w:t>
      </w:r>
      <w:r w:rsidRPr="00202B34">
        <w:rPr>
          <w:b/>
        </w:rPr>
        <w:t xml:space="preserve">NUITRACK_HOME </w:t>
      </w:r>
      <w:r w:rsidRPr="00202B34">
        <w:t>und aus Value den Installationspfad definieren</w:t>
      </w:r>
    </w:p>
    <w:p w14:paraId="3A3FDEE7" w14:textId="77777777" w:rsidR="00EC61D7" w:rsidRPr="00202B34" w:rsidRDefault="00EC61D7" w:rsidP="00EC61D7">
      <w:pPr>
        <w:pStyle w:val="ListParagraph"/>
        <w:ind w:left="1440"/>
      </w:pPr>
      <w:r w:rsidRPr="00202B34">
        <w:rPr>
          <w:noProof/>
        </w:rPr>
        <w:drawing>
          <wp:inline distT="0" distB="0" distL="0" distR="0" wp14:anchorId="1E748F96" wp14:editId="78B524DC">
            <wp:extent cx="4724400" cy="1333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72012" cy="1347126"/>
                    </a:xfrm>
                    <a:prstGeom prst="rect">
                      <a:avLst/>
                    </a:prstGeom>
                  </pic:spPr>
                </pic:pic>
              </a:graphicData>
            </a:graphic>
          </wp:inline>
        </w:drawing>
      </w:r>
    </w:p>
    <w:p w14:paraId="3F570914" w14:textId="77777777" w:rsidR="00EC61D7" w:rsidRPr="00202B34" w:rsidRDefault="00EC61D7" w:rsidP="00EC61D7">
      <w:pPr>
        <w:pStyle w:val="ListParagraph"/>
        <w:numPr>
          <w:ilvl w:val="1"/>
          <w:numId w:val="29"/>
        </w:numPr>
        <w:spacing w:after="160"/>
      </w:pPr>
      <w:r w:rsidRPr="00202B34">
        <w:t>Fertig</w:t>
      </w:r>
    </w:p>
    <w:p w14:paraId="090410D9" w14:textId="77777777" w:rsidR="00EC61D7" w:rsidRPr="00EC61D7" w:rsidRDefault="00EC61D7" w:rsidP="00EC61D7">
      <w:pPr>
        <w:pStyle w:val="Heading1"/>
        <w:numPr>
          <w:ilvl w:val="0"/>
          <w:numId w:val="0"/>
        </w:numPr>
        <w:spacing w:line="360" w:lineRule="auto"/>
        <w:ind w:left="360" w:hanging="360"/>
        <w:rPr>
          <w:sz w:val="24"/>
        </w:rPr>
      </w:pPr>
      <w:bookmarkStart w:id="134" w:name="_Toc29928048"/>
      <w:proofErr w:type="spellStart"/>
      <w:r w:rsidRPr="00EC61D7">
        <w:rPr>
          <w:sz w:val="24"/>
        </w:rPr>
        <w:t>Nuitrack</w:t>
      </w:r>
      <w:proofErr w:type="spellEnd"/>
      <w:r w:rsidRPr="00EC61D7">
        <w:rPr>
          <w:sz w:val="24"/>
        </w:rPr>
        <w:t xml:space="preserve"> Lizenzaktivierung</w:t>
      </w:r>
      <w:bookmarkEnd w:id="134"/>
    </w:p>
    <w:p w14:paraId="7C06FA5E" w14:textId="77777777" w:rsidR="00EC61D7" w:rsidRPr="00202B34" w:rsidRDefault="00EC61D7" w:rsidP="00EC61D7">
      <w:r w:rsidRPr="00202B34">
        <w:t xml:space="preserve">In einem letzten Schritt muss die Lizenz noch aktiviert werden. Folgende Lizenzen sind für </w:t>
      </w:r>
      <w:proofErr w:type="spellStart"/>
      <w:r w:rsidRPr="00202B34">
        <w:t>Nuitrack</w:t>
      </w:r>
      <w:proofErr w:type="spellEnd"/>
      <w:r w:rsidRPr="00202B34">
        <w:t xml:space="preserve"> verfügbar: </w:t>
      </w:r>
      <w:hyperlink r:id="rId109" w:anchor="pricing" w:history="1">
        <w:r w:rsidRPr="00202B34">
          <w:rPr>
            <w:rStyle w:val="Hyperlink"/>
            <w:color w:val="auto"/>
          </w:rPr>
          <w:t>https://nuitrack.com/#pricing</w:t>
        </w:r>
      </w:hyperlink>
    </w:p>
    <w:p w14:paraId="32BFE86D" w14:textId="77777777" w:rsidR="00EC61D7" w:rsidRPr="00202B34" w:rsidRDefault="00EC61D7" w:rsidP="00EC61D7">
      <w:pPr>
        <w:pStyle w:val="ListParagraph"/>
        <w:numPr>
          <w:ilvl w:val="0"/>
          <w:numId w:val="30"/>
        </w:numPr>
        <w:spacing w:after="160"/>
        <w:jc w:val="left"/>
      </w:pPr>
      <w:r w:rsidRPr="00202B34">
        <w:t xml:space="preserve">Zum Aktivierungstool navigieren </w:t>
      </w:r>
    </w:p>
    <w:p w14:paraId="0744763E" w14:textId="77777777" w:rsidR="00EC61D7" w:rsidRPr="00202B34" w:rsidRDefault="00EC61D7" w:rsidP="00EC61D7">
      <w:pPr>
        <w:pStyle w:val="ListParagraph"/>
      </w:pPr>
      <w:r w:rsidRPr="00202B34">
        <w:t>(C:\Program Files\</w:t>
      </w:r>
      <w:proofErr w:type="spellStart"/>
      <w:r w:rsidRPr="00202B34">
        <w:t>Nuitrack</w:t>
      </w:r>
      <w:proofErr w:type="spellEnd"/>
      <w:r w:rsidRPr="00202B34">
        <w:t>\</w:t>
      </w:r>
      <w:proofErr w:type="spellStart"/>
      <w:r w:rsidRPr="00202B34">
        <w:t>nuitrack</w:t>
      </w:r>
      <w:proofErr w:type="spellEnd"/>
      <w:r w:rsidRPr="00202B34">
        <w:t>\</w:t>
      </w:r>
      <w:proofErr w:type="spellStart"/>
      <w:r w:rsidRPr="00202B34">
        <w:t>nuitrack</w:t>
      </w:r>
      <w:proofErr w:type="spellEnd"/>
      <w:r w:rsidRPr="00202B34">
        <w:t>\</w:t>
      </w:r>
      <w:proofErr w:type="spellStart"/>
      <w:r w:rsidRPr="00202B34">
        <w:t>activation_tool</w:t>
      </w:r>
      <w:proofErr w:type="spellEnd"/>
      <w:r w:rsidRPr="00202B34">
        <w:t>)</w:t>
      </w:r>
    </w:p>
    <w:p w14:paraId="6878D76D" w14:textId="77777777" w:rsidR="00EC61D7" w:rsidRPr="00202B34" w:rsidRDefault="00EC61D7" w:rsidP="00EC61D7">
      <w:pPr>
        <w:pStyle w:val="ListParagraph"/>
        <w:numPr>
          <w:ilvl w:val="0"/>
          <w:numId w:val="30"/>
        </w:numPr>
        <w:spacing w:after="160"/>
        <w:jc w:val="left"/>
      </w:pPr>
      <w:r w:rsidRPr="00202B34">
        <w:t>Nuitrack.exe starten</w:t>
      </w:r>
    </w:p>
    <w:p w14:paraId="7EED658F" w14:textId="77777777" w:rsidR="00EC61D7" w:rsidRPr="00202B34" w:rsidRDefault="00EC61D7" w:rsidP="00EC61D7">
      <w:pPr>
        <w:pStyle w:val="ListParagraph"/>
        <w:numPr>
          <w:ilvl w:val="0"/>
          <w:numId w:val="30"/>
        </w:numPr>
        <w:spacing w:after="160"/>
        <w:jc w:val="left"/>
      </w:pPr>
      <w:proofErr w:type="spellStart"/>
      <w:r w:rsidRPr="00202B34">
        <w:t>RealSense</w:t>
      </w:r>
      <w:proofErr w:type="spellEnd"/>
      <w:r w:rsidRPr="00202B34">
        <w:t xml:space="preserve"> anschliessen und auf den Button «</w:t>
      </w:r>
      <w:proofErr w:type="spellStart"/>
      <w:r w:rsidRPr="00202B34">
        <w:t>Compatibility</w:t>
      </w:r>
      <w:proofErr w:type="spellEnd"/>
      <w:r w:rsidRPr="00202B34">
        <w:t xml:space="preserve"> </w:t>
      </w:r>
      <w:proofErr w:type="spellStart"/>
      <w:r w:rsidRPr="00202B34">
        <w:t>test</w:t>
      </w:r>
      <w:proofErr w:type="spellEnd"/>
      <w:r w:rsidRPr="00202B34">
        <w:t>» klicken</w:t>
      </w:r>
    </w:p>
    <w:p w14:paraId="745E0D8A" w14:textId="77777777" w:rsidR="00EC61D7" w:rsidRPr="00202B34" w:rsidRDefault="00EC61D7" w:rsidP="00EC61D7">
      <w:pPr>
        <w:pStyle w:val="ListParagraph"/>
        <w:numPr>
          <w:ilvl w:val="0"/>
          <w:numId w:val="30"/>
        </w:numPr>
        <w:spacing w:after="160"/>
        <w:jc w:val="left"/>
      </w:pPr>
      <w:r w:rsidRPr="00202B34">
        <w:t>Lizenz Key eintippen</w:t>
      </w:r>
    </w:p>
    <w:p w14:paraId="573A6B3B" w14:textId="77777777" w:rsidR="00EC61D7" w:rsidRPr="00202B34" w:rsidRDefault="00EC61D7" w:rsidP="00EC61D7">
      <w:pPr>
        <w:pStyle w:val="ListParagraph"/>
        <w:numPr>
          <w:ilvl w:val="0"/>
          <w:numId w:val="30"/>
        </w:numPr>
        <w:spacing w:after="160"/>
        <w:jc w:val="left"/>
      </w:pPr>
      <w:r w:rsidRPr="00202B34">
        <w:t>Auf den Button «Activate» klicken</w:t>
      </w:r>
    </w:p>
    <w:p w14:paraId="3518E8E6" w14:textId="3D2FD224" w:rsidR="00EC61D7" w:rsidRDefault="00EC61D7" w:rsidP="00EC61D7">
      <w:pPr>
        <w:rPr>
          <w:rStyle w:val="Hyperlink"/>
          <w:color w:val="auto"/>
          <w:lang w:val="fr-CH"/>
        </w:rPr>
      </w:pPr>
      <w:proofErr w:type="gramStart"/>
      <w:r w:rsidRPr="00202B34">
        <w:rPr>
          <w:lang w:val="fr-CH"/>
        </w:rPr>
        <w:t>Quelle:</w:t>
      </w:r>
      <w:proofErr w:type="gramEnd"/>
      <w:r w:rsidRPr="00202B34">
        <w:rPr>
          <w:lang w:val="fr-CH"/>
        </w:rPr>
        <w:t xml:space="preserve"> </w:t>
      </w:r>
      <w:hyperlink r:id="rId110" w:history="1">
        <w:r w:rsidRPr="00202B34">
          <w:rPr>
            <w:rStyle w:val="Hyperlink"/>
            <w:color w:val="auto"/>
            <w:lang w:val="fr-CH"/>
          </w:rPr>
          <w:t>http://download.3divi.com/Nuitrack/doc/Installation_page.html</w:t>
        </w:r>
      </w:hyperlink>
    </w:p>
    <w:p w14:paraId="6E9D773B" w14:textId="77777777" w:rsidR="00EC61D7" w:rsidRDefault="00EC61D7">
      <w:pPr>
        <w:spacing w:line="240" w:lineRule="auto"/>
        <w:jc w:val="left"/>
        <w:rPr>
          <w:rStyle w:val="Hyperlink"/>
          <w:color w:val="auto"/>
          <w:lang w:val="fr-CH"/>
        </w:rPr>
      </w:pPr>
      <w:r>
        <w:rPr>
          <w:rStyle w:val="Hyperlink"/>
          <w:color w:val="auto"/>
          <w:lang w:val="fr-CH"/>
        </w:rPr>
        <w:br w:type="page"/>
      </w:r>
    </w:p>
    <w:p w14:paraId="65955014" w14:textId="5E571B6E" w:rsidR="00EC61D7" w:rsidRPr="00202B34" w:rsidRDefault="00EC61D7" w:rsidP="00EC61D7">
      <w:pPr>
        <w:pStyle w:val="Heading1"/>
        <w:numPr>
          <w:ilvl w:val="0"/>
          <w:numId w:val="0"/>
        </w:numPr>
        <w:ind w:left="360" w:hanging="360"/>
      </w:pPr>
      <w:bookmarkStart w:id="135" w:name="_Toc29928049"/>
      <w:r>
        <w:lastRenderedPageBreak/>
        <w:t>C. Inhalt</w:t>
      </w:r>
      <w:r w:rsidR="00536FDD">
        <w:t xml:space="preserve"> des USB-Stick</w:t>
      </w:r>
      <w:bookmarkEnd w:id="135"/>
    </w:p>
    <w:p w14:paraId="1CB09423" w14:textId="4EC43296" w:rsidR="00414CA2" w:rsidRDefault="00EC61D7" w:rsidP="00EC61D7">
      <w:r w:rsidRPr="00EC61D7">
        <w:t>Auf dem beigelegten USB-</w:t>
      </w:r>
      <w:r>
        <w:t>Stick befindet sich folgender Inhalt:</w:t>
      </w:r>
    </w:p>
    <w:p w14:paraId="57D58659" w14:textId="09B81B17" w:rsidR="00536FDD" w:rsidRDefault="00536FDD" w:rsidP="00536FDD">
      <w:pPr>
        <w:pStyle w:val="ListParagraph"/>
        <w:numPr>
          <w:ilvl w:val="0"/>
          <w:numId w:val="32"/>
        </w:numPr>
      </w:pPr>
      <w:r>
        <w:t>Source</w:t>
      </w:r>
    </w:p>
    <w:p w14:paraId="765CC939" w14:textId="56529AB7" w:rsidR="00536FDD" w:rsidRDefault="00536FDD" w:rsidP="00536FDD">
      <w:pPr>
        <w:pStyle w:val="ListParagraph"/>
        <w:numPr>
          <w:ilvl w:val="1"/>
          <w:numId w:val="32"/>
        </w:numPr>
      </w:pPr>
      <w:r>
        <w:t>Virtual Window TV</w:t>
      </w:r>
    </w:p>
    <w:p w14:paraId="3A063A91" w14:textId="2E3173A0" w:rsidR="00536FDD" w:rsidRDefault="00536FDD" w:rsidP="00536FDD">
      <w:pPr>
        <w:pStyle w:val="ListParagraph"/>
        <w:numPr>
          <w:ilvl w:val="1"/>
          <w:numId w:val="32"/>
        </w:numPr>
      </w:pPr>
      <w:r>
        <w:t>FindHomography MatLab</w:t>
      </w:r>
    </w:p>
    <w:p w14:paraId="3A2D7C2B" w14:textId="5C5EC15F" w:rsidR="00536FDD" w:rsidRDefault="00536FDD" w:rsidP="00536FDD">
      <w:pPr>
        <w:pStyle w:val="ListParagraph"/>
        <w:numPr>
          <w:ilvl w:val="1"/>
          <w:numId w:val="32"/>
        </w:numPr>
      </w:pPr>
      <w:r>
        <w:t>FindHomography C#</w:t>
      </w:r>
    </w:p>
    <w:p w14:paraId="3A2D4915" w14:textId="61F5C460" w:rsidR="00536FDD" w:rsidRDefault="00536FDD" w:rsidP="00536FDD">
      <w:pPr>
        <w:pStyle w:val="ListParagraph"/>
        <w:numPr>
          <w:ilvl w:val="0"/>
          <w:numId w:val="32"/>
        </w:numPr>
      </w:pPr>
      <w:r>
        <w:t>Dokumentation</w:t>
      </w:r>
    </w:p>
    <w:p w14:paraId="2C7B7044" w14:textId="136BE0BA" w:rsidR="00536FDD" w:rsidRDefault="00536FDD" w:rsidP="00536FDD">
      <w:pPr>
        <w:pStyle w:val="ListParagraph"/>
        <w:numPr>
          <w:ilvl w:val="0"/>
          <w:numId w:val="32"/>
        </w:numPr>
      </w:pPr>
      <w:r>
        <w:t>Film</w:t>
      </w:r>
    </w:p>
    <w:p w14:paraId="6808552B" w14:textId="0D71F724" w:rsidR="00536FDD" w:rsidRPr="00EC61D7" w:rsidRDefault="00536FDD" w:rsidP="00536FDD">
      <w:pPr>
        <w:pStyle w:val="ListParagraph"/>
        <w:numPr>
          <w:ilvl w:val="0"/>
          <w:numId w:val="32"/>
        </w:numPr>
      </w:pPr>
      <w:r>
        <w:t>Poster</w:t>
      </w:r>
    </w:p>
    <w:sectPr w:rsidR="00536FDD" w:rsidRPr="00EC61D7" w:rsidSect="00FD780A">
      <w:pgSz w:w="11906" w:h="16838" w:code="9"/>
      <w:pgMar w:top="1702" w:right="1435" w:bottom="1135" w:left="1004"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2CA8F" w14:textId="77777777" w:rsidR="00453865" w:rsidRDefault="00453865" w:rsidP="006312E0">
      <w:pPr>
        <w:spacing w:line="240" w:lineRule="auto"/>
      </w:pPr>
      <w:r>
        <w:separator/>
      </w:r>
    </w:p>
  </w:endnote>
  <w:endnote w:type="continuationSeparator" w:id="0">
    <w:p w14:paraId="055ECBBD" w14:textId="77777777" w:rsidR="00453865" w:rsidRDefault="00453865"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896258"/>
      <w:docPartObj>
        <w:docPartGallery w:val="Page Numbers (Bottom of Page)"/>
        <w:docPartUnique/>
      </w:docPartObj>
    </w:sdtPr>
    <w:sdtEndPr>
      <w:rPr>
        <w:noProof/>
      </w:rPr>
    </w:sdtEndPr>
    <w:sdtContent>
      <w:p w14:paraId="2CA8E165" w14:textId="5241A54A" w:rsidR="00124F81" w:rsidRDefault="00124F81">
        <w:pPr>
          <w:pStyle w:val="Footer"/>
        </w:pPr>
        <w:r>
          <w:t xml:space="preserve">Virtual </w:t>
        </w:r>
        <w:proofErr w:type="spellStart"/>
        <w:r>
          <w:t>Window</w:t>
        </w:r>
        <w:proofErr w:type="spellEnd"/>
        <w:r>
          <w:t xml:space="preserve"> TV, Version 1.0, 16.01.2020</w:t>
        </w:r>
        <w:r>
          <w:tab/>
        </w:r>
        <w:r>
          <w:tab/>
        </w:r>
        <w:r>
          <w:fldChar w:fldCharType="begin"/>
        </w:r>
        <w:r>
          <w:instrText xml:space="preserve"> PAGE   \* MERGEFORMAT </w:instrText>
        </w:r>
        <w:r>
          <w:fldChar w:fldCharType="separate"/>
        </w:r>
        <w:r>
          <w:t>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C60DE" w14:textId="77777777" w:rsidR="00C0679A" w:rsidRPr="00802E50" w:rsidRDefault="00C0679A" w:rsidP="00CA541A">
    <w:pPr>
      <w:pStyle w:val="Footer"/>
      <w:spacing w:before="300"/>
      <w:rPr>
        <w:color w:val="697D91"/>
      </w:rPr>
    </w:pPr>
    <w:r w:rsidRPr="00052655">
      <w:rPr>
        <w:noProof/>
        <w:color w:val="697D91"/>
        <w:lang w:eastAsia="de-CH"/>
      </w:rPr>
      <mc:AlternateContent>
        <mc:Choice Requires="wps">
          <w:drawing>
            <wp:anchor distT="0" distB="0" distL="114300" distR="114300" simplePos="0" relativeHeight="251658240" behindDoc="0" locked="0" layoutInCell="1" allowOverlap="0" wp14:anchorId="7E6CBA13" wp14:editId="2C2B6869">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D8533" w14:textId="77777777" w:rsidR="00C0679A" w:rsidRPr="00226988" w:rsidRDefault="00C0679A" w:rsidP="006D6738">
                          <w:pPr>
                            <w:jc w:val="right"/>
                            <w:rPr>
                              <w:color w:val="697D91"/>
                              <w:sz w:val="16"/>
                            </w:rPr>
                          </w:pPr>
                          <w:r w:rsidRPr="00226988">
                            <w:rPr>
                              <w:color w:val="697D91"/>
                              <w:sz w:val="16"/>
                            </w:rPr>
                            <w:fldChar w:fldCharType="begin"/>
                          </w:r>
                          <w:r w:rsidRPr="00226988">
                            <w:rPr>
                              <w:color w:val="697D91"/>
                              <w:sz w:val="16"/>
                            </w:rPr>
                            <w:instrText xml:space="preserve"> PAGE   \* MERGEFORMAT </w:instrText>
                          </w:r>
                          <w:r w:rsidRPr="00226988">
                            <w:rPr>
                              <w:color w:val="697D91"/>
                              <w:sz w:val="16"/>
                            </w:rPr>
                            <w:fldChar w:fldCharType="separate"/>
                          </w:r>
                          <w:r w:rsidRPr="00226988">
                            <w:rPr>
                              <w:color w:val="697D91"/>
                              <w:sz w:val="16"/>
                            </w:rPr>
                            <w:t>2</w:t>
                          </w:r>
                          <w:r w:rsidRPr="00226988">
                            <w:rPr>
                              <w:color w:val="697D91"/>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CBA13" id="_x0000_t202" coordsize="21600,21600" o:spt="202" path="m,l,21600r21600,l21600,xe">
              <v:stroke joinstyle="miter"/>
              <v:path gradientshapeok="t" o:connecttype="rect"/>
            </v:shapetype>
            <v:shape id="_x0000_s1041" type="#_x0000_t202" style="position:absolute;left:0;text-align:left;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144D8533" w14:textId="77777777" w:rsidR="00C0679A" w:rsidRPr="00226988" w:rsidRDefault="00C0679A" w:rsidP="006D6738">
                    <w:pPr>
                      <w:jc w:val="right"/>
                      <w:rPr>
                        <w:color w:val="697D91"/>
                        <w:sz w:val="16"/>
                      </w:rPr>
                    </w:pPr>
                    <w:r w:rsidRPr="00226988">
                      <w:rPr>
                        <w:color w:val="697D91"/>
                        <w:sz w:val="16"/>
                      </w:rPr>
                      <w:fldChar w:fldCharType="begin"/>
                    </w:r>
                    <w:r w:rsidRPr="00226988">
                      <w:rPr>
                        <w:color w:val="697D91"/>
                        <w:sz w:val="16"/>
                      </w:rPr>
                      <w:instrText xml:space="preserve"> PAGE   \* MERGEFORMAT </w:instrText>
                    </w:r>
                    <w:r w:rsidRPr="00226988">
                      <w:rPr>
                        <w:color w:val="697D91"/>
                        <w:sz w:val="16"/>
                      </w:rPr>
                      <w:fldChar w:fldCharType="separate"/>
                    </w:r>
                    <w:r w:rsidRPr="00226988">
                      <w:rPr>
                        <w:color w:val="697D91"/>
                        <w:sz w:val="16"/>
                      </w:rPr>
                      <w:t>2</w:t>
                    </w:r>
                    <w:r w:rsidRPr="00226988">
                      <w:rPr>
                        <w:color w:val="697D91"/>
                        <w:sz w:val="16"/>
                      </w:rPr>
                      <w:fldChar w:fldCharType="end"/>
                    </w:r>
                  </w:p>
                </w:txbxContent>
              </v:textbox>
              <w10:wrap type="square" anchorx="page" anchory="page"/>
            </v:shape>
          </w:pict>
        </mc:Fallback>
      </mc:AlternateContent>
    </w:r>
    <w:r>
      <w:rPr>
        <w:color w:val="697D91"/>
      </w:rPr>
      <w:t xml:space="preserve">Virtual </w:t>
    </w:r>
    <w:proofErr w:type="spellStart"/>
    <w:r>
      <w:rPr>
        <w:color w:val="697D91"/>
      </w:rPr>
      <w:t>Window</w:t>
    </w:r>
    <w:proofErr w:type="spellEnd"/>
    <w:r>
      <w:rPr>
        <w:color w:val="697D91"/>
      </w:rPr>
      <w:t xml:space="preserve"> TV, Version 1.0, 16.01.2020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33EE1" w14:textId="77777777" w:rsidR="00C0679A" w:rsidRPr="007F79F4" w:rsidRDefault="00C0679A">
    <w:pPr>
      <w:pStyle w:val="Footer"/>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380351"/>
      <w:docPartObj>
        <w:docPartGallery w:val="Page Numbers (Bottom of Page)"/>
        <w:docPartUnique/>
      </w:docPartObj>
    </w:sdtPr>
    <w:sdtEndPr>
      <w:rPr>
        <w:noProof/>
      </w:rPr>
    </w:sdtEndPr>
    <w:sdtContent>
      <w:p w14:paraId="7E2C060F" w14:textId="774B28D0" w:rsidR="009451FF" w:rsidRPr="00683CCF" w:rsidRDefault="00683CCF" w:rsidP="00683CCF">
        <w:pPr>
          <w:pStyle w:val="Footer"/>
          <w:spacing w:before="300"/>
          <w:rPr>
            <w:color w:val="697D91"/>
          </w:rPr>
        </w:pPr>
        <w:r>
          <w:fldChar w:fldCharType="begin"/>
        </w:r>
        <w:r>
          <w:instrText xml:space="preserve"> PAGE   \* MERGEFORMAT </w:instrText>
        </w:r>
        <w:r>
          <w:fldChar w:fldCharType="separate"/>
        </w:r>
        <w:r>
          <w:rPr>
            <w:noProof/>
          </w:rPr>
          <w:t>2</w:t>
        </w:r>
        <w:r>
          <w:rPr>
            <w:noProof/>
          </w:rPr>
          <w:fldChar w:fldCharType="end"/>
        </w:r>
        <w:r>
          <w:tab/>
        </w:r>
        <w:r>
          <w:tab/>
          <w:t>Virtual</w:t>
        </w:r>
        <w:r>
          <w:rPr>
            <w:color w:val="697D91"/>
          </w:rPr>
          <w:t xml:space="preserve"> </w:t>
        </w:r>
        <w:proofErr w:type="spellStart"/>
        <w:r>
          <w:rPr>
            <w:color w:val="697D91"/>
          </w:rPr>
          <w:t>Window</w:t>
        </w:r>
        <w:proofErr w:type="spellEnd"/>
        <w:r>
          <w:rPr>
            <w:color w:val="697D91"/>
          </w:rPr>
          <w:t xml:space="preserve"> TV, Version 1.0, 16.01.2020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BD870" w14:textId="77777777" w:rsidR="00453865" w:rsidRDefault="00453865" w:rsidP="006312E0">
      <w:pPr>
        <w:spacing w:line="240" w:lineRule="auto"/>
      </w:pPr>
    </w:p>
  </w:footnote>
  <w:footnote w:type="continuationSeparator" w:id="0">
    <w:p w14:paraId="0EE19BB0" w14:textId="77777777" w:rsidR="00453865" w:rsidRDefault="00453865"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5BE1C" w14:textId="45EC1A67" w:rsidR="00C0679A" w:rsidRPr="001F1B9C" w:rsidRDefault="00C0679A" w:rsidP="007942F0">
    <w:pPr>
      <w:pStyle w:val="Header"/>
      <w:tabs>
        <w:tab w:val="clear" w:pos="4536"/>
        <w:tab w:val="clear" w:pos="9072"/>
        <w:tab w:val="left" w:pos="3013"/>
      </w:tabs>
    </w:pPr>
    <w:r>
      <w:rPr>
        <w:noProof/>
        <w:lang w:eastAsia="de-CH"/>
      </w:rPr>
      <w:drawing>
        <wp:anchor distT="0" distB="0" distL="114300" distR="114300" simplePos="0" relativeHeight="251657216" behindDoc="0" locked="1" layoutInCell="1" allowOverlap="1" wp14:anchorId="2260F49E" wp14:editId="7C9515A8">
          <wp:simplePos x="0" y="0"/>
          <wp:positionH relativeFrom="page">
            <wp:posOffset>875030</wp:posOffset>
          </wp:positionH>
          <wp:positionV relativeFrom="page">
            <wp:posOffset>417830</wp:posOffset>
          </wp:positionV>
          <wp:extent cx="509270" cy="755015"/>
          <wp:effectExtent l="0" t="0" r="0" b="0"/>
          <wp:wrapNone/>
          <wp:docPr id="2"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41146" w14:textId="77777777" w:rsidR="00C0679A" w:rsidRDefault="00C0679A" w:rsidP="004F7B96">
    <w:pPr>
      <w:pStyle w:val="Header"/>
      <w:spacing w:after="1900"/>
    </w:pPr>
    <w:r>
      <w:rPr>
        <w:noProof/>
        <w:lang w:eastAsia="de-CH"/>
      </w:rPr>
      <w:drawing>
        <wp:anchor distT="0" distB="0" distL="114300" distR="114300" simplePos="0" relativeHeight="251659264" behindDoc="0" locked="1" layoutInCell="1" allowOverlap="1" wp14:anchorId="18514137" wp14:editId="003F8FE2">
          <wp:simplePos x="0" y="0"/>
          <wp:positionH relativeFrom="page">
            <wp:posOffset>875030</wp:posOffset>
          </wp:positionH>
          <wp:positionV relativeFrom="page">
            <wp:posOffset>421005</wp:posOffset>
          </wp:positionV>
          <wp:extent cx="509270" cy="755015"/>
          <wp:effectExtent l="0" t="0" r="0" b="0"/>
          <wp:wrapNone/>
          <wp:docPr id="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217F8DB9" wp14:editId="6F3AB32F">
          <wp:simplePos x="0" y="0"/>
          <wp:positionH relativeFrom="page">
            <wp:posOffset>875030</wp:posOffset>
          </wp:positionH>
          <wp:positionV relativeFrom="page">
            <wp:posOffset>417830</wp:posOffset>
          </wp:positionV>
          <wp:extent cx="509905" cy="755650"/>
          <wp:effectExtent l="0" t="0" r="0" b="0"/>
          <wp:wrapNone/>
          <wp:docPr id="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DE22C" w14:textId="5DA22C33" w:rsidR="00D62562" w:rsidRDefault="00D62562" w:rsidP="004F7B96">
    <w:pPr>
      <w:pStyle w:val="Header"/>
      <w:spacing w:after="1900"/>
    </w:pPr>
    <w:r>
      <w:rPr>
        <w:noProof/>
        <w:lang w:eastAsia="de-CH"/>
      </w:rPr>
      <w:drawing>
        <wp:anchor distT="0" distB="0" distL="114300" distR="114300" simplePos="0" relativeHeight="251661312" behindDoc="0" locked="1" layoutInCell="1" allowOverlap="1" wp14:anchorId="50BA8989" wp14:editId="126F948A">
          <wp:simplePos x="0" y="0"/>
          <wp:positionH relativeFrom="page">
            <wp:posOffset>875030</wp:posOffset>
          </wp:positionH>
          <wp:positionV relativeFrom="page">
            <wp:posOffset>417830</wp:posOffset>
          </wp:positionV>
          <wp:extent cx="509905" cy="755650"/>
          <wp:effectExtent l="0" t="0" r="0" b="0"/>
          <wp:wrapNone/>
          <wp:docPr id="1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AA5289"/>
    <w:multiLevelType w:val="hybridMultilevel"/>
    <w:tmpl w:val="56B249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B1313A"/>
    <w:multiLevelType w:val="hybridMultilevel"/>
    <w:tmpl w:val="76A623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C4533"/>
    <w:multiLevelType w:val="hybridMultilevel"/>
    <w:tmpl w:val="DC449A3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8FD600E"/>
    <w:multiLevelType w:val="hybridMultilevel"/>
    <w:tmpl w:val="8A6E12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CBD411B"/>
    <w:multiLevelType w:val="hybridMultilevel"/>
    <w:tmpl w:val="481826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EFF6124"/>
    <w:multiLevelType w:val="hybridMultilevel"/>
    <w:tmpl w:val="6E7CEE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FB7745B"/>
    <w:multiLevelType w:val="hybridMultilevel"/>
    <w:tmpl w:val="45B8FD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097DEC"/>
    <w:multiLevelType w:val="hybridMultilevel"/>
    <w:tmpl w:val="22E4F3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1D4D99"/>
    <w:multiLevelType w:val="hybridMultilevel"/>
    <w:tmpl w:val="5AB2D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297A5BAE"/>
    <w:multiLevelType w:val="hybridMultilevel"/>
    <w:tmpl w:val="BCD0F2D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60197"/>
    <w:multiLevelType w:val="hybridMultilevel"/>
    <w:tmpl w:val="34BEB2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8F6C91"/>
    <w:multiLevelType w:val="hybridMultilevel"/>
    <w:tmpl w:val="A9FCDB9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9" w15:restartNumberingAfterBreak="0">
    <w:nsid w:val="47B47A19"/>
    <w:multiLevelType w:val="hybridMultilevel"/>
    <w:tmpl w:val="E4B23D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DF503AA"/>
    <w:multiLevelType w:val="hybridMultilevel"/>
    <w:tmpl w:val="A13614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249707C"/>
    <w:multiLevelType w:val="hybridMultilevel"/>
    <w:tmpl w:val="23FE5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8FD23E6"/>
    <w:multiLevelType w:val="hybridMultilevel"/>
    <w:tmpl w:val="BFD008C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D5679D3"/>
    <w:multiLevelType w:val="hybridMultilevel"/>
    <w:tmpl w:val="57C210BC"/>
    <w:lvl w:ilvl="0" w:tplc="34FC1C42">
      <w:start w:val="16"/>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866DBC"/>
    <w:multiLevelType w:val="hybridMultilevel"/>
    <w:tmpl w:val="2B281D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B3F2BD6"/>
    <w:multiLevelType w:val="hybridMultilevel"/>
    <w:tmpl w:val="D5524D4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12F6943"/>
    <w:multiLevelType w:val="hybridMultilevel"/>
    <w:tmpl w:val="1458CAA0"/>
    <w:lvl w:ilvl="0" w:tplc="48D22704">
      <w:numFmt w:val="bullet"/>
      <w:lvlText w:val=""/>
      <w:lvlJc w:val="left"/>
      <w:pPr>
        <w:ind w:left="720" w:hanging="360"/>
      </w:pPr>
      <w:rPr>
        <w:rFonts w:ascii="Wingdings" w:eastAsiaTheme="minorHAnsi" w:hAnsi="Wingdings"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411081E"/>
    <w:multiLevelType w:val="hybridMultilevel"/>
    <w:tmpl w:val="5E8A420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4AE7548"/>
    <w:multiLevelType w:val="hybridMultilevel"/>
    <w:tmpl w:val="565A276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A710E9E"/>
    <w:multiLevelType w:val="hybridMultilevel"/>
    <w:tmpl w:val="F67EC2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4"/>
  </w:num>
  <w:num w:numId="7">
    <w:abstractNumId w:val="18"/>
  </w:num>
  <w:num w:numId="8">
    <w:abstractNumId w:val="23"/>
  </w:num>
  <w:num w:numId="9">
    <w:abstractNumId w:val="21"/>
  </w:num>
  <w:num w:numId="10">
    <w:abstractNumId w:val="5"/>
  </w:num>
  <w:num w:numId="11">
    <w:abstractNumId w:val="16"/>
  </w:num>
  <w:num w:numId="12">
    <w:abstractNumId w:val="9"/>
  </w:num>
  <w:num w:numId="13">
    <w:abstractNumId w:val="25"/>
  </w:num>
  <w:num w:numId="14">
    <w:abstractNumId w:val="29"/>
  </w:num>
  <w:num w:numId="15">
    <w:abstractNumId w:val="11"/>
  </w:num>
  <w:num w:numId="16">
    <w:abstractNumId w:val="20"/>
  </w:num>
  <w:num w:numId="17">
    <w:abstractNumId w:val="19"/>
  </w:num>
  <w:num w:numId="18">
    <w:abstractNumId w:val="10"/>
  </w:num>
  <w:num w:numId="19">
    <w:abstractNumId w:val="15"/>
  </w:num>
  <w:num w:numId="20">
    <w:abstractNumId w:val="24"/>
  </w:num>
  <w:num w:numId="21">
    <w:abstractNumId w:val="12"/>
  </w:num>
  <w:num w:numId="22">
    <w:abstractNumId w:val="6"/>
  </w:num>
  <w:num w:numId="23">
    <w:abstractNumId w:val="13"/>
  </w:num>
  <w:num w:numId="24">
    <w:abstractNumId w:val="8"/>
  </w:num>
  <w:num w:numId="25">
    <w:abstractNumId w:val="14"/>
  </w:num>
  <w:num w:numId="26">
    <w:abstractNumId w:val="28"/>
  </w:num>
  <w:num w:numId="27">
    <w:abstractNumId w:val="26"/>
  </w:num>
  <w:num w:numId="28">
    <w:abstractNumId w:val="22"/>
  </w:num>
  <w:num w:numId="29">
    <w:abstractNumId w:val="7"/>
  </w:num>
  <w:num w:numId="30">
    <w:abstractNumId w:val="27"/>
  </w:num>
  <w:num w:numId="31">
    <w:abstractNumId w:val="14"/>
  </w:num>
  <w:num w:numId="32">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E70"/>
    <w:rsid w:val="00000D70"/>
    <w:rsid w:val="00003CF0"/>
    <w:rsid w:val="00004766"/>
    <w:rsid w:val="00007590"/>
    <w:rsid w:val="000103B1"/>
    <w:rsid w:val="000112EB"/>
    <w:rsid w:val="000120B5"/>
    <w:rsid w:val="000120D2"/>
    <w:rsid w:val="00020AB9"/>
    <w:rsid w:val="000241A3"/>
    <w:rsid w:val="000257F2"/>
    <w:rsid w:val="000270CB"/>
    <w:rsid w:val="00030957"/>
    <w:rsid w:val="000313B2"/>
    <w:rsid w:val="00034479"/>
    <w:rsid w:val="00035727"/>
    <w:rsid w:val="00035EE0"/>
    <w:rsid w:val="000365A8"/>
    <w:rsid w:val="00036BF1"/>
    <w:rsid w:val="00040EF2"/>
    <w:rsid w:val="00042E10"/>
    <w:rsid w:val="00043B32"/>
    <w:rsid w:val="000452A0"/>
    <w:rsid w:val="00045C5C"/>
    <w:rsid w:val="00046106"/>
    <w:rsid w:val="00050F8D"/>
    <w:rsid w:val="00052655"/>
    <w:rsid w:val="00052EBD"/>
    <w:rsid w:val="000840E8"/>
    <w:rsid w:val="00085035"/>
    <w:rsid w:val="000860D4"/>
    <w:rsid w:val="00091629"/>
    <w:rsid w:val="00094989"/>
    <w:rsid w:val="000951E7"/>
    <w:rsid w:val="00095C44"/>
    <w:rsid w:val="000A36DC"/>
    <w:rsid w:val="000A3AD4"/>
    <w:rsid w:val="000A3AED"/>
    <w:rsid w:val="000A3D5D"/>
    <w:rsid w:val="000A5062"/>
    <w:rsid w:val="000A64AA"/>
    <w:rsid w:val="000B0684"/>
    <w:rsid w:val="000B2F4E"/>
    <w:rsid w:val="000B3182"/>
    <w:rsid w:val="000B35A8"/>
    <w:rsid w:val="000B5227"/>
    <w:rsid w:val="000B5E26"/>
    <w:rsid w:val="000B69F1"/>
    <w:rsid w:val="000B77F0"/>
    <w:rsid w:val="000B7D98"/>
    <w:rsid w:val="000C064B"/>
    <w:rsid w:val="000C0C0C"/>
    <w:rsid w:val="000C3272"/>
    <w:rsid w:val="000C36B3"/>
    <w:rsid w:val="000C47C7"/>
    <w:rsid w:val="000C593D"/>
    <w:rsid w:val="000D01F9"/>
    <w:rsid w:val="000D20AB"/>
    <w:rsid w:val="000E1707"/>
    <w:rsid w:val="000E29F5"/>
    <w:rsid w:val="000E2BDF"/>
    <w:rsid w:val="000E2D16"/>
    <w:rsid w:val="000E3287"/>
    <w:rsid w:val="000E3BC1"/>
    <w:rsid w:val="000E5922"/>
    <w:rsid w:val="000E7FDE"/>
    <w:rsid w:val="000F013A"/>
    <w:rsid w:val="000F1242"/>
    <w:rsid w:val="000F2A3E"/>
    <w:rsid w:val="000F3789"/>
    <w:rsid w:val="000F66FA"/>
    <w:rsid w:val="00101A2A"/>
    <w:rsid w:val="00101A4D"/>
    <w:rsid w:val="0010348B"/>
    <w:rsid w:val="0010386B"/>
    <w:rsid w:val="00107B86"/>
    <w:rsid w:val="00112357"/>
    <w:rsid w:val="0011569E"/>
    <w:rsid w:val="001158D8"/>
    <w:rsid w:val="001215C7"/>
    <w:rsid w:val="00122514"/>
    <w:rsid w:val="00122981"/>
    <w:rsid w:val="00122CE9"/>
    <w:rsid w:val="00122DD4"/>
    <w:rsid w:val="00124F81"/>
    <w:rsid w:val="0012527A"/>
    <w:rsid w:val="00132897"/>
    <w:rsid w:val="001416AD"/>
    <w:rsid w:val="00141BFC"/>
    <w:rsid w:val="00141D69"/>
    <w:rsid w:val="00142136"/>
    <w:rsid w:val="00143D67"/>
    <w:rsid w:val="00144926"/>
    <w:rsid w:val="0014658B"/>
    <w:rsid w:val="001471E0"/>
    <w:rsid w:val="0015023D"/>
    <w:rsid w:val="00150370"/>
    <w:rsid w:val="00150C64"/>
    <w:rsid w:val="00151FE7"/>
    <w:rsid w:val="001520BB"/>
    <w:rsid w:val="001526B6"/>
    <w:rsid w:val="0015319B"/>
    <w:rsid w:val="00154D33"/>
    <w:rsid w:val="00155FA3"/>
    <w:rsid w:val="001579B3"/>
    <w:rsid w:val="001652D3"/>
    <w:rsid w:val="0016587C"/>
    <w:rsid w:val="00166C26"/>
    <w:rsid w:val="00167F47"/>
    <w:rsid w:val="00170D9E"/>
    <w:rsid w:val="001729C1"/>
    <w:rsid w:val="00173848"/>
    <w:rsid w:val="00173857"/>
    <w:rsid w:val="00176DF1"/>
    <w:rsid w:val="00177B04"/>
    <w:rsid w:val="0018052B"/>
    <w:rsid w:val="00182A18"/>
    <w:rsid w:val="0018655A"/>
    <w:rsid w:val="0019580D"/>
    <w:rsid w:val="001972D1"/>
    <w:rsid w:val="001A1C09"/>
    <w:rsid w:val="001A3FB9"/>
    <w:rsid w:val="001A534A"/>
    <w:rsid w:val="001A6F4B"/>
    <w:rsid w:val="001A7349"/>
    <w:rsid w:val="001B0786"/>
    <w:rsid w:val="001B0F1A"/>
    <w:rsid w:val="001B1ABB"/>
    <w:rsid w:val="001B373C"/>
    <w:rsid w:val="001B622E"/>
    <w:rsid w:val="001C4B4E"/>
    <w:rsid w:val="001C6CFF"/>
    <w:rsid w:val="001C71D9"/>
    <w:rsid w:val="001D2176"/>
    <w:rsid w:val="001D5579"/>
    <w:rsid w:val="001D74B1"/>
    <w:rsid w:val="001E0286"/>
    <w:rsid w:val="001E1961"/>
    <w:rsid w:val="001E3462"/>
    <w:rsid w:val="001E7B3F"/>
    <w:rsid w:val="001F0F2A"/>
    <w:rsid w:val="001F1B9C"/>
    <w:rsid w:val="001F333B"/>
    <w:rsid w:val="001F3DFC"/>
    <w:rsid w:val="001F3F1B"/>
    <w:rsid w:val="001F484F"/>
    <w:rsid w:val="001F495A"/>
    <w:rsid w:val="001F4B99"/>
    <w:rsid w:val="001F4F25"/>
    <w:rsid w:val="001F5FA6"/>
    <w:rsid w:val="001F6B76"/>
    <w:rsid w:val="00204D9B"/>
    <w:rsid w:val="002055C4"/>
    <w:rsid w:val="002067F2"/>
    <w:rsid w:val="00206A63"/>
    <w:rsid w:val="00211B09"/>
    <w:rsid w:val="002120EF"/>
    <w:rsid w:val="0021211B"/>
    <w:rsid w:val="002135C4"/>
    <w:rsid w:val="00213A08"/>
    <w:rsid w:val="00213BB2"/>
    <w:rsid w:val="0021405B"/>
    <w:rsid w:val="00216E39"/>
    <w:rsid w:val="00217B95"/>
    <w:rsid w:val="00220F0E"/>
    <w:rsid w:val="0022350D"/>
    <w:rsid w:val="00225D84"/>
    <w:rsid w:val="00226988"/>
    <w:rsid w:val="00234464"/>
    <w:rsid w:val="00235A45"/>
    <w:rsid w:val="00235E71"/>
    <w:rsid w:val="00243363"/>
    <w:rsid w:val="00245537"/>
    <w:rsid w:val="00245E86"/>
    <w:rsid w:val="00247E82"/>
    <w:rsid w:val="002502B0"/>
    <w:rsid w:val="00253094"/>
    <w:rsid w:val="00254934"/>
    <w:rsid w:val="002623C3"/>
    <w:rsid w:val="002635A8"/>
    <w:rsid w:val="00265D80"/>
    <w:rsid w:val="00270787"/>
    <w:rsid w:val="00272FC3"/>
    <w:rsid w:val="00273F2A"/>
    <w:rsid w:val="002746AD"/>
    <w:rsid w:val="00276AA9"/>
    <w:rsid w:val="002770E5"/>
    <w:rsid w:val="00277730"/>
    <w:rsid w:val="00277A59"/>
    <w:rsid w:val="00281185"/>
    <w:rsid w:val="00282768"/>
    <w:rsid w:val="0028302B"/>
    <w:rsid w:val="002872F7"/>
    <w:rsid w:val="00291B75"/>
    <w:rsid w:val="002943D0"/>
    <w:rsid w:val="00294469"/>
    <w:rsid w:val="00296E81"/>
    <w:rsid w:val="00297A32"/>
    <w:rsid w:val="002A0932"/>
    <w:rsid w:val="002A1C93"/>
    <w:rsid w:val="002A322B"/>
    <w:rsid w:val="002A76F2"/>
    <w:rsid w:val="002B0461"/>
    <w:rsid w:val="002B11BB"/>
    <w:rsid w:val="002B15C9"/>
    <w:rsid w:val="002B2342"/>
    <w:rsid w:val="002B2C5D"/>
    <w:rsid w:val="002B7B67"/>
    <w:rsid w:val="002C27E8"/>
    <w:rsid w:val="002C5447"/>
    <w:rsid w:val="002C5C30"/>
    <w:rsid w:val="002C78BD"/>
    <w:rsid w:val="002D2F72"/>
    <w:rsid w:val="002D4413"/>
    <w:rsid w:val="002E4F2E"/>
    <w:rsid w:val="002E6C41"/>
    <w:rsid w:val="002F0D62"/>
    <w:rsid w:val="002F5BE7"/>
    <w:rsid w:val="003002CC"/>
    <w:rsid w:val="0030059B"/>
    <w:rsid w:val="003010C0"/>
    <w:rsid w:val="00303048"/>
    <w:rsid w:val="00310105"/>
    <w:rsid w:val="00312C8F"/>
    <w:rsid w:val="00313779"/>
    <w:rsid w:val="00313E62"/>
    <w:rsid w:val="00314D27"/>
    <w:rsid w:val="0031512E"/>
    <w:rsid w:val="0031631F"/>
    <w:rsid w:val="0032094B"/>
    <w:rsid w:val="0032244B"/>
    <w:rsid w:val="00324535"/>
    <w:rsid w:val="003249B3"/>
    <w:rsid w:val="00325576"/>
    <w:rsid w:val="0032596C"/>
    <w:rsid w:val="00330067"/>
    <w:rsid w:val="0033009B"/>
    <w:rsid w:val="00331E82"/>
    <w:rsid w:val="003366C7"/>
    <w:rsid w:val="00336B43"/>
    <w:rsid w:val="0034117A"/>
    <w:rsid w:val="00343316"/>
    <w:rsid w:val="003511EC"/>
    <w:rsid w:val="003519DB"/>
    <w:rsid w:val="0035241A"/>
    <w:rsid w:val="00360FF0"/>
    <w:rsid w:val="00361112"/>
    <w:rsid w:val="003647E7"/>
    <w:rsid w:val="00364C0F"/>
    <w:rsid w:val="003653F6"/>
    <w:rsid w:val="0037004B"/>
    <w:rsid w:val="00374B0D"/>
    <w:rsid w:val="00376051"/>
    <w:rsid w:val="0037796C"/>
    <w:rsid w:val="00380DCC"/>
    <w:rsid w:val="00382C11"/>
    <w:rsid w:val="00382E6F"/>
    <w:rsid w:val="003838FC"/>
    <w:rsid w:val="00384144"/>
    <w:rsid w:val="003855B5"/>
    <w:rsid w:val="003916C5"/>
    <w:rsid w:val="003964C6"/>
    <w:rsid w:val="00396B39"/>
    <w:rsid w:val="00397E04"/>
    <w:rsid w:val="003A157D"/>
    <w:rsid w:val="003A2606"/>
    <w:rsid w:val="003A4967"/>
    <w:rsid w:val="003A79E2"/>
    <w:rsid w:val="003B1342"/>
    <w:rsid w:val="003B1648"/>
    <w:rsid w:val="003B66F4"/>
    <w:rsid w:val="003B7908"/>
    <w:rsid w:val="003B7D11"/>
    <w:rsid w:val="003C00E3"/>
    <w:rsid w:val="003C4D32"/>
    <w:rsid w:val="003C6524"/>
    <w:rsid w:val="003C78BF"/>
    <w:rsid w:val="003D4775"/>
    <w:rsid w:val="003D7177"/>
    <w:rsid w:val="003D74EA"/>
    <w:rsid w:val="003E013B"/>
    <w:rsid w:val="003E0268"/>
    <w:rsid w:val="003E14BF"/>
    <w:rsid w:val="003E14F7"/>
    <w:rsid w:val="003F557A"/>
    <w:rsid w:val="00400B6D"/>
    <w:rsid w:val="0040412B"/>
    <w:rsid w:val="00406BB4"/>
    <w:rsid w:val="00407CF8"/>
    <w:rsid w:val="004110AC"/>
    <w:rsid w:val="00412DFD"/>
    <w:rsid w:val="00413800"/>
    <w:rsid w:val="004140E1"/>
    <w:rsid w:val="004144A2"/>
    <w:rsid w:val="00414CA2"/>
    <w:rsid w:val="00416C9D"/>
    <w:rsid w:val="00417CA6"/>
    <w:rsid w:val="004202F9"/>
    <w:rsid w:val="00421142"/>
    <w:rsid w:val="004216A0"/>
    <w:rsid w:val="0042274F"/>
    <w:rsid w:val="00423297"/>
    <w:rsid w:val="00424197"/>
    <w:rsid w:val="00425870"/>
    <w:rsid w:val="00427819"/>
    <w:rsid w:val="00431457"/>
    <w:rsid w:val="00432DE7"/>
    <w:rsid w:val="00434862"/>
    <w:rsid w:val="00436553"/>
    <w:rsid w:val="00440CB8"/>
    <w:rsid w:val="00441394"/>
    <w:rsid w:val="0044158D"/>
    <w:rsid w:val="00441F39"/>
    <w:rsid w:val="004436F7"/>
    <w:rsid w:val="0044604F"/>
    <w:rsid w:val="00450CA3"/>
    <w:rsid w:val="00453865"/>
    <w:rsid w:val="00454229"/>
    <w:rsid w:val="004544BB"/>
    <w:rsid w:val="00454FAA"/>
    <w:rsid w:val="00455ABE"/>
    <w:rsid w:val="00457417"/>
    <w:rsid w:val="00462AC2"/>
    <w:rsid w:val="00462CB2"/>
    <w:rsid w:val="00464AA9"/>
    <w:rsid w:val="004671A5"/>
    <w:rsid w:val="00471AA5"/>
    <w:rsid w:val="00472A21"/>
    <w:rsid w:val="004756C4"/>
    <w:rsid w:val="004842B9"/>
    <w:rsid w:val="00486856"/>
    <w:rsid w:val="004915DF"/>
    <w:rsid w:val="00491A37"/>
    <w:rsid w:val="004930B2"/>
    <w:rsid w:val="00493C56"/>
    <w:rsid w:val="00497B2C"/>
    <w:rsid w:val="00497EA8"/>
    <w:rsid w:val="004A0987"/>
    <w:rsid w:val="004A0CC6"/>
    <w:rsid w:val="004A1C6B"/>
    <w:rsid w:val="004A28AA"/>
    <w:rsid w:val="004A388A"/>
    <w:rsid w:val="004A52D9"/>
    <w:rsid w:val="004A6693"/>
    <w:rsid w:val="004B0EF2"/>
    <w:rsid w:val="004B2857"/>
    <w:rsid w:val="004D2EA1"/>
    <w:rsid w:val="004D34A2"/>
    <w:rsid w:val="004D753E"/>
    <w:rsid w:val="004D7D20"/>
    <w:rsid w:val="004E1036"/>
    <w:rsid w:val="004E2EE3"/>
    <w:rsid w:val="004E3BE4"/>
    <w:rsid w:val="004F0785"/>
    <w:rsid w:val="004F088C"/>
    <w:rsid w:val="004F31D1"/>
    <w:rsid w:val="004F6059"/>
    <w:rsid w:val="004F74D1"/>
    <w:rsid w:val="004F7B96"/>
    <w:rsid w:val="0050426D"/>
    <w:rsid w:val="0051191E"/>
    <w:rsid w:val="00511D21"/>
    <w:rsid w:val="0051399C"/>
    <w:rsid w:val="00515B98"/>
    <w:rsid w:val="00516889"/>
    <w:rsid w:val="00517258"/>
    <w:rsid w:val="00520CA3"/>
    <w:rsid w:val="00521014"/>
    <w:rsid w:val="00522005"/>
    <w:rsid w:val="00525BE6"/>
    <w:rsid w:val="00530949"/>
    <w:rsid w:val="0053118D"/>
    <w:rsid w:val="00531559"/>
    <w:rsid w:val="005320B3"/>
    <w:rsid w:val="00536FDD"/>
    <w:rsid w:val="00541634"/>
    <w:rsid w:val="0054268D"/>
    <w:rsid w:val="00542767"/>
    <w:rsid w:val="00547837"/>
    <w:rsid w:val="005479A4"/>
    <w:rsid w:val="00550ADB"/>
    <w:rsid w:val="0055126B"/>
    <w:rsid w:val="00552732"/>
    <w:rsid w:val="00553594"/>
    <w:rsid w:val="00553B33"/>
    <w:rsid w:val="005554AC"/>
    <w:rsid w:val="00555894"/>
    <w:rsid w:val="00555EF8"/>
    <w:rsid w:val="0055671A"/>
    <w:rsid w:val="00556E27"/>
    <w:rsid w:val="00561E42"/>
    <w:rsid w:val="005649D1"/>
    <w:rsid w:val="00564BD8"/>
    <w:rsid w:val="0056763D"/>
    <w:rsid w:val="00570320"/>
    <w:rsid w:val="005722C1"/>
    <w:rsid w:val="00573640"/>
    <w:rsid w:val="00573A33"/>
    <w:rsid w:val="00573AB2"/>
    <w:rsid w:val="00573BFB"/>
    <w:rsid w:val="00574396"/>
    <w:rsid w:val="00576F1A"/>
    <w:rsid w:val="00581F14"/>
    <w:rsid w:val="00585B5A"/>
    <w:rsid w:val="0058648B"/>
    <w:rsid w:val="00587FF9"/>
    <w:rsid w:val="00590528"/>
    <w:rsid w:val="005910DF"/>
    <w:rsid w:val="00592C12"/>
    <w:rsid w:val="00594ADF"/>
    <w:rsid w:val="0059557F"/>
    <w:rsid w:val="005A0452"/>
    <w:rsid w:val="005B5FF7"/>
    <w:rsid w:val="005C0FB3"/>
    <w:rsid w:val="005C2EBC"/>
    <w:rsid w:val="005C3C04"/>
    <w:rsid w:val="005D16CC"/>
    <w:rsid w:val="005D3DC7"/>
    <w:rsid w:val="005D6818"/>
    <w:rsid w:val="005E3C39"/>
    <w:rsid w:val="005E43AA"/>
    <w:rsid w:val="005E58A5"/>
    <w:rsid w:val="005E63BF"/>
    <w:rsid w:val="005E6A5C"/>
    <w:rsid w:val="005E6EA2"/>
    <w:rsid w:val="005F20EB"/>
    <w:rsid w:val="005F61DE"/>
    <w:rsid w:val="005F7206"/>
    <w:rsid w:val="005F7507"/>
    <w:rsid w:val="006024EA"/>
    <w:rsid w:val="00607F62"/>
    <w:rsid w:val="0061071F"/>
    <w:rsid w:val="006122D8"/>
    <w:rsid w:val="0061434E"/>
    <w:rsid w:val="00614EBF"/>
    <w:rsid w:val="0061566E"/>
    <w:rsid w:val="00617613"/>
    <w:rsid w:val="006254BF"/>
    <w:rsid w:val="006256CD"/>
    <w:rsid w:val="00625734"/>
    <w:rsid w:val="006258A8"/>
    <w:rsid w:val="00627664"/>
    <w:rsid w:val="00630349"/>
    <w:rsid w:val="006312CC"/>
    <w:rsid w:val="006312E0"/>
    <w:rsid w:val="00632331"/>
    <w:rsid w:val="0063287E"/>
    <w:rsid w:val="00632B99"/>
    <w:rsid w:val="0063309E"/>
    <w:rsid w:val="00633347"/>
    <w:rsid w:val="0063750A"/>
    <w:rsid w:val="0064741D"/>
    <w:rsid w:val="006501E0"/>
    <w:rsid w:val="00650D98"/>
    <w:rsid w:val="0065257C"/>
    <w:rsid w:val="006542BD"/>
    <w:rsid w:val="006544E5"/>
    <w:rsid w:val="00655ECF"/>
    <w:rsid w:val="00656D1E"/>
    <w:rsid w:val="0066320A"/>
    <w:rsid w:val="0067050E"/>
    <w:rsid w:val="006758CF"/>
    <w:rsid w:val="0068058D"/>
    <w:rsid w:val="00681692"/>
    <w:rsid w:val="00683799"/>
    <w:rsid w:val="00683CCF"/>
    <w:rsid w:val="00684886"/>
    <w:rsid w:val="00686B7F"/>
    <w:rsid w:val="00690221"/>
    <w:rsid w:val="00690375"/>
    <w:rsid w:val="0069063A"/>
    <w:rsid w:val="00690F7E"/>
    <w:rsid w:val="0069632C"/>
    <w:rsid w:val="0069632F"/>
    <w:rsid w:val="00696A8E"/>
    <w:rsid w:val="006A07BC"/>
    <w:rsid w:val="006A1458"/>
    <w:rsid w:val="006A1529"/>
    <w:rsid w:val="006A1929"/>
    <w:rsid w:val="006A1B19"/>
    <w:rsid w:val="006B0C5B"/>
    <w:rsid w:val="006B27AB"/>
    <w:rsid w:val="006C1E93"/>
    <w:rsid w:val="006C38B3"/>
    <w:rsid w:val="006C707E"/>
    <w:rsid w:val="006C70FF"/>
    <w:rsid w:val="006D236D"/>
    <w:rsid w:val="006D2F01"/>
    <w:rsid w:val="006D6738"/>
    <w:rsid w:val="006E3BC6"/>
    <w:rsid w:val="006E46AC"/>
    <w:rsid w:val="006E515B"/>
    <w:rsid w:val="006E5166"/>
    <w:rsid w:val="006E76D2"/>
    <w:rsid w:val="006F1211"/>
    <w:rsid w:val="006F285D"/>
    <w:rsid w:val="006F7567"/>
    <w:rsid w:val="00703060"/>
    <w:rsid w:val="007032E3"/>
    <w:rsid w:val="007034F6"/>
    <w:rsid w:val="007038FE"/>
    <w:rsid w:val="00704C86"/>
    <w:rsid w:val="007050ED"/>
    <w:rsid w:val="00706E31"/>
    <w:rsid w:val="00711612"/>
    <w:rsid w:val="00711D32"/>
    <w:rsid w:val="00713F0D"/>
    <w:rsid w:val="00716E7A"/>
    <w:rsid w:val="007175F6"/>
    <w:rsid w:val="007178C6"/>
    <w:rsid w:val="00720853"/>
    <w:rsid w:val="00720F08"/>
    <w:rsid w:val="00722FBC"/>
    <w:rsid w:val="00725DE4"/>
    <w:rsid w:val="007264F9"/>
    <w:rsid w:val="00727756"/>
    <w:rsid w:val="00730698"/>
    <w:rsid w:val="00732031"/>
    <w:rsid w:val="00733CBF"/>
    <w:rsid w:val="00736FFA"/>
    <w:rsid w:val="00737107"/>
    <w:rsid w:val="00737666"/>
    <w:rsid w:val="00737E50"/>
    <w:rsid w:val="007417EB"/>
    <w:rsid w:val="00747BB0"/>
    <w:rsid w:val="0075075C"/>
    <w:rsid w:val="00751733"/>
    <w:rsid w:val="00756FAE"/>
    <w:rsid w:val="00761683"/>
    <w:rsid w:val="00762A01"/>
    <w:rsid w:val="00763A82"/>
    <w:rsid w:val="00765029"/>
    <w:rsid w:val="00765C0C"/>
    <w:rsid w:val="0077493F"/>
    <w:rsid w:val="0077576F"/>
    <w:rsid w:val="007779EA"/>
    <w:rsid w:val="00787A55"/>
    <w:rsid w:val="007914CF"/>
    <w:rsid w:val="007931E6"/>
    <w:rsid w:val="00793952"/>
    <w:rsid w:val="00793F9E"/>
    <w:rsid w:val="007942F0"/>
    <w:rsid w:val="00796682"/>
    <w:rsid w:val="00797F69"/>
    <w:rsid w:val="007A62ED"/>
    <w:rsid w:val="007A75EC"/>
    <w:rsid w:val="007B07E9"/>
    <w:rsid w:val="007B4AC6"/>
    <w:rsid w:val="007B6A8A"/>
    <w:rsid w:val="007C0088"/>
    <w:rsid w:val="007C65A0"/>
    <w:rsid w:val="007D0FC9"/>
    <w:rsid w:val="007D128A"/>
    <w:rsid w:val="007D131E"/>
    <w:rsid w:val="007D1947"/>
    <w:rsid w:val="007D1D2F"/>
    <w:rsid w:val="007D2A18"/>
    <w:rsid w:val="007D51FC"/>
    <w:rsid w:val="007D58B9"/>
    <w:rsid w:val="007D6532"/>
    <w:rsid w:val="007D6F67"/>
    <w:rsid w:val="007E49DA"/>
    <w:rsid w:val="007E6849"/>
    <w:rsid w:val="007F2E7A"/>
    <w:rsid w:val="007F5337"/>
    <w:rsid w:val="007F79F4"/>
    <w:rsid w:val="00800BF2"/>
    <w:rsid w:val="00802E50"/>
    <w:rsid w:val="00805376"/>
    <w:rsid w:val="00806571"/>
    <w:rsid w:val="008113C2"/>
    <w:rsid w:val="00811B62"/>
    <w:rsid w:val="00812ACE"/>
    <w:rsid w:val="0081534E"/>
    <w:rsid w:val="00816677"/>
    <w:rsid w:val="00821EAB"/>
    <w:rsid w:val="00822438"/>
    <w:rsid w:val="00822613"/>
    <w:rsid w:val="00823033"/>
    <w:rsid w:val="008235E9"/>
    <w:rsid w:val="00827279"/>
    <w:rsid w:val="0082743E"/>
    <w:rsid w:val="008308BE"/>
    <w:rsid w:val="00830E40"/>
    <w:rsid w:val="00831B83"/>
    <w:rsid w:val="00833D69"/>
    <w:rsid w:val="008345BB"/>
    <w:rsid w:val="00834769"/>
    <w:rsid w:val="0084410A"/>
    <w:rsid w:val="0085062F"/>
    <w:rsid w:val="00853A01"/>
    <w:rsid w:val="0086014A"/>
    <w:rsid w:val="00863426"/>
    <w:rsid w:val="00864068"/>
    <w:rsid w:val="00865FDD"/>
    <w:rsid w:val="00866B65"/>
    <w:rsid w:val="00871EEF"/>
    <w:rsid w:val="0087514C"/>
    <w:rsid w:val="00892235"/>
    <w:rsid w:val="00893F35"/>
    <w:rsid w:val="00897507"/>
    <w:rsid w:val="008A7E63"/>
    <w:rsid w:val="008B0F3D"/>
    <w:rsid w:val="008B6910"/>
    <w:rsid w:val="008B75F2"/>
    <w:rsid w:val="008C0DF3"/>
    <w:rsid w:val="008C1124"/>
    <w:rsid w:val="008C1811"/>
    <w:rsid w:val="008C3BB6"/>
    <w:rsid w:val="008C47EC"/>
    <w:rsid w:val="008C52FB"/>
    <w:rsid w:val="008C5807"/>
    <w:rsid w:val="008C6A9D"/>
    <w:rsid w:val="008D0BD6"/>
    <w:rsid w:val="008D1A83"/>
    <w:rsid w:val="008D3A9F"/>
    <w:rsid w:val="008D61F6"/>
    <w:rsid w:val="008D67FE"/>
    <w:rsid w:val="008E04E9"/>
    <w:rsid w:val="008E39F6"/>
    <w:rsid w:val="008E3DCB"/>
    <w:rsid w:val="008E7192"/>
    <w:rsid w:val="008F25EE"/>
    <w:rsid w:val="008F55E8"/>
    <w:rsid w:val="008F6A5F"/>
    <w:rsid w:val="008F6CD9"/>
    <w:rsid w:val="009019DF"/>
    <w:rsid w:val="009059EE"/>
    <w:rsid w:val="0090717E"/>
    <w:rsid w:val="00907AC2"/>
    <w:rsid w:val="009116D8"/>
    <w:rsid w:val="00911CF2"/>
    <w:rsid w:val="00912F53"/>
    <w:rsid w:val="009143C9"/>
    <w:rsid w:val="009146CE"/>
    <w:rsid w:val="009161C4"/>
    <w:rsid w:val="009165D8"/>
    <w:rsid w:val="009313D3"/>
    <w:rsid w:val="00932C5C"/>
    <w:rsid w:val="0093343D"/>
    <w:rsid w:val="00936A1E"/>
    <w:rsid w:val="009406DC"/>
    <w:rsid w:val="0094102D"/>
    <w:rsid w:val="00944655"/>
    <w:rsid w:val="00944FA8"/>
    <w:rsid w:val="009451FF"/>
    <w:rsid w:val="009473ED"/>
    <w:rsid w:val="00947C54"/>
    <w:rsid w:val="00951C7B"/>
    <w:rsid w:val="00951CBE"/>
    <w:rsid w:val="00952207"/>
    <w:rsid w:val="009546FD"/>
    <w:rsid w:val="009577BF"/>
    <w:rsid w:val="0096329B"/>
    <w:rsid w:val="00963732"/>
    <w:rsid w:val="009763CA"/>
    <w:rsid w:val="00980C6E"/>
    <w:rsid w:val="00984EA6"/>
    <w:rsid w:val="00985A5B"/>
    <w:rsid w:val="00986786"/>
    <w:rsid w:val="00990D08"/>
    <w:rsid w:val="0099114E"/>
    <w:rsid w:val="0099202D"/>
    <w:rsid w:val="0099721C"/>
    <w:rsid w:val="009A2458"/>
    <w:rsid w:val="009A47D5"/>
    <w:rsid w:val="009B0030"/>
    <w:rsid w:val="009B18B4"/>
    <w:rsid w:val="009B1D84"/>
    <w:rsid w:val="009B308B"/>
    <w:rsid w:val="009B64D2"/>
    <w:rsid w:val="009B6CE0"/>
    <w:rsid w:val="009B707D"/>
    <w:rsid w:val="009C1039"/>
    <w:rsid w:val="009C1CD4"/>
    <w:rsid w:val="009C25F5"/>
    <w:rsid w:val="009C5D48"/>
    <w:rsid w:val="009C6BDF"/>
    <w:rsid w:val="009C7AD9"/>
    <w:rsid w:val="009D13F3"/>
    <w:rsid w:val="009D30CD"/>
    <w:rsid w:val="009D458E"/>
    <w:rsid w:val="009D5780"/>
    <w:rsid w:val="009D79DF"/>
    <w:rsid w:val="009E1B70"/>
    <w:rsid w:val="009E2336"/>
    <w:rsid w:val="009E6702"/>
    <w:rsid w:val="009F0A2A"/>
    <w:rsid w:val="009F2467"/>
    <w:rsid w:val="009F5BCC"/>
    <w:rsid w:val="009F71AE"/>
    <w:rsid w:val="00A01662"/>
    <w:rsid w:val="00A019BE"/>
    <w:rsid w:val="00A02C21"/>
    <w:rsid w:val="00A02D37"/>
    <w:rsid w:val="00A03202"/>
    <w:rsid w:val="00A033A6"/>
    <w:rsid w:val="00A05651"/>
    <w:rsid w:val="00A102ED"/>
    <w:rsid w:val="00A14612"/>
    <w:rsid w:val="00A16595"/>
    <w:rsid w:val="00A21564"/>
    <w:rsid w:val="00A2182C"/>
    <w:rsid w:val="00A21E31"/>
    <w:rsid w:val="00A2264D"/>
    <w:rsid w:val="00A30B5D"/>
    <w:rsid w:val="00A33CD5"/>
    <w:rsid w:val="00A33F76"/>
    <w:rsid w:val="00A34701"/>
    <w:rsid w:val="00A3522A"/>
    <w:rsid w:val="00A368BB"/>
    <w:rsid w:val="00A373F2"/>
    <w:rsid w:val="00A37581"/>
    <w:rsid w:val="00A4386B"/>
    <w:rsid w:val="00A44AE8"/>
    <w:rsid w:val="00A50135"/>
    <w:rsid w:val="00A54C2F"/>
    <w:rsid w:val="00A55819"/>
    <w:rsid w:val="00A5727C"/>
    <w:rsid w:val="00A577A0"/>
    <w:rsid w:val="00A61A1A"/>
    <w:rsid w:val="00A637B4"/>
    <w:rsid w:val="00A65413"/>
    <w:rsid w:val="00A6596B"/>
    <w:rsid w:val="00A67A9F"/>
    <w:rsid w:val="00A7132B"/>
    <w:rsid w:val="00A7397A"/>
    <w:rsid w:val="00A74E44"/>
    <w:rsid w:val="00A75440"/>
    <w:rsid w:val="00A75EA9"/>
    <w:rsid w:val="00A7642E"/>
    <w:rsid w:val="00A82729"/>
    <w:rsid w:val="00A86B0F"/>
    <w:rsid w:val="00A87454"/>
    <w:rsid w:val="00A90F91"/>
    <w:rsid w:val="00A9342E"/>
    <w:rsid w:val="00A936FA"/>
    <w:rsid w:val="00A9401B"/>
    <w:rsid w:val="00A96628"/>
    <w:rsid w:val="00A970FF"/>
    <w:rsid w:val="00AA10D7"/>
    <w:rsid w:val="00AA2384"/>
    <w:rsid w:val="00AA2868"/>
    <w:rsid w:val="00AA2D2A"/>
    <w:rsid w:val="00AA501B"/>
    <w:rsid w:val="00AA5DF5"/>
    <w:rsid w:val="00AA75A3"/>
    <w:rsid w:val="00AB522C"/>
    <w:rsid w:val="00AB728C"/>
    <w:rsid w:val="00AB748C"/>
    <w:rsid w:val="00AC1C1A"/>
    <w:rsid w:val="00AC3FCC"/>
    <w:rsid w:val="00AC6E21"/>
    <w:rsid w:val="00AC7936"/>
    <w:rsid w:val="00AD22BA"/>
    <w:rsid w:val="00AD3C46"/>
    <w:rsid w:val="00AD77F3"/>
    <w:rsid w:val="00AE05D5"/>
    <w:rsid w:val="00AE4CCA"/>
    <w:rsid w:val="00AE5EA0"/>
    <w:rsid w:val="00AF03B8"/>
    <w:rsid w:val="00AF22BF"/>
    <w:rsid w:val="00AF2AAD"/>
    <w:rsid w:val="00AF604B"/>
    <w:rsid w:val="00AF669B"/>
    <w:rsid w:val="00AF6A86"/>
    <w:rsid w:val="00AF78B9"/>
    <w:rsid w:val="00B001E3"/>
    <w:rsid w:val="00B00914"/>
    <w:rsid w:val="00B06C02"/>
    <w:rsid w:val="00B10B44"/>
    <w:rsid w:val="00B12901"/>
    <w:rsid w:val="00B2250B"/>
    <w:rsid w:val="00B2384E"/>
    <w:rsid w:val="00B254C8"/>
    <w:rsid w:val="00B25861"/>
    <w:rsid w:val="00B25A50"/>
    <w:rsid w:val="00B25DB1"/>
    <w:rsid w:val="00B25F8E"/>
    <w:rsid w:val="00B3081D"/>
    <w:rsid w:val="00B31A91"/>
    <w:rsid w:val="00B369B3"/>
    <w:rsid w:val="00B40F3E"/>
    <w:rsid w:val="00B42F15"/>
    <w:rsid w:val="00B43CA3"/>
    <w:rsid w:val="00B43D86"/>
    <w:rsid w:val="00B44BC4"/>
    <w:rsid w:val="00B45024"/>
    <w:rsid w:val="00B45EA6"/>
    <w:rsid w:val="00B500EE"/>
    <w:rsid w:val="00B50560"/>
    <w:rsid w:val="00B51DFA"/>
    <w:rsid w:val="00B549A9"/>
    <w:rsid w:val="00B55080"/>
    <w:rsid w:val="00B63590"/>
    <w:rsid w:val="00B638E6"/>
    <w:rsid w:val="00B642A4"/>
    <w:rsid w:val="00B65ED2"/>
    <w:rsid w:val="00B664C3"/>
    <w:rsid w:val="00B66C01"/>
    <w:rsid w:val="00B67BAB"/>
    <w:rsid w:val="00B70DBE"/>
    <w:rsid w:val="00B7362A"/>
    <w:rsid w:val="00B7537A"/>
    <w:rsid w:val="00B80577"/>
    <w:rsid w:val="00B807BC"/>
    <w:rsid w:val="00B81287"/>
    <w:rsid w:val="00B82459"/>
    <w:rsid w:val="00B8261A"/>
    <w:rsid w:val="00B84738"/>
    <w:rsid w:val="00B847BF"/>
    <w:rsid w:val="00B92F01"/>
    <w:rsid w:val="00B92F4C"/>
    <w:rsid w:val="00B94A28"/>
    <w:rsid w:val="00B94E58"/>
    <w:rsid w:val="00B97C3D"/>
    <w:rsid w:val="00BA34A4"/>
    <w:rsid w:val="00BA3ACE"/>
    <w:rsid w:val="00BA6E28"/>
    <w:rsid w:val="00BB0534"/>
    <w:rsid w:val="00BB1A19"/>
    <w:rsid w:val="00BB223E"/>
    <w:rsid w:val="00BB28DD"/>
    <w:rsid w:val="00BB3709"/>
    <w:rsid w:val="00BB45BA"/>
    <w:rsid w:val="00BC5D8F"/>
    <w:rsid w:val="00BC6295"/>
    <w:rsid w:val="00BC6542"/>
    <w:rsid w:val="00BC6A09"/>
    <w:rsid w:val="00BD021D"/>
    <w:rsid w:val="00BD0950"/>
    <w:rsid w:val="00BD2F57"/>
    <w:rsid w:val="00BD2F69"/>
    <w:rsid w:val="00BD3FF3"/>
    <w:rsid w:val="00BD61B9"/>
    <w:rsid w:val="00BD7E5E"/>
    <w:rsid w:val="00BE3C27"/>
    <w:rsid w:val="00BE4074"/>
    <w:rsid w:val="00BF2D5F"/>
    <w:rsid w:val="00BF4BCE"/>
    <w:rsid w:val="00BF6BFA"/>
    <w:rsid w:val="00C0169E"/>
    <w:rsid w:val="00C03049"/>
    <w:rsid w:val="00C03313"/>
    <w:rsid w:val="00C03C22"/>
    <w:rsid w:val="00C0679A"/>
    <w:rsid w:val="00C10C98"/>
    <w:rsid w:val="00C156BB"/>
    <w:rsid w:val="00C16CE6"/>
    <w:rsid w:val="00C20A90"/>
    <w:rsid w:val="00C304A3"/>
    <w:rsid w:val="00C30550"/>
    <w:rsid w:val="00C30E6E"/>
    <w:rsid w:val="00C30F18"/>
    <w:rsid w:val="00C36165"/>
    <w:rsid w:val="00C37BD4"/>
    <w:rsid w:val="00C4198C"/>
    <w:rsid w:val="00C459AD"/>
    <w:rsid w:val="00C46740"/>
    <w:rsid w:val="00C47C22"/>
    <w:rsid w:val="00C501EE"/>
    <w:rsid w:val="00C50E09"/>
    <w:rsid w:val="00C54B7B"/>
    <w:rsid w:val="00C5530B"/>
    <w:rsid w:val="00C553FD"/>
    <w:rsid w:val="00C670E3"/>
    <w:rsid w:val="00C6727C"/>
    <w:rsid w:val="00C674D5"/>
    <w:rsid w:val="00C73559"/>
    <w:rsid w:val="00C73669"/>
    <w:rsid w:val="00C74878"/>
    <w:rsid w:val="00C776B1"/>
    <w:rsid w:val="00C779F2"/>
    <w:rsid w:val="00C8098F"/>
    <w:rsid w:val="00C80BC7"/>
    <w:rsid w:val="00C80C66"/>
    <w:rsid w:val="00C824E0"/>
    <w:rsid w:val="00C82F2E"/>
    <w:rsid w:val="00C8456B"/>
    <w:rsid w:val="00C91B29"/>
    <w:rsid w:val="00CA1587"/>
    <w:rsid w:val="00CA16F8"/>
    <w:rsid w:val="00CA541A"/>
    <w:rsid w:val="00CA59B4"/>
    <w:rsid w:val="00CA5DDD"/>
    <w:rsid w:val="00CA778F"/>
    <w:rsid w:val="00CA7D54"/>
    <w:rsid w:val="00CA7E54"/>
    <w:rsid w:val="00CB2583"/>
    <w:rsid w:val="00CB44E0"/>
    <w:rsid w:val="00CB6674"/>
    <w:rsid w:val="00CB7A0D"/>
    <w:rsid w:val="00CC0EAE"/>
    <w:rsid w:val="00CC328F"/>
    <w:rsid w:val="00CC582D"/>
    <w:rsid w:val="00CC7BBA"/>
    <w:rsid w:val="00CD1D81"/>
    <w:rsid w:val="00CD3AFA"/>
    <w:rsid w:val="00CD3C7E"/>
    <w:rsid w:val="00CD7178"/>
    <w:rsid w:val="00CD7944"/>
    <w:rsid w:val="00CE4BD6"/>
    <w:rsid w:val="00CE55BC"/>
    <w:rsid w:val="00CE5D3E"/>
    <w:rsid w:val="00CE5D6E"/>
    <w:rsid w:val="00CF5AE4"/>
    <w:rsid w:val="00CF618D"/>
    <w:rsid w:val="00D00D26"/>
    <w:rsid w:val="00D00DF6"/>
    <w:rsid w:val="00D019CA"/>
    <w:rsid w:val="00D02996"/>
    <w:rsid w:val="00D04408"/>
    <w:rsid w:val="00D04955"/>
    <w:rsid w:val="00D0694C"/>
    <w:rsid w:val="00D101A9"/>
    <w:rsid w:val="00D12C9D"/>
    <w:rsid w:val="00D13744"/>
    <w:rsid w:val="00D16149"/>
    <w:rsid w:val="00D17DB7"/>
    <w:rsid w:val="00D20CD1"/>
    <w:rsid w:val="00D22D1B"/>
    <w:rsid w:val="00D2385C"/>
    <w:rsid w:val="00D24393"/>
    <w:rsid w:val="00D24830"/>
    <w:rsid w:val="00D25785"/>
    <w:rsid w:val="00D32CCE"/>
    <w:rsid w:val="00D33F41"/>
    <w:rsid w:val="00D37366"/>
    <w:rsid w:val="00D37E22"/>
    <w:rsid w:val="00D4290B"/>
    <w:rsid w:val="00D4328D"/>
    <w:rsid w:val="00D454AD"/>
    <w:rsid w:val="00D46B21"/>
    <w:rsid w:val="00D50429"/>
    <w:rsid w:val="00D5176D"/>
    <w:rsid w:val="00D5210F"/>
    <w:rsid w:val="00D52D8A"/>
    <w:rsid w:val="00D5509F"/>
    <w:rsid w:val="00D606CD"/>
    <w:rsid w:val="00D60EB2"/>
    <w:rsid w:val="00D6102D"/>
    <w:rsid w:val="00D62562"/>
    <w:rsid w:val="00D6341D"/>
    <w:rsid w:val="00D63FFA"/>
    <w:rsid w:val="00D64A07"/>
    <w:rsid w:val="00D6536C"/>
    <w:rsid w:val="00D71A02"/>
    <w:rsid w:val="00D737A4"/>
    <w:rsid w:val="00D745BA"/>
    <w:rsid w:val="00D75F2F"/>
    <w:rsid w:val="00D77EF2"/>
    <w:rsid w:val="00D80527"/>
    <w:rsid w:val="00D82EB3"/>
    <w:rsid w:val="00D8324F"/>
    <w:rsid w:val="00D8529C"/>
    <w:rsid w:val="00D86B8A"/>
    <w:rsid w:val="00D87FF1"/>
    <w:rsid w:val="00D91052"/>
    <w:rsid w:val="00D977DD"/>
    <w:rsid w:val="00DA191E"/>
    <w:rsid w:val="00DA4F15"/>
    <w:rsid w:val="00DA68B5"/>
    <w:rsid w:val="00DB0B17"/>
    <w:rsid w:val="00DB346F"/>
    <w:rsid w:val="00DB3AAE"/>
    <w:rsid w:val="00DB3F96"/>
    <w:rsid w:val="00DB48A3"/>
    <w:rsid w:val="00DC44E5"/>
    <w:rsid w:val="00DC72D0"/>
    <w:rsid w:val="00DD0AD4"/>
    <w:rsid w:val="00DD1937"/>
    <w:rsid w:val="00DD3878"/>
    <w:rsid w:val="00DD41BF"/>
    <w:rsid w:val="00DD4FD9"/>
    <w:rsid w:val="00DE242C"/>
    <w:rsid w:val="00DE33EC"/>
    <w:rsid w:val="00DE52F2"/>
    <w:rsid w:val="00DE69EF"/>
    <w:rsid w:val="00DF4092"/>
    <w:rsid w:val="00DF4EC4"/>
    <w:rsid w:val="00DF5D42"/>
    <w:rsid w:val="00DF6AAA"/>
    <w:rsid w:val="00DF6D19"/>
    <w:rsid w:val="00DF79EE"/>
    <w:rsid w:val="00E0245C"/>
    <w:rsid w:val="00E0535D"/>
    <w:rsid w:val="00E06F98"/>
    <w:rsid w:val="00E07490"/>
    <w:rsid w:val="00E16677"/>
    <w:rsid w:val="00E2288A"/>
    <w:rsid w:val="00E271C4"/>
    <w:rsid w:val="00E27A11"/>
    <w:rsid w:val="00E324DF"/>
    <w:rsid w:val="00E32598"/>
    <w:rsid w:val="00E33902"/>
    <w:rsid w:val="00E41384"/>
    <w:rsid w:val="00E43329"/>
    <w:rsid w:val="00E460A8"/>
    <w:rsid w:val="00E46CC1"/>
    <w:rsid w:val="00E52620"/>
    <w:rsid w:val="00E5550E"/>
    <w:rsid w:val="00E57C28"/>
    <w:rsid w:val="00E57FC1"/>
    <w:rsid w:val="00E60B9F"/>
    <w:rsid w:val="00E6150F"/>
    <w:rsid w:val="00E631F3"/>
    <w:rsid w:val="00E70227"/>
    <w:rsid w:val="00E706A4"/>
    <w:rsid w:val="00E706CE"/>
    <w:rsid w:val="00E73E91"/>
    <w:rsid w:val="00E74E90"/>
    <w:rsid w:val="00E758D8"/>
    <w:rsid w:val="00E75EC7"/>
    <w:rsid w:val="00E81F9D"/>
    <w:rsid w:val="00E83F50"/>
    <w:rsid w:val="00E9133C"/>
    <w:rsid w:val="00E92FC0"/>
    <w:rsid w:val="00E934DD"/>
    <w:rsid w:val="00E969B5"/>
    <w:rsid w:val="00E97774"/>
    <w:rsid w:val="00E9787C"/>
    <w:rsid w:val="00EA002B"/>
    <w:rsid w:val="00EA0C51"/>
    <w:rsid w:val="00EA4960"/>
    <w:rsid w:val="00EA7362"/>
    <w:rsid w:val="00EB0FF6"/>
    <w:rsid w:val="00EB2E00"/>
    <w:rsid w:val="00EB48C1"/>
    <w:rsid w:val="00EB7C53"/>
    <w:rsid w:val="00EC059F"/>
    <w:rsid w:val="00EC0DA0"/>
    <w:rsid w:val="00EC137A"/>
    <w:rsid w:val="00EC22B4"/>
    <w:rsid w:val="00EC268E"/>
    <w:rsid w:val="00EC496C"/>
    <w:rsid w:val="00EC4C88"/>
    <w:rsid w:val="00EC4F13"/>
    <w:rsid w:val="00EC51A2"/>
    <w:rsid w:val="00EC61D7"/>
    <w:rsid w:val="00EC6F60"/>
    <w:rsid w:val="00ED0BB4"/>
    <w:rsid w:val="00ED1AF3"/>
    <w:rsid w:val="00ED1E70"/>
    <w:rsid w:val="00ED36CA"/>
    <w:rsid w:val="00ED461B"/>
    <w:rsid w:val="00ED624F"/>
    <w:rsid w:val="00ED6401"/>
    <w:rsid w:val="00EE3E41"/>
    <w:rsid w:val="00EE4971"/>
    <w:rsid w:val="00EE5497"/>
    <w:rsid w:val="00EE75CC"/>
    <w:rsid w:val="00EF0911"/>
    <w:rsid w:val="00EF459A"/>
    <w:rsid w:val="00EF4B39"/>
    <w:rsid w:val="00EF4E2A"/>
    <w:rsid w:val="00EF5468"/>
    <w:rsid w:val="00F01FB9"/>
    <w:rsid w:val="00F04BB5"/>
    <w:rsid w:val="00F04C48"/>
    <w:rsid w:val="00F04E44"/>
    <w:rsid w:val="00F05209"/>
    <w:rsid w:val="00F11518"/>
    <w:rsid w:val="00F1160A"/>
    <w:rsid w:val="00F126EA"/>
    <w:rsid w:val="00F14660"/>
    <w:rsid w:val="00F15433"/>
    <w:rsid w:val="00F16C51"/>
    <w:rsid w:val="00F179DF"/>
    <w:rsid w:val="00F17C83"/>
    <w:rsid w:val="00F21E6D"/>
    <w:rsid w:val="00F24308"/>
    <w:rsid w:val="00F32035"/>
    <w:rsid w:val="00F3250E"/>
    <w:rsid w:val="00F33235"/>
    <w:rsid w:val="00F34578"/>
    <w:rsid w:val="00F347B0"/>
    <w:rsid w:val="00F348E1"/>
    <w:rsid w:val="00F3490D"/>
    <w:rsid w:val="00F35B5F"/>
    <w:rsid w:val="00F36316"/>
    <w:rsid w:val="00F40917"/>
    <w:rsid w:val="00F437D6"/>
    <w:rsid w:val="00F51AB3"/>
    <w:rsid w:val="00F53CB1"/>
    <w:rsid w:val="00F561AE"/>
    <w:rsid w:val="00F566EB"/>
    <w:rsid w:val="00F56891"/>
    <w:rsid w:val="00F579BF"/>
    <w:rsid w:val="00F60A34"/>
    <w:rsid w:val="00F615BB"/>
    <w:rsid w:val="00F62B2E"/>
    <w:rsid w:val="00F677BA"/>
    <w:rsid w:val="00F71F52"/>
    <w:rsid w:val="00F76C02"/>
    <w:rsid w:val="00F76ECA"/>
    <w:rsid w:val="00F76F78"/>
    <w:rsid w:val="00F77075"/>
    <w:rsid w:val="00F825B4"/>
    <w:rsid w:val="00F8379C"/>
    <w:rsid w:val="00F85C2D"/>
    <w:rsid w:val="00F85F4E"/>
    <w:rsid w:val="00F8725D"/>
    <w:rsid w:val="00F903B6"/>
    <w:rsid w:val="00F91C92"/>
    <w:rsid w:val="00F94901"/>
    <w:rsid w:val="00F94962"/>
    <w:rsid w:val="00F9607B"/>
    <w:rsid w:val="00F97575"/>
    <w:rsid w:val="00FA1400"/>
    <w:rsid w:val="00FA1E1A"/>
    <w:rsid w:val="00FA235E"/>
    <w:rsid w:val="00FA35C6"/>
    <w:rsid w:val="00FA58FB"/>
    <w:rsid w:val="00FA5B84"/>
    <w:rsid w:val="00FA6AD2"/>
    <w:rsid w:val="00FA77E7"/>
    <w:rsid w:val="00FB5C2E"/>
    <w:rsid w:val="00FB5EA0"/>
    <w:rsid w:val="00FB67C8"/>
    <w:rsid w:val="00FC000C"/>
    <w:rsid w:val="00FC0E34"/>
    <w:rsid w:val="00FC4A4F"/>
    <w:rsid w:val="00FD02BD"/>
    <w:rsid w:val="00FD0EF9"/>
    <w:rsid w:val="00FD1C64"/>
    <w:rsid w:val="00FD447A"/>
    <w:rsid w:val="00FD5326"/>
    <w:rsid w:val="00FD780A"/>
    <w:rsid w:val="00FD7B1A"/>
    <w:rsid w:val="00FE1DE2"/>
    <w:rsid w:val="00FE35B2"/>
    <w:rsid w:val="00FE4F40"/>
    <w:rsid w:val="00FF15F1"/>
    <w:rsid w:val="00FF1F17"/>
    <w:rsid w:val="00FF4AF8"/>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573B5"/>
  <w15:chartTrackingRefBased/>
  <w15:docId w15:val="{BF0E95A4-AB32-4422-89E9-C269A8112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176D"/>
    <w:pPr>
      <w:spacing w:line="360" w:lineRule="auto"/>
      <w:jc w:val="both"/>
    </w:pPr>
    <w:rPr>
      <w:lang w:eastAsia="en-US"/>
    </w:rPr>
  </w:style>
  <w:style w:type="paragraph" w:styleId="Heading1">
    <w:name w:val="heading 1"/>
    <w:basedOn w:val="Normal"/>
    <w:next w:val="Normal"/>
    <w:link w:val="Heading1Char"/>
    <w:uiPriority w:val="9"/>
    <w:qFormat/>
    <w:rsid w:val="00737107"/>
    <w:pPr>
      <w:keepNext/>
      <w:keepLines/>
      <w:numPr>
        <w:numId w:val="6"/>
      </w:numPr>
      <w:tabs>
        <w:tab w:val="left" w:pos="340"/>
        <w:tab w:val="left" w:pos="567"/>
        <w:tab w:val="left" w:pos="794"/>
      </w:tabs>
      <w:spacing w:before="360" w:after="240" w:line="336" w:lineRule="atLeast"/>
      <w:outlineLvl w:val="0"/>
    </w:pPr>
    <w:rPr>
      <w:rFonts w:eastAsia="Times New Roman"/>
      <w:bCs/>
      <w:sz w:val="32"/>
      <w:szCs w:val="28"/>
    </w:rPr>
  </w:style>
  <w:style w:type="paragraph" w:styleId="Heading2">
    <w:name w:val="heading 2"/>
    <w:basedOn w:val="Normal"/>
    <w:next w:val="Normal"/>
    <w:link w:val="Heading2Char"/>
    <w:uiPriority w:val="9"/>
    <w:qFormat/>
    <w:rsid w:val="00737107"/>
    <w:pPr>
      <w:keepNext/>
      <w:keepLines/>
      <w:numPr>
        <w:ilvl w:val="1"/>
        <w:numId w:val="6"/>
      </w:numPr>
      <w:tabs>
        <w:tab w:val="left" w:pos="567"/>
        <w:tab w:val="left" w:pos="794"/>
      </w:tabs>
      <w:spacing w:before="360" w:after="120"/>
      <w:outlineLvl w:val="1"/>
    </w:pPr>
    <w:rPr>
      <w:rFonts w:eastAsia="Times New Roman"/>
      <w:bCs/>
      <w:sz w:val="24"/>
      <w:szCs w:val="26"/>
    </w:rPr>
  </w:style>
  <w:style w:type="paragraph" w:styleId="Heading3">
    <w:name w:val="heading 3"/>
    <w:basedOn w:val="Normal"/>
    <w:next w:val="Normal"/>
    <w:link w:val="Heading3Char"/>
    <w:qFormat/>
    <w:rsid w:val="00737107"/>
    <w:pPr>
      <w:keepNext/>
      <w:numPr>
        <w:ilvl w:val="2"/>
        <w:numId w:val="6"/>
      </w:numPr>
      <w:spacing w:before="360"/>
      <w:outlineLvl w:val="2"/>
    </w:pPr>
    <w:rPr>
      <w:rFonts w:cs="Arial"/>
      <w:bCs/>
      <w:sz w:val="24"/>
      <w:szCs w:val="26"/>
    </w:rPr>
  </w:style>
  <w:style w:type="paragraph" w:styleId="Heading4">
    <w:name w:val="heading 4"/>
    <w:basedOn w:val="Normal"/>
    <w:next w:val="Normal"/>
    <w:qFormat/>
    <w:rsid w:val="00737107"/>
    <w:pPr>
      <w:keepNext/>
      <w:numPr>
        <w:ilvl w:val="3"/>
        <w:numId w:val="6"/>
      </w:numPr>
      <w:spacing w:before="360"/>
      <w:outlineLvl w:val="3"/>
    </w:pPr>
    <w:rPr>
      <w:bCs/>
      <w:sz w:val="24"/>
      <w:szCs w:val="28"/>
    </w:rPr>
  </w:style>
  <w:style w:type="paragraph" w:styleId="Heading5">
    <w:name w:val="heading 5"/>
    <w:basedOn w:val="Normal"/>
    <w:next w:val="Normal"/>
    <w:qFormat/>
    <w:rsid w:val="00737107"/>
    <w:pPr>
      <w:numPr>
        <w:ilvl w:val="4"/>
        <w:numId w:val="6"/>
      </w:numPr>
      <w:spacing w:before="360"/>
      <w:outlineLvl w:val="4"/>
    </w:pPr>
    <w:rPr>
      <w:bCs/>
      <w:iCs/>
      <w:sz w:val="24"/>
      <w:szCs w:val="26"/>
    </w:rPr>
  </w:style>
  <w:style w:type="paragraph" w:styleId="Heading6">
    <w:name w:val="heading 6"/>
    <w:basedOn w:val="Normal"/>
    <w:next w:val="Normal"/>
    <w:qFormat/>
    <w:rsid w:val="00737107"/>
    <w:pPr>
      <w:spacing w:before="360"/>
      <w:outlineLvl w:val="5"/>
    </w:pPr>
    <w:rPr>
      <w:rFonts w:cs="Lucida Sans"/>
      <w:bCs/>
      <w:sz w:val="24"/>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7107"/>
    <w:rPr>
      <w:rFonts w:eastAsia="Times New Roman"/>
      <w:bCs/>
      <w:sz w:val="32"/>
      <w:szCs w:val="28"/>
      <w:lang w:eastAsia="en-US"/>
    </w:rPr>
  </w:style>
  <w:style w:type="character" w:customStyle="1" w:styleId="Heading2Char">
    <w:name w:val="Heading 2 Char"/>
    <w:link w:val="Heading2"/>
    <w:uiPriority w:val="9"/>
    <w:rsid w:val="00737107"/>
    <w:rPr>
      <w:rFonts w:eastAsia="Times New Roman"/>
      <w:bCs/>
      <w:sz w:val="24"/>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3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7"/>
      </w:numPr>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rPr>
  </w:style>
  <w:style w:type="paragraph" w:styleId="Caption">
    <w:name w:val="caption"/>
    <w:basedOn w:val="Normal"/>
    <w:next w:val="Normal"/>
    <w:qFormat/>
    <w:rsid w:val="00AB522C"/>
    <w:pPr>
      <w:spacing w:before="120" w:after="240" w:line="264" w:lineRule="auto"/>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TOCHeading">
    <w:name w:val="TOC Heading"/>
    <w:basedOn w:val="Heading1"/>
    <w:next w:val="Normal"/>
    <w:uiPriority w:val="39"/>
    <w:unhideWhenUsed/>
    <w:qFormat/>
    <w:rsid w:val="00421142"/>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Cs w:val="32"/>
      <w:lang w:val="en-US"/>
    </w:rPr>
  </w:style>
  <w:style w:type="paragraph" w:styleId="EndnoteText">
    <w:name w:val="endnote text"/>
    <w:basedOn w:val="Normal"/>
    <w:link w:val="EndnoteTextChar"/>
    <w:uiPriority w:val="99"/>
    <w:semiHidden/>
    <w:unhideWhenUsed/>
    <w:rsid w:val="00BA6E28"/>
    <w:pPr>
      <w:spacing w:line="240" w:lineRule="auto"/>
    </w:pPr>
  </w:style>
  <w:style w:type="character" w:customStyle="1" w:styleId="EndnoteTextChar">
    <w:name w:val="Endnote Text Char"/>
    <w:basedOn w:val="DefaultParagraphFont"/>
    <w:link w:val="EndnoteText"/>
    <w:uiPriority w:val="99"/>
    <w:semiHidden/>
    <w:rsid w:val="00BA6E28"/>
    <w:rPr>
      <w:lang w:eastAsia="en-US"/>
    </w:rPr>
  </w:style>
  <w:style w:type="character" w:styleId="EndnoteReference">
    <w:name w:val="endnote reference"/>
    <w:basedOn w:val="DefaultParagraphFont"/>
    <w:uiPriority w:val="99"/>
    <w:semiHidden/>
    <w:unhideWhenUsed/>
    <w:rsid w:val="00BA6E28"/>
    <w:rPr>
      <w:vertAlign w:val="superscript"/>
    </w:rPr>
  </w:style>
  <w:style w:type="paragraph" w:styleId="ListParagraph">
    <w:name w:val="List Paragraph"/>
    <w:basedOn w:val="Normal"/>
    <w:uiPriority w:val="34"/>
    <w:qFormat/>
    <w:rsid w:val="00625734"/>
    <w:pPr>
      <w:ind w:left="720"/>
      <w:contextualSpacing/>
    </w:pPr>
  </w:style>
  <w:style w:type="character" w:customStyle="1" w:styleId="Heading3Char">
    <w:name w:val="Heading 3 Char"/>
    <w:basedOn w:val="DefaultParagraphFont"/>
    <w:link w:val="Heading3"/>
    <w:rsid w:val="00625734"/>
    <w:rPr>
      <w:rFonts w:cs="Arial"/>
      <w:bCs/>
      <w:sz w:val="24"/>
      <w:szCs w:val="26"/>
      <w:lang w:eastAsia="en-US"/>
    </w:rPr>
  </w:style>
  <w:style w:type="character" w:styleId="PlaceholderText">
    <w:name w:val="Placeholder Text"/>
    <w:basedOn w:val="DefaultParagraphFont"/>
    <w:uiPriority w:val="99"/>
    <w:semiHidden/>
    <w:rsid w:val="0056763D"/>
    <w:rPr>
      <w:color w:val="808080"/>
    </w:rPr>
  </w:style>
  <w:style w:type="character" w:styleId="CommentReference">
    <w:name w:val="annotation reference"/>
    <w:basedOn w:val="DefaultParagraphFont"/>
    <w:uiPriority w:val="99"/>
    <w:semiHidden/>
    <w:unhideWhenUsed/>
    <w:rsid w:val="000B5E26"/>
    <w:rPr>
      <w:sz w:val="16"/>
      <w:szCs w:val="16"/>
    </w:rPr>
  </w:style>
  <w:style w:type="paragraph" w:styleId="CommentText">
    <w:name w:val="annotation text"/>
    <w:basedOn w:val="Normal"/>
    <w:link w:val="CommentTextChar"/>
    <w:uiPriority w:val="99"/>
    <w:semiHidden/>
    <w:unhideWhenUsed/>
    <w:rsid w:val="000B5E26"/>
    <w:pPr>
      <w:spacing w:line="240" w:lineRule="auto"/>
    </w:pPr>
  </w:style>
  <w:style w:type="character" w:customStyle="1" w:styleId="CommentTextChar">
    <w:name w:val="Comment Text Char"/>
    <w:basedOn w:val="DefaultParagraphFont"/>
    <w:link w:val="CommentText"/>
    <w:uiPriority w:val="99"/>
    <w:semiHidden/>
    <w:rsid w:val="000B5E26"/>
    <w:rPr>
      <w:lang w:eastAsia="en-US"/>
    </w:rPr>
  </w:style>
  <w:style w:type="paragraph" w:styleId="CommentSubject">
    <w:name w:val="annotation subject"/>
    <w:basedOn w:val="CommentText"/>
    <w:next w:val="CommentText"/>
    <w:link w:val="CommentSubjectChar"/>
    <w:uiPriority w:val="99"/>
    <w:semiHidden/>
    <w:unhideWhenUsed/>
    <w:rsid w:val="000B5E26"/>
    <w:rPr>
      <w:b/>
      <w:bCs/>
    </w:rPr>
  </w:style>
  <w:style w:type="character" w:customStyle="1" w:styleId="CommentSubjectChar">
    <w:name w:val="Comment Subject Char"/>
    <w:basedOn w:val="CommentTextChar"/>
    <w:link w:val="CommentSubject"/>
    <w:uiPriority w:val="99"/>
    <w:semiHidden/>
    <w:rsid w:val="000B5E26"/>
    <w:rPr>
      <w:b/>
      <w:bCs/>
      <w:lang w:eastAsia="en-US"/>
    </w:rPr>
  </w:style>
  <w:style w:type="character" w:styleId="UnresolvedMention">
    <w:name w:val="Unresolved Mention"/>
    <w:basedOn w:val="DefaultParagraphFont"/>
    <w:uiPriority w:val="99"/>
    <w:semiHidden/>
    <w:unhideWhenUsed/>
    <w:rsid w:val="00A5727C"/>
    <w:rPr>
      <w:color w:val="605E5C"/>
      <w:shd w:val="clear" w:color="auto" w:fill="E1DFDD"/>
    </w:rPr>
  </w:style>
  <w:style w:type="character" w:styleId="FollowedHyperlink">
    <w:name w:val="FollowedHyperlink"/>
    <w:basedOn w:val="DefaultParagraphFont"/>
    <w:uiPriority w:val="99"/>
    <w:semiHidden/>
    <w:unhideWhenUsed/>
    <w:rsid w:val="000E7FDE"/>
    <w:rPr>
      <w:color w:val="954F72" w:themeColor="followedHyperlink"/>
      <w:u w:val="single"/>
    </w:rPr>
  </w:style>
  <w:style w:type="table" w:styleId="GridTable4">
    <w:name w:val="Grid Table 4"/>
    <w:basedOn w:val="TableNormal"/>
    <w:uiPriority w:val="49"/>
    <w:rsid w:val="00EC61D7"/>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1941">
      <w:bodyDiv w:val="1"/>
      <w:marLeft w:val="0"/>
      <w:marRight w:val="0"/>
      <w:marTop w:val="0"/>
      <w:marBottom w:val="0"/>
      <w:divBdr>
        <w:top w:val="none" w:sz="0" w:space="0" w:color="auto"/>
        <w:left w:val="none" w:sz="0" w:space="0" w:color="auto"/>
        <w:bottom w:val="none" w:sz="0" w:space="0" w:color="auto"/>
        <w:right w:val="none" w:sz="0" w:space="0" w:color="auto"/>
      </w:divBdr>
    </w:div>
    <w:div w:id="117561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hyperlink" Target="file:///C:\Users\J&#246;ggu\Google%20Drive\BFH\9.%20Semester\Bachelorthesis\Dokumentation\Bachelorthesis_V5.docx" TargetMode="External"/><Relationship Id="rId84" Type="http://schemas.openxmlformats.org/officeDocument/2006/relationships/hyperlink" Target="https://www.samsung.com/ch/tvs/the-frame/art-mode/" TargetMode="External"/><Relationship Id="rId89" Type="http://schemas.openxmlformats.org/officeDocument/2006/relationships/hyperlink" Target="https://www.mouser.ch/new/Intel/intel-realsense-camera-400/" TargetMode="External"/><Relationship Id="rId112"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yperlink" Target="https://aka.ms/vs/15/release/VC_redist.x64.exe" TargetMode="Externa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oleObject" Target="embeddings/oleObject6.bin"/><Relationship Id="rId58" Type="http://schemas.openxmlformats.org/officeDocument/2006/relationships/image" Target="media/image35.emf"/><Relationship Id="rId74" Type="http://schemas.openxmlformats.org/officeDocument/2006/relationships/hyperlink" Target="file:///C:\Users\J&#246;ggu\Google%20Drive\BFH\9.%20Semester\Bachelorthesis\Dokumentation\Bachelorthesis_V5.docx" TargetMode="External"/><Relationship Id="rId79" Type="http://schemas.openxmlformats.org/officeDocument/2006/relationships/hyperlink" Target="file:///C:\Users\J&#246;ggu\Google%20Drive\BFH\9.%20Semester\Bachelorthesis\Dokumentation\Bachelorthesis_V5.docx" TargetMode="External"/><Relationship Id="rId102" Type="http://schemas.openxmlformats.org/officeDocument/2006/relationships/hyperlink" Target="http://download.3divi.com/Nuitrack/platforms/nuitrack-windows-x86.exe" TargetMode="External"/><Relationship Id="rId5" Type="http://schemas.openxmlformats.org/officeDocument/2006/relationships/numbering" Target="numbering.xml"/><Relationship Id="rId90" Type="http://schemas.openxmlformats.org/officeDocument/2006/relationships/hyperlink" Target="http://download.3divi.com/Nuitrack/doc/Architecture_page.html" TargetMode="External"/><Relationship Id="rId95" Type="http://schemas.openxmlformats.org/officeDocument/2006/relationships/hyperlink" Target="https://learnopengl.com/Getting-started/Coordinate-Systems"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image" Target="media/image27.emf"/><Relationship Id="rId48" Type="http://schemas.openxmlformats.org/officeDocument/2006/relationships/image" Target="media/image30.emf"/><Relationship Id="rId64" Type="http://schemas.openxmlformats.org/officeDocument/2006/relationships/image" Target="media/image38.emf"/><Relationship Id="rId69" Type="http://schemas.openxmlformats.org/officeDocument/2006/relationships/hyperlink" Target="file:///C:\Users\J&#246;ggu\Google%20Drive\BFH\9.%20Semester\Bachelorthesis\Dokumentation\Bachelorthesis_V5.docx" TargetMode="External"/><Relationship Id="rId80" Type="http://schemas.openxmlformats.org/officeDocument/2006/relationships/hyperlink" Target="file:///C:\Users\J&#246;ggu\Google%20Drive\BFH\9.%20Semester\Bachelorthesis\Dokumentation\Bachelorthesis_V5.docx" TargetMode="External"/><Relationship Id="rId85" Type="http://schemas.openxmlformats.org/officeDocument/2006/relationships/hyperlink" Target="https://nuitrack.com/" TargetMode="External"/><Relationship Id="rId12" Type="http://schemas.openxmlformats.org/officeDocument/2006/relationships/header" Target="header1.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oleObject" Target="embeddings/oleObject9.bin"/><Relationship Id="rId103" Type="http://schemas.openxmlformats.org/officeDocument/2006/relationships/hyperlink" Target="http://download.3divi.com/Nuitrack/platforms/nuitrack-windows-x64.exe" TargetMode="External"/><Relationship Id="rId108" Type="http://schemas.openxmlformats.org/officeDocument/2006/relationships/image" Target="media/image40.png"/><Relationship Id="rId54" Type="http://schemas.openxmlformats.org/officeDocument/2006/relationships/image" Target="media/image33.emf"/><Relationship Id="rId70" Type="http://schemas.openxmlformats.org/officeDocument/2006/relationships/hyperlink" Target="file:///C:\Users\J&#246;ggu\Google%20Drive\BFH\9.%20Semester\Bachelorthesis\Dokumentation\Bachelorthesis_V5.docx" TargetMode="External"/><Relationship Id="rId75" Type="http://schemas.openxmlformats.org/officeDocument/2006/relationships/hyperlink" Target="file:///C:\Users\J&#246;ggu\Google%20Drive\BFH\9.%20Semester\Bachelorthesis\Dokumentation\Bachelorthesis_V5.docx" TargetMode="External"/><Relationship Id="rId91" Type="http://schemas.openxmlformats.org/officeDocument/2006/relationships/hyperlink" Target="http://download.3divi.com/Nuitrack/doc/Overview_page.html" TargetMode="External"/><Relationship Id="rId96" Type="http://schemas.openxmlformats.org/officeDocument/2006/relationships/hyperlink" Target="https://www.dasscrumteam.com/de/scru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hyperlink" Target="https://aka.ms/vs/15/release/VC_redist.x86.exe"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oleObject" Target="embeddings/oleObject2.bin"/><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oleObject" Target="embeddings/oleObject12.bin"/><Relationship Id="rId73" Type="http://schemas.openxmlformats.org/officeDocument/2006/relationships/hyperlink" Target="file:///C:\Users\J&#246;ggu\Google%20Drive\BFH\9.%20Semester\Bachelorthesis\Dokumentation\Bachelorthesis_V5.docx" TargetMode="External"/><Relationship Id="rId78" Type="http://schemas.openxmlformats.org/officeDocument/2006/relationships/hyperlink" Target="file:///C:\Users\J&#246;ggu\Google%20Drive\BFH\9.%20Semester\Bachelorthesis\Dokumentation\Bachelorthesis_V5.docx" TargetMode="External"/><Relationship Id="rId81" Type="http://schemas.openxmlformats.org/officeDocument/2006/relationships/hyperlink" Target="file:///C:\Users\J&#246;ggu\Google%20Drive\BFH\9.%20Semester\Bachelorthesis\Dokumentation\Bachelorthesis_V5.docx" TargetMode="External"/><Relationship Id="rId86" Type="http://schemas.openxmlformats.org/officeDocument/2006/relationships/hyperlink" Target="https://unity.com/de" TargetMode="External"/><Relationship Id="rId94" Type="http://schemas.openxmlformats.org/officeDocument/2006/relationships/hyperlink" Target="https://www.blender.org/" TargetMode="External"/><Relationship Id="rId99" Type="http://schemas.openxmlformats.org/officeDocument/2006/relationships/hyperlink" Target="https://docs.unity3d.com/Manual/GettingStartedInstallingUnity.html" TargetMode="External"/><Relationship Id="rId101" Type="http://schemas.openxmlformats.org/officeDocument/2006/relationships/hyperlink" Target="https://unity3d.com/de/get-unity/downloa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24.png"/><Relationship Id="rId109" Type="http://schemas.openxmlformats.org/officeDocument/2006/relationships/hyperlink" Target="https://nuitrack.com/" TargetMode="External"/><Relationship Id="rId34" Type="http://schemas.openxmlformats.org/officeDocument/2006/relationships/image" Target="media/image19.png"/><Relationship Id="rId50" Type="http://schemas.openxmlformats.org/officeDocument/2006/relationships/image" Target="media/image31.emf"/><Relationship Id="rId55" Type="http://schemas.openxmlformats.org/officeDocument/2006/relationships/oleObject" Target="embeddings/oleObject7.bin"/><Relationship Id="rId76" Type="http://schemas.openxmlformats.org/officeDocument/2006/relationships/hyperlink" Target="file:///C:\Users\J&#246;ggu\Google%20Drive\BFH\9.%20Semester\Bachelorthesis\Dokumentation\Bachelorthesis_V5.docx" TargetMode="External"/><Relationship Id="rId97" Type="http://schemas.openxmlformats.org/officeDocument/2006/relationships/hyperlink" Target="https://de.wikipedia.org/wiki/GitHub" TargetMode="External"/><Relationship Id="rId104" Type="http://schemas.openxmlformats.org/officeDocument/2006/relationships/hyperlink" Target="https://download.microsoft.com/download/9/3/F/93FCF1E7-E6A4-478B-96E7-D4B285925B00/vc_redist.x86.exe" TargetMode="External"/><Relationship Id="rId7" Type="http://schemas.openxmlformats.org/officeDocument/2006/relationships/settings" Target="settings.xml"/><Relationship Id="rId71" Type="http://schemas.openxmlformats.org/officeDocument/2006/relationships/hyperlink" Target="file:///C:\Users\J&#246;ggu\Google%20Drive\BFH\9.%20Semester\Bachelorthesis\Dokumentation\Bachelorthesis_V5.docx" TargetMode="External"/><Relationship Id="rId92" Type="http://schemas.openxmlformats.org/officeDocument/2006/relationships/hyperlink" Target="https://mathepedia.de/Orthonormalbasis.html"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emf"/><Relationship Id="rId45" Type="http://schemas.openxmlformats.org/officeDocument/2006/relationships/image" Target="media/image28.jpeg"/><Relationship Id="rId66" Type="http://schemas.openxmlformats.org/officeDocument/2006/relationships/image" Target="media/image39.jpeg"/><Relationship Id="rId87" Type="http://schemas.openxmlformats.org/officeDocument/2006/relationships/hyperlink" Target="https://www.intelrealsense.com/depth-camera-d435/" TargetMode="External"/><Relationship Id="rId110" Type="http://schemas.openxmlformats.org/officeDocument/2006/relationships/hyperlink" Target="http://download.3divi.com/Nuitrack/doc/Installation_page.html" TargetMode="External"/><Relationship Id="rId61" Type="http://schemas.openxmlformats.org/officeDocument/2006/relationships/oleObject" Target="embeddings/oleObject10.bin"/><Relationship Id="rId82" Type="http://schemas.openxmlformats.org/officeDocument/2006/relationships/hyperlink" Target="https://en.wikipedia.org/wiki/Trompe-l%27%C5%93il" TargetMode="External"/><Relationship Id="rId19" Type="http://schemas.openxmlformats.org/officeDocument/2006/relationships/header" Target="header3.xml"/><Relationship Id="rId14" Type="http://schemas.openxmlformats.org/officeDocument/2006/relationships/footer" Target="footer2.xml"/><Relationship Id="rId30" Type="http://schemas.openxmlformats.org/officeDocument/2006/relationships/image" Target="media/image15.jpeg"/><Relationship Id="rId35" Type="http://schemas.openxmlformats.org/officeDocument/2006/relationships/image" Target="media/image20.png"/><Relationship Id="rId56" Type="http://schemas.openxmlformats.org/officeDocument/2006/relationships/image" Target="media/image34.emf"/><Relationship Id="rId77" Type="http://schemas.openxmlformats.org/officeDocument/2006/relationships/hyperlink" Target="file:///C:\Users\J&#246;ggu\Google%20Drive\BFH\9.%20Semester\Bachelorthesis\Dokumentation\Bachelorthesis_V5.docx" TargetMode="External"/><Relationship Id="rId100" Type="http://schemas.openxmlformats.org/officeDocument/2006/relationships/hyperlink" Target="http://download.3divi.com/Nuitrack/doc/Installation_page.html" TargetMode="External"/><Relationship Id="rId105" Type="http://schemas.openxmlformats.org/officeDocument/2006/relationships/hyperlink" Target="https://download.microsoft.com/download/9/3/F/93FCF1E7-E6A4-478B-96E7-D4B285925B00/vc_redist.x64.exe" TargetMode="External"/><Relationship Id="rId8" Type="http://schemas.openxmlformats.org/officeDocument/2006/relationships/webSettings" Target="webSettings.xml"/><Relationship Id="rId51" Type="http://schemas.openxmlformats.org/officeDocument/2006/relationships/oleObject" Target="embeddings/oleObject5.bin"/><Relationship Id="rId72" Type="http://schemas.openxmlformats.org/officeDocument/2006/relationships/hyperlink" Target="file:///C:\Users\J&#246;ggu\Google%20Drive\BFH\9.%20Semester\Bachelorthesis\Dokumentation\Bachelorthesis_V5.docx" TargetMode="External"/><Relationship Id="rId93" Type="http://schemas.openxmlformats.org/officeDocument/2006/relationships/hyperlink" Target="https://docs.unity3d.com/550/Documentation/Manual/UnderstandingFrustum.html" TargetMode="External"/><Relationship Id="rId98" Type="http://schemas.openxmlformats.org/officeDocument/2006/relationships/hyperlink" Target="https://opencv.org/"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9.emf"/><Relationship Id="rId67" Type="http://schemas.openxmlformats.org/officeDocument/2006/relationships/hyperlink" Target="file:///C:\Users\J&#246;ggu\Google%20Drive\BFH\9.%20Semester\Bachelorthesis\Dokumentation\Bachelorthesis_V5.docx" TargetMode="External"/><Relationship Id="rId20" Type="http://schemas.openxmlformats.org/officeDocument/2006/relationships/image" Target="media/image5.jpeg"/><Relationship Id="rId41" Type="http://schemas.openxmlformats.org/officeDocument/2006/relationships/oleObject" Target="embeddings/oleObject1.bin"/><Relationship Id="rId62" Type="http://schemas.openxmlformats.org/officeDocument/2006/relationships/image" Target="media/image37.emf"/><Relationship Id="rId83" Type="http://schemas.openxmlformats.org/officeDocument/2006/relationships/hyperlink" Target="https://www.samsung.com/ch/tvs/the-frame/highlights/" TargetMode="External"/><Relationship Id="rId88" Type="http://schemas.openxmlformats.org/officeDocument/2006/relationships/hyperlink" Target="https://www.brillen-sehhilfen.ch/auge/stereoskopisches-sehen.php" TargetMode="External"/><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246;ggu\Google%20Drive\BFH\9.%20Semester\Bachelorthesis\de_Thesisvorlage_mit_Titelbil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QMPilot_DokID xmlns="2551ef7e-3b29-44d1-a8ad-ef34c26bfc60">4000</QMPilot_DokID>
    <BfhIntranetDepartmentText xmlns="e1a8bf75-a2bc-470e-a71e-5c20e7a2e358">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de1a6d3c-ac6a-4b34-8edd-308eb81066db</TermId>
        </TermInfo>
      </Terms>
    </BfhIntranetDepartmentText>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QMPilot_ContentType" ma:contentTypeID="0x0101009127C3B567804923A8661E062BBD8EF500AB8983C84EF542A7976DC8547A5CDC52001BD440F45714504284DA526949208683" ma:contentTypeVersion="2" ma:contentTypeDescription="Create a new document." ma:contentTypeScope="" ma:versionID="97d4e223935dda4e7bbbecdaedb0fa7a">
  <xsd:schema xmlns:xsd="http://www.w3.org/2001/XMLSchema" xmlns:xs="http://www.w3.org/2001/XMLSchema" xmlns:p="http://schemas.microsoft.com/office/2006/metadata/properties" xmlns:ns2="e1a8bf75-a2bc-470e-a71e-5c20e7a2e358" xmlns:ns3="2551ef7e-3b29-44d1-a8ad-ef34c26bfc60" targetNamespace="http://schemas.microsoft.com/office/2006/metadata/properties" ma:root="true" ma:fieldsID="5a34125fbe30ca79da33f67a31f84039" ns2:_="" ns3:_="">
    <xsd:import namespace="e1a8bf75-a2bc-470e-a71e-5c20e7a2e358"/>
    <xsd:import namespace="2551ef7e-3b29-44d1-a8ad-ef34c26bfc60"/>
    <xsd:element name="properties">
      <xsd:complexType>
        <xsd:sequence>
          <xsd:element name="documentManagement">
            <xsd:complexType>
              <xsd:all>
                <xsd:element ref="ns2:BfhIntranetDepartmentText" minOccurs="0"/>
                <xsd:element ref="ns3:QMPilot_Do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a8bf75-a2bc-470e-a71e-5c20e7a2e358" elementFormDefault="qualified">
    <xsd:import namespace="http://schemas.microsoft.com/office/2006/documentManagement/types"/>
    <xsd:import namespace="http://schemas.microsoft.com/office/infopath/2007/PartnerControls"/>
    <xsd:element name="BfhIntranetDepartmentText" ma:index="8" ma:taxonomy="true" ma:internalName="BfhIntranetDocumentTypeText" ma:taxonomyFieldName="BfhIntranetDocumentType" ma:displayName="Dokumente" ma:fieldId="{f8359f88-a329-420a-8398-ef3d99cc0ffa}" ma:sspId="db51d986-4054-4caf-a2c9-3203a912c9cc" ma:termSetId="b53f0ae3-1e6d-4244-92c1-70838aa45c6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51ef7e-3b29-44d1-a8ad-ef34c26bfc60" elementFormDefault="qualified">
    <xsd:import namespace="http://schemas.microsoft.com/office/2006/documentManagement/types"/>
    <xsd:import namespace="http://schemas.microsoft.com/office/infopath/2007/PartnerControls"/>
    <xsd:element name="QMPilot_DokID" ma:index="10" nillable="true" ma:displayName="QMPilot_DokID" ma:description="QM-Pilot document identity" ma:internalName="QMPilot_Dok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Jac06</b:Tag>
    <b:SourceType>JournalArticle</b:SourceType>
    <b:Guid>{F10C1FDA-6F03-4AA6-89C3-6622C3381224}</b:Guid>
    <b:Title>how to write bibliographies</b:Title>
    <b:Year>2006</b:Year>
    <b:Author>
      <b:Author>
        <b:NameList>
          <b:Person>
            <b:Last>Jacky</b:Last>
          </b:Person>
        </b:NameList>
      </b:Author>
    </b:Author>
    <b:JournalName>Adventure Works monthly</b:JournalName>
    <b:Pages>14</b:Pages>
    <b:RefOrder>1</b:RefOrder>
  </b:Source>
</b:Sources>
</file>

<file path=customXml/itemProps1.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2551ef7e-3b29-44d1-a8ad-ef34c26bfc60"/>
    <ds:schemaRef ds:uri="e1a8bf75-a2bc-470e-a71e-5c20e7a2e358"/>
  </ds:schemaRefs>
</ds:datastoreItem>
</file>

<file path=customXml/itemProps2.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3.xml><?xml version="1.0" encoding="utf-8"?>
<ds:datastoreItem xmlns:ds="http://schemas.openxmlformats.org/officeDocument/2006/customXml" ds:itemID="{59EBA310-D5AF-421D-91E7-FAB5EA34A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a8bf75-a2bc-470e-a71e-5c20e7a2e358"/>
    <ds:schemaRef ds:uri="2551ef7e-3b29-44d1-a8ad-ef34c26bf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655B94-001D-4B13-8693-798FE777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de_Thesisvorlage_mit_Titelbild.dotx</Template>
  <TotalTime>0</TotalTime>
  <Pages>62</Pages>
  <Words>9553</Words>
  <Characters>60190</Characters>
  <Application>Microsoft Office Word</Application>
  <DocSecurity>0</DocSecurity>
  <Lines>501</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Bachelorthesis_DarioCarosella</vt:lpstr>
      <vt:lpstr/>
    </vt:vector>
  </TitlesOfParts>
  <Company>Mediaviso AG</Company>
  <LinksUpToDate>false</LinksUpToDate>
  <CharactersWithSpaces>69604</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Bachelorthesis_DarioCarosella</dc:title>
  <dc:subject/>
  <dc:creator>Jöggu</dc:creator>
  <cp:keywords/>
  <dc:description/>
  <cp:lastModifiedBy>Carosella Dario, INI-ONE-MBL-MEE</cp:lastModifiedBy>
  <cp:revision>278</cp:revision>
  <cp:lastPrinted>2020-01-14T20:10:00Z</cp:lastPrinted>
  <dcterms:created xsi:type="dcterms:W3CDTF">2019-10-01T08:12:00Z</dcterms:created>
  <dcterms:modified xsi:type="dcterms:W3CDTF">2020-01-14T20:13:00Z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0x0101009127C3B567804923A8661E062BBD8EF500AB8983C84EF542A7976DC8547A5CDC52001BD440F45714504284DA526949208683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ies>
</file>